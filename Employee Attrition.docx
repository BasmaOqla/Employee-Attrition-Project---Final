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600" w:firstRow="0" w:lastRow="0" w:firstColumn="0" w:lastColumn="0" w:noHBand="1" w:noVBand="1"/>
      </w:tblPr>
      <w:tblGrid>
        <w:gridCol w:w="5395"/>
        <w:gridCol w:w="5395"/>
      </w:tblGrid>
      <w:tr w:rsidR="00A81248" w:rsidRPr="003A798E" w14:paraId="7DF1F14C" w14:textId="77777777" w:rsidTr="004A0B8E">
        <w:tc>
          <w:tcPr>
            <w:tcW w:w="5395" w:type="dxa"/>
            <w:vAlign w:val="center"/>
          </w:tcPr>
          <w:p w14:paraId="0E8B0EE5" w14:textId="34A4880B" w:rsidR="00A81248" w:rsidRPr="003A798E" w:rsidRDefault="00A81248" w:rsidP="00770742">
            <w:pPr>
              <w:pStyle w:val="GraphicAnchor"/>
              <w:jc w:val="both"/>
            </w:pPr>
          </w:p>
        </w:tc>
        <w:tc>
          <w:tcPr>
            <w:tcW w:w="5395" w:type="dxa"/>
          </w:tcPr>
          <w:p w14:paraId="07C72563" w14:textId="034935FE" w:rsidR="00A81248" w:rsidRPr="003A798E" w:rsidRDefault="00A81248" w:rsidP="00770742">
            <w:pPr>
              <w:pStyle w:val="GraphicAnchor"/>
              <w:jc w:val="both"/>
            </w:pPr>
          </w:p>
        </w:tc>
      </w:tr>
      <w:tr w:rsidR="00A81248" w:rsidRPr="003A798E" w14:paraId="449E98EF" w14:textId="77777777" w:rsidTr="00FB65B8">
        <w:trPr>
          <w:trHeight w:val="2719"/>
        </w:trPr>
        <w:tc>
          <w:tcPr>
            <w:tcW w:w="5395" w:type="dxa"/>
          </w:tcPr>
          <w:p w14:paraId="607825EF" w14:textId="256C3EE7" w:rsidR="003C6D3C" w:rsidRPr="003C6D3C" w:rsidRDefault="004A0B8E" w:rsidP="00770742">
            <w:pPr>
              <w:pStyle w:val="Heading1"/>
              <w:jc w:val="both"/>
            </w:pPr>
            <w:r>
              <w:rPr>
                <w:noProof/>
              </w:rPr>
              <mc:AlternateContent>
                <mc:Choice Requires="wps">
                  <w:drawing>
                    <wp:anchor distT="0" distB="0" distL="114300" distR="114300" simplePos="0" relativeHeight="251662336" behindDoc="0" locked="0" layoutInCell="1" allowOverlap="1" wp14:anchorId="658EBFA6" wp14:editId="00EBFB7A">
                      <wp:simplePos x="0" y="0"/>
                      <wp:positionH relativeFrom="column">
                        <wp:posOffset>-64742</wp:posOffset>
                      </wp:positionH>
                      <wp:positionV relativeFrom="paragraph">
                        <wp:posOffset>168965</wp:posOffset>
                      </wp:positionV>
                      <wp:extent cx="3180522" cy="978011"/>
                      <wp:effectExtent l="0" t="0" r="0" b="0"/>
                      <wp:wrapNone/>
                      <wp:docPr id="9" name="Text Box 9"/>
                      <wp:cNvGraphicFramePr/>
                      <a:graphic xmlns:a="http://schemas.openxmlformats.org/drawingml/2006/main">
                        <a:graphicData uri="http://schemas.microsoft.com/office/word/2010/wordprocessingShape">
                          <wps:wsp>
                            <wps:cNvSpPr txBox="1"/>
                            <wps:spPr>
                              <a:xfrm>
                                <a:off x="0" y="0"/>
                                <a:ext cx="3180522" cy="978011"/>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7A2514C" w14:textId="18B8B9E6" w:rsidR="00D31980" w:rsidRPr="004A0B8E" w:rsidRDefault="00D31980" w:rsidP="004A0B8E">
                                  <w:pPr>
                                    <w:jc w:val="center"/>
                                    <w:rPr>
                                      <w:color w:val="123869"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B8E">
                                    <w:rPr>
                                      <w:color w:val="123869"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Attrition</w:t>
                                  </w:r>
                                </w:p>
                                <w:p w14:paraId="01C074D4" w14:textId="356A52D2" w:rsidR="00D31980" w:rsidRPr="004A0B8E" w:rsidRDefault="00D31980" w:rsidP="004A0B8E">
                                  <w:pPr>
                                    <w:jc w:val="center"/>
                                    <w:rPr>
                                      <w:color w:val="123869"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B8E">
                                    <w:rPr>
                                      <w:color w:val="123869"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type w14:anchorId="658EBFA6" id="_x0000_t202" coordsize="21600,21600" o:spt="202" path="m,l,21600r21600,l21600,xe">
                      <v:stroke joinstyle="miter"/>
                      <v:path gradientshapeok="t" o:connecttype="rect"/>
                    </v:shapetype>
                    <v:shape id="Text Box 9" o:spid="_x0000_s1026" type="#_x0000_t202" style="position:absolute;left:0;text-align:left;margin-left:-5.1pt;margin-top:13.3pt;width:250.45pt;height:7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" filled="f" stroked="f" strokeweight="1pt">
                      <v:stroke miterlimit="4"/>
                      <v:textbox style="mso-fit-shape-to-text:t" inset="4pt,4pt,4pt,4pt">
                        <w:txbxContent>
                          <w:p w14:paraId="57A2514C" w14:textId="18B8B9E6" w:rsidR="00D31980" w:rsidRPr="004A0B8E" w:rsidRDefault="00D31980" w:rsidP="004A0B8E">
                            <w:pPr>
                              <w:jc w:val="center"/>
                              <w:rPr>
                                <w:color w:val="123869"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B8E">
                              <w:rPr>
                                <w:color w:val="123869"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Attrition</w:t>
                            </w:r>
                          </w:p>
                          <w:p w14:paraId="01C074D4" w14:textId="356A52D2" w:rsidR="00D31980" w:rsidRPr="004A0B8E" w:rsidRDefault="00D31980" w:rsidP="004A0B8E">
                            <w:pPr>
                              <w:jc w:val="center"/>
                              <w:rPr>
                                <w:color w:val="123869"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B8E">
                              <w:rPr>
                                <w:color w:val="123869"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p>
                        </w:txbxContent>
                      </v:textbox>
                    </v:shape>
                  </w:pict>
                </mc:Fallback>
              </mc:AlternateContent>
            </w:r>
          </w:p>
        </w:tc>
        <w:tc>
          <w:tcPr>
            <w:tcW w:w="5395" w:type="dxa"/>
          </w:tcPr>
          <w:p w14:paraId="7C542F11" w14:textId="53D10C3D" w:rsidR="00A81248" w:rsidRPr="003A798E" w:rsidRDefault="004A0B8E" w:rsidP="00770742">
            <w:pPr>
              <w:jc w:val="both"/>
            </w:pPr>
            <w:r w:rsidRPr="003A798E">
              <w:rPr>
                <w:noProof/>
                <w:lang w:eastAsia="en-AU"/>
              </w:rPr>
              <mc:AlternateContent>
                <mc:Choice Requires="wpg">
                  <w:drawing>
                    <wp:anchor distT="0" distB="0" distL="114300" distR="114300" simplePos="0" relativeHeight="251659264" behindDoc="1" locked="0" layoutInCell="1" allowOverlap="1" wp14:anchorId="4B5E21DE" wp14:editId="51ECDEF1">
                      <wp:simplePos x="0" y="0"/>
                      <wp:positionH relativeFrom="margin">
                        <wp:posOffset>-3894731</wp:posOffset>
                      </wp:positionH>
                      <wp:positionV relativeFrom="page">
                        <wp:posOffset>-1541283</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41AAD76" id="Group 1" o:spid="_x0000_s1026" style="position:absolute;margin-left:-306.65pt;margin-top:-121.35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r>
      <w:tr w:rsidR="00A81248" w:rsidRPr="004A0B8E" w14:paraId="556098F2" w14:textId="77777777" w:rsidTr="00FB65B8">
        <w:trPr>
          <w:trHeight w:val="8059"/>
        </w:trPr>
        <w:tc>
          <w:tcPr>
            <w:tcW w:w="5395" w:type="dxa"/>
          </w:tcPr>
          <w:p w14:paraId="135DE91C" w14:textId="3633C0C9" w:rsidR="00A81248" w:rsidRPr="004A0B8E" w:rsidRDefault="004A0B8E" w:rsidP="00770742">
            <w:pPr>
              <w:jc w:val="both"/>
              <w:rPr>
                <w:rFonts w:eastAsiaTheme="majorEastAsia" w:cstheme="majorBidi"/>
                <w:i/>
                <w:color w:val="00C1C7" w:themeColor="accent2"/>
                <w:sz w:val="32"/>
                <w:szCs w:val="20"/>
              </w:rPr>
            </w:pPr>
            <w:r w:rsidRPr="004A0B8E">
              <w:rPr>
                <w:rFonts w:eastAsiaTheme="majorEastAsia" w:cstheme="majorBidi"/>
                <w:i/>
                <w:noProof/>
                <w:color w:val="00C1C7" w:themeColor="accent2"/>
                <w:sz w:val="32"/>
                <w:szCs w:val="20"/>
              </w:rPr>
              <mc:AlternateContent>
                <mc:Choice Requires="wps">
                  <w:drawing>
                    <wp:anchor distT="0" distB="0" distL="114300" distR="114300" simplePos="0" relativeHeight="251663360" behindDoc="0" locked="0" layoutInCell="1" allowOverlap="1" wp14:anchorId="27EAFE6D" wp14:editId="69FF5173">
                      <wp:simplePos x="0" y="0"/>
                      <wp:positionH relativeFrom="column">
                        <wp:posOffset>3052307</wp:posOffset>
                      </wp:positionH>
                      <wp:positionV relativeFrom="paragraph">
                        <wp:posOffset>3833440</wp:posOffset>
                      </wp:positionV>
                      <wp:extent cx="4134678" cy="25603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134678" cy="2560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A06D727" w14:textId="77777777" w:rsidR="00D31980" w:rsidRDefault="00D3198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27EAFE6D" id="Text Box 10" o:spid="_x0000_s1027" type="#_x0000_t202" style="position:absolute;left:0;text-align:left;margin-left:240.35pt;margin-top:301.85pt;width:325.55pt;height:20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" filled="f" stroked="f" strokeweight="1pt">
                      <v:stroke miterlimit="4"/>
                      <v:textbox style="mso-fit-shape-to-text:t" inset="4pt,4pt,4pt,4pt">
                        <w:txbxContent>
                          <w:p w14:paraId="1A06D727" w14:textId="77777777" w:rsidR="00D31980" w:rsidRDefault="00D31980"/>
                        </w:txbxContent>
                      </v:textbox>
                    </v:shape>
                  </w:pict>
                </mc:Fallback>
              </mc:AlternateContent>
            </w:r>
          </w:p>
        </w:tc>
        <w:tc>
          <w:tcPr>
            <w:tcW w:w="5395" w:type="dxa"/>
          </w:tcPr>
          <w:p w14:paraId="14C49A50" w14:textId="117A7D6C" w:rsidR="004A0B8E" w:rsidRPr="004A0B8E" w:rsidRDefault="004A0B8E" w:rsidP="00770742">
            <w:pPr>
              <w:tabs>
                <w:tab w:val="left" w:pos="1653"/>
              </w:tabs>
              <w:jc w:val="both"/>
              <w:rPr>
                <w:rFonts w:eastAsiaTheme="majorEastAsia" w:cstheme="majorBidi" w:hint="cs"/>
                <w:i/>
                <w:color w:val="00C1C7" w:themeColor="accent2"/>
                <w:sz w:val="32"/>
                <w:szCs w:val="20"/>
                <w:rtl/>
              </w:rPr>
            </w:pPr>
          </w:p>
        </w:tc>
      </w:tr>
      <w:tr w:rsidR="004A0B8E" w:rsidRPr="003A798E" w14:paraId="6B75B800" w14:textId="77777777" w:rsidTr="00FB65B8">
        <w:trPr>
          <w:trHeight w:val="1299"/>
        </w:trPr>
        <w:tc>
          <w:tcPr>
            <w:tcW w:w="5395" w:type="dxa"/>
          </w:tcPr>
          <w:p w14:paraId="75D86A5B" w14:textId="60849F0A" w:rsidR="004A0B8E" w:rsidRPr="003A798E" w:rsidRDefault="004A0B8E" w:rsidP="00770742">
            <w:pPr>
              <w:jc w:val="both"/>
            </w:pPr>
          </w:p>
        </w:tc>
        <w:tc>
          <w:tcPr>
            <w:tcW w:w="5395" w:type="dxa"/>
          </w:tcPr>
          <w:p w14:paraId="49A21E6A" w14:textId="67AAE218" w:rsidR="004A0B8E" w:rsidRPr="004A0B8E" w:rsidRDefault="004A0B8E" w:rsidP="00770742">
            <w:pPr>
              <w:jc w:val="both"/>
              <w:rPr>
                <w:sz w:val="28"/>
                <w:szCs w:val="18"/>
              </w:rPr>
            </w:pPr>
          </w:p>
        </w:tc>
      </w:tr>
    </w:tbl>
    <w:p w14:paraId="0ED26B06" w14:textId="6DC44253" w:rsidR="00D3493A" w:rsidRDefault="00662A4D" w:rsidP="00770742">
      <w:pPr>
        <w:jc w:val="both"/>
      </w:pPr>
      <w:r w:rsidRPr="004A0B8E">
        <w:rPr>
          <w:rFonts w:eastAsiaTheme="majorEastAsia" w:cstheme="majorBidi"/>
          <w:i/>
          <w:noProof/>
          <w:color w:val="00C1C7" w:themeColor="accent2"/>
          <w:sz w:val="32"/>
          <w:szCs w:val="20"/>
        </w:rPr>
        <mc:AlternateContent>
          <mc:Choice Requires="wps">
            <w:drawing>
              <wp:anchor distT="0" distB="0" distL="114300" distR="114300" simplePos="0" relativeHeight="251664384" behindDoc="0" locked="0" layoutInCell="1" allowOverlap="1" wp14:anchorId="785DCC20" wp14:editId="71C04983">
                <wp:simplePos x="0" y="0"/>
                <wp:positionH relativeFrom="column">
                  <wp:posOffset>3086100</wp:posOffset>
                </wp:positionH>
                <wp:positionV relativeFrom="paragraph">
                  <wp:posOffset>-2164080</wp:posOffset>
                </wp:positionV>
                <wp:extent cx="5029835" cy="305048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29835" cy="305048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tbl>
                            <w:tblPr>
                              <w:tblW w:w="0" w:type="auto"/>
                              <w:tblLayout w:type="fixed"/>
                              <w:tblLook w:val="0600" w:firstRow="0" w:lastRow="0" w:firstColumn="0" w:lastColumn="0" w:noHBand="1" w:noVBand="1"/>
                            </w:tblPr>
                            <w:tblGrid>
                              <w:gridCol w:w="5395"/>
                            </w:tblGrid>
                            <w:tr w:rsidR="00D31980" w:rsidRPr="004A0B8E" w14:paraId="43B5AA51" w14:textId="77777777" w:rsidTr="0020297A">
                              <w:trPr>
                                <w:trHeight w:val="1299"/>
                              </w:trPr>
                              <w:tc>
                                <w:tcPr>
                                  <w:tcW w:w="5395" w:type="dxa"/>
                                </w:tcPr>
                                <w:p w14:paraId="7384DE58" w14:textId="13CA01EA" w:rsidR="00D31980" w:rsidRPr="004A0B8E" w:rsidRDefault="00D31980" w:rsidP="00662A4D">
                                  <w:pPr>
                                    <w:pStyle w:val="Heading2"/>
                                    <w:jc w:val="center"/>
                                    <w:rPr>
                                      <w:sz w:val="32"/>
                                      <w:szCs w:val="20"/>
                                    </w:rPr>
                                  </w:pPr>
                                  <w:r w:rsidRPr="004A0B8E">
                                    <w:rPr>
                                      <w:sz w:val="32"/>
                                      <w:szCs w:val="20"/>
                                    </w:rPr>
                                    <w:t>Data Management and Visualization</w:t>
                                  </w:r>
                                </w:p>
                                <w:p w14:paraId="4B52D4AC" w14:textId="77777777" w:rsidR="00D31980" w:rsidRPr="004A0B8E" w:rsidRDefault="00D31980" w:rsidP="004A0B8E">
                                  <w:pPr>
                                    <w:rPr>
                                      <w:rFonts w:eastAsiaTheme="majorEastAsia" w:cstheme="majorBidi"/>
                                      <w:i/>
                                      <w:color w:val="00C1C7" w:themeColor="accent2"/>
                                      <w:sz w:val="32"/>
                                      <w:szCs w:val="20"/>
                                    </w:rPr>
                                  </w:pPr>
                                </w:p>
                              </w:tc>
                            </w:tr>
                            <w:tr w:rsidR="00D31980" w:rsidRPr="00662A4D" w14:paraId="5490F26F" w14:textId="77777777" w:rsidTr="0020297A">
                              <w:trPr>
                                <w:trHeight w:val="1402"/>
                              </w:trPr>
                              <w:tc>
                                <w:tcPr>
                                  <w:tcW w:w="5395" w:type="dxa"/>
                                </w:tcPr>
                                <w:p w14:paraId="6D5C5971" w14:textId="77777777" w:rsidR="00D31980" w:rsidRPr="00662A4D" w:rsidRDefault="00D31980" w:rsidP="004A0B8E">
                                  <w:pPr>
                                    <w:rPr>
                                      <w:rFonts w:eastAsiaTheme="majorEastAsia" w:cstheme="majorBidi"/>
                                      <w:i/>
                                      <w:color w:val="00C1C7" w:themeColor="accent2"/>
                                      <w:sz w:val="36"/>
                                      <w:szCs w:val="22"/>
                                    </w:rPr>
                                  </w:pPr>
                                </w:p>
                                <w:p w14:paraId="56208520" w14:textId="084EFDB8" w:rsidR="00D31980" w:rsidRPr="00662A4D" w:rsidRDefault="00D31980" w:rsidP="00E050DA">
                                  <w:pPr>
                                    <w:pStyle w:val="Heading2"/>
                                    <w:jc w:val="center"/>
                                    <w:rPr>
                                      <w:sz w:val="36"/>
                                      <w:szCs w:val="22"/>
                                    </w:rPr>
                                  </w:pPr>
                                  <w:r w:rsidRPr="00662A4D">
                                    <w:rPr>
                                      <w:sz w:val="36"/>
                                      <w:szCs w:val="22"/>
                                    </w:rPr>
                                    <w:t xml:space="preserve">Basmah </w:t>
                                  </w:r>
                                  <w:r>
                                    <w:rPr>
                                      <w:sz w:val="36"/>
                                      <w:szCs w:val="22"/>
                                    </w:rPr>
                                    <w:t>Alnasair</w:t>
                                  </w:r>
                                </w:p>
                                <w:p w14:paraId="0AE028FC" w14:textId="43F72645" w:rsidR="00D31980" w:rsidRPr="00662A4D" w:rsidRDefault="00D31980" w:rsidP="00662A4D">
                                  <w:pPr>
                                    <w:rPr>
                                      <w:sz w:val="36"/>
                                      <w:szCs w:val="22"/>
                                    </w:rPr>
                                  </w:pPr>
                                </w:p>
                              </w:tc>
                            </w:tr>
                          </w:tbl>
                          <w:p w14:paraId="7F9C2FAC" w14:textId="77777777" w:rsidR="00D31980" w:rsidRDefault="00D31980"/>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DCC20" id="Text Box 11" o:spid="_x0000_s1028" type="#_x0000_t202" style="position:absolute;left:0;text-align:left;margin-left:243pt;margin-top:-170.4pt;width:396.05pt;height:24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" filled="f" stroked="f" strokeweight="1pt">
                <v:stroke miterlimit="4"/>
                <v:textbox inset="4pt,4pt,4pt,4pt">
                  <w:txbxContent>
                    <w:tbl>
                      <w:tblPr>
                        <w:tblW w:w="0" w:type="auto"/>
                        <w:tblLayout w:type="fixed"/>
                        <w:tblLook w:val="0600" w:firstRow="0" w:lastRow="0" w:firstColumn="0" w:lastColumn="0" w:noHBand="1" w:noVBand="1"/>
                      </w:tblPr>
                      <w:tblGrid>
                        <w:gridCol w:w="5395"/>
                      </w:tblGrid>
                      <w:tr w:rsidR="00D31980" w:rsidRPr="004A0B8E" w14:paraId="43B5AA51" w14:textId="77777777" w:rsidTr="0020297A">
                        <w:trPr>
                          <w:trHeight w:val="1299"/>
                        </w:trPr>
                        <w:tc>
                          <w:tcPr>
                            <w:tcW w:w="5395" w:type="dxa"/>
                          </w:tcPr>
                          <w:p w14:paraId="7384DE58" w14:textId="13CA01EA" w:rsidR="00D31980" w:rsidRPr="004A0B8E" w:rsidRDefault="00D31980" w:rsidP="00662A4D">
                            <w:pPr>
                              <w:pStyle w:val="Heading2"/>
                              <w:jc w:val="center"/>
                              <w:rPr>
                                <w:sz w:val="32"/>
                                <w:szCs w:val="20"/>
                              </w:rPr>
                            </w:pPr>
                            <w:r w:rsidRPr="004A0B8E">
                              <w:rPr>
                                <w:sz w:val="32"/>
                                <w:szCs w:val="20"/>
                              </w:rPr>
                              <w:t>Data Management and Visualization</w:t>
                            </w:r>
                          </w:p>
                          <w:p w14:paraId="4B52D4AC" w14:textId="77777777" w:rsidR="00D31980" w:rsidRPr="004A0B8E" w:rsidRDefault="00D31980" w:rsidP="004A0B8E">
                            <w:pPr>
                              <w:rPr>
                                <w:rFonts w:eastAsiaTheme="majorEastAsia" w:cstheme="majorBidi"/>
                                <w:i/>
                                <w:color w:val="00C1C7" w:themeColor="accent2"/>
                                <w:sz w:val="32"/>
                                <w:szCs w:val="20"/>
                              </w:rPr>
                            </w:pPr>
                          </w:p>
                        </w:tc>
                      </w:tr>
                      <w:tr w:rsidR="00D31980" w:rsidRPr="00662A4D" w14:paraId="5490F26F" w14:textId="77777777" w:rsidTr="0020297A">
                        <w:trPr>
                          <w:trHeight w:val="1402"/>
                        </w:trPr>
                        <w:tc>
                          <w:tcPr>
                            <w:tcW w:w="5395" w:type="dxa"/>
                          </w:tcPr>
                          <w:p w14:paraId="6D5C5971" w14:textId="77777777" w:rsidR="00D31980" w:rsidRPr="00662A4D" w:rsidRDefault="00D31980" w:rsidP="004A0B8E">
                            <w:pPr>
                              <w:rPr>
                                <w:rFonts w:eastAsiaTheme="majorEastAsia" w:cstheme="majorBidi"/>
                                <w:i/>
                                <w:color w:val="00C1C7" w:themeColor="accent2"/>
                                <w:sz w:val="36"/>
                                <w:szCs w:val="22"/>
                              </w:rPr>
                            </w:pPr>
                          </w:p>
                          <w:p w14:paraId="56208520" w14:textId="084EFDB8" w:rsidR="00D31980" w:rsidRPr="00662A4D" w:rsidRDefault="00D31980" w:rsidP="00E050DA">
                            <w:pPr>
                              <w:pStyle w:val="Heading2"/>
                              <w:jc w:val="center"/>
                              <w:rPr>
                                <w:sz w:val="36"/>
                                <w:szCs w:val="22"/>
                              </w:rPr>
                            </w:pPr>
                            <w:r w:rsidRPr="00662A4D">
                              <w:rPr>
                                <w:sz w:val="36"/>
                                <w:szCs w:val="22"/>
                              </w:rPr>
                              <w:t xml:space="preserve">Basmah </w:t>
                            </w:r>
                            <w:r>
                              <w:rPr>
                                <w:sz w:val="36"/>
                                <w:szCs w:val="22"/>
                              </w:rPr>
                              <w:t>Alnasair</w:t>
                            </w:r>
                          </w:p>
                          <w:p w14:paraId="0AE028FC" w14:textId="43F72645" w:rsidR="00D31980" w:rsidRPr="00662A4D" w:rsidRDefault="00D31980" w:rsidP="00662A4D">
                            <w:pPr>
                              <w:rPr>
                                <w:sz w:val="36"/>
                                <w:szCs w:val="22"/>
                              </w:rPr>
                            </w:pPr>
                          </w:p>
                        </w:tc>
                      </w:tr>
                    </w:tbl>
                    <w:p w14:paraId="7F9C2FAC" w14:textId="77777777" w:rsidR="00D31980" w:rsidRDefault="00D31980"/>
                  </w:txbxContent>
                </v:textbox>
              </v:shape>
            </w:pict>
          </mc:Fallback>
        </mc:AlternateContent>
      </w:r>
      <w:r w:rsidR="0014015D">
        <w:br w:type="page"/>
      </w:r>
    </w:p>
    <w:sdt>
      <w:sdtPr>
        <w:rPr>
          <w:rFonts w:asciiTheme="minorHAnsi" w:eastAsiaTheme="minorEastAsia" w:hAnsiTheme="minorHAnsi" w:cs="Times New Roman"/>
          <w:color w:val="auto"/>
          <w:sz w:val="22"/>
          <w:szCs w:val="22"/>
        </w:rPr>
        <w:id w:val="767810249"/>
        <w:docPartObj>
          <w:docPartGallery w:val="Table of Contents"/>
          <w:docPartUnique/>
        </w:docPartObj>
      </w:sdtPr>
      <w:sdtContent>
        <w:p w14:paraId="147E8A9D" w14:textId="03F14061" w:rsidR="00D3493A" w:rsidRDefault="00D3493A" w:rsidP="00770742">
          <w:pPr>
            <w:pStyle w:val="TOCHeading"/>
            <w:jc w:val="both"/>
          </w:pPr>
          <w:r>
            <w:t>Table of Contents</w:t>
          </w:r>
        </w:p>
        <w:p w14:paraId="517DDB1F" w14:textId="09A02686" w:rsidR="00D3493A" w:rsidRDefault="00377EDD" w:rsidP="00770742">
          <w:pPr>
            <w:pStyle w:val="TOC1"/>
            <w:jc w:val="both"/>
            <w:rPr>
              <w:b/>
              <w:bCs/>
            </w:rPr>
          </w:pPr>
          <w:r>
            <w:rPr>
              <w:b/>
              <w:bCs/>
            </w:rPr>
            <w:t xml:space="preserve">Acknowledgment </w:t>
          </w:r>
          <w:r w:rsidR="00D3493A">
            <w:ptab w:relativeTo="margin" w:alignment="right" w:leader="dot"/>
          </w:r>
          <w:r>
            <w:rPr>
              <w:b/>
              <w:bCs/>
            </w:rPr>
            <w:t>3</w:t>
          </w:r>
        </w:p>
        <w:p w14:paraId="771C738D" w14:textId="15B29B69" w:rsidR="00377EDD" w:rsidRPr="00377EDD" w:rsidRDefault="00377EDD" w:rsidP="00770742">
          <w:pPr>
            <w:pStyle w:val="TOC1"/>
            <w:jc w:val="both"/>
            <w:rPr>
              <w:b/>
              <w:bCs/>
            </w:rPr>
          </w:pPr>
          <w:r>
            <w:rPr>
              <w:b/>
              <w:bCs/>
            </w:rPr>
            <w:t xml:space="preserve">Objective </w:t>
          </w:r>
          <w:r>
            <w:ptab w:relativeTo="margin" w:alignment="right" w:leader="dot"/>
          </w:r>
          <w:r>
            <w:rPr>
              <w:b/>
              <w:bCs/>
            </w:rPr>
            <w:t>4</w:t>
          </w:r>
        </w:p>
        <w:p w14:paraId="3D655B28" w14:textId="62EEAD17" w:rsidR="00377EDD" w:rsidRDefault="00377EDD" w:rsidP="00770742">
          <w:pPr>
            <w:jc w:val="both"/>
            <w:rPr>
              <w:rFonts w:eastAsiaTheme="minorEastAsia" w:cs="Times New Roman"/>
              <w:b/>
              <w:bCs/>
              <w:sz w:val="22"/>
              <w:szCs w:val="22"/>
            </w:rPr>
          </w:pPr>
          <w:r w:rsidRPr="00377EDD">
            <w:rPr>
              <w:rFonts w:eastAsiaTheme="minorEastAsia" w:cs="Times New Roman"/>
              <w:b/>
              <w:bCs/>
              <w:sz w:val="22"/>
              <w:szCs w:val="22"/>
            </w:rPr>
            <w:t>Background of the dataset</w:t>
          </w:r>
          <w:r>
            <w:rPr>
              <w:rFonts w:eastAsiaTheme="minorEastAsia" w:cs="Times New Roman"/>
              <w:b/>
              <w:bCs/>
              <w:sz w:val="22"/>
              <w:szCs w:val="22"/>
            </w:rPr>
            <w:t>……………………………………………………………………………</w:t>
          </w:r>
          <w:proofErr w:type="gramStart"/>
          <w:r>
            <w:rPr>
              <w:rFonts w:eastAsiaTheme="minorEastAsia" w:cs="Times New Roman"/>
              <w:b/>
              <w:bCs/>
              <w:sz w:val="22"/>
              <w:szCs w:val="22"/>
            </w:rPr>
            <w:t>…..</w:t>
          </w:r>
          <w:proofErr w:type="gramEnd"/>
          <w:r>
            <w:rPr>
              <w:rFonts w:eastAsiaTheme="minorEastAsia" w:cs="Times New Roman"/>
              <w:b/>
              <w:bCs/>
              <w:sz w:val="22"/>
              <w:szCs w:val="22"/>
            </w:rPr>
            <w:t>……………….5</w:t>
          </w:r>
        </w:p>
        <w:p w14:paraId="70EB597B" w14:textId="6E36C728" w:rsidR="00377EDD" w:rsidRPr="00377EDD" w:rsidRDefault="00377EDD" w:rsidP="00770742">
          <w:pPr>
            <w:jc w:val="both"/>
            <w:rPr>
              <w:rFonts w:eastAsiaTheme="minorEastAsia" w:cs="Times New Roman"/>
              <w:b/>
              <w:bCs/>
              <w:sz w:val="22"/>
              <w:szCs w:val="22"/>
            </w:rPr>
          </w:pPr>
        </w:p>
        <w:p w14:paraId="67892437" w14:textId="62A59EF6" w:rsidR="00377EDD" w:rsidRPr="00377EDD" w:rsidRDefault="00377EDD" w:rsidP="00770742">
          <w:pPr>
            <w:pStyle w:val="ListParagraph"/>
            <w:numPr>
              <w:ilvl w:val="0"/>
              <w:numId w:val="22"/>
            </w:numPr>
            <w:jc w:val="both"/>
            <w:rPr>
              <w:rFonts w:eastAsiaTheme="minorEastAsia" w:cs="Times New Roman"/>
              <w:b/>
              <w:bCs/>
              <w:sz w:val="22"/>
              <w:szCs w:val="22"/>
            </w:rPr>
          </w:pPr>
          <w:r w:rsidRPr="00377EDD">
            <w:rPr>
              <w:rFonts w:eastAsiaTheme="minorEastAsia" w:cs="Times New Roman"/>
              <w:b/>
              <w:bCs/>
              <w:sz w:val="22"/>
              <w:szCs w:val="22"/>
            </w:rPr>
            <w:t>Introduction and Motivated</w:t>
          </w:r>
          <w:r>
            <w:rPr>
              <w:rFonts w:eastAsiaTheme="minorEastAsia" w:cs="Times New Roman"/>
              <w:b/>
              <w:bCs/>
              <w:sz w:val="22"/>
              <w:szCs w:val="22"/>
            </w:rPr>
            <w:t>………………………………………………………………</w:t>
          </w:r>
          <w:proofErr w:type="gramStart"/>
          <w:r>
            <w:rPr>
              <w:rFonts w:eastAsiaTheme="minorEastAsia" w:cs="Times New Roman"/>
              <w:b/>
              <w:bCs/>
              <w:sz w:val="22"/>
              <w:szCs w:val="22"/>
            </w:rPr>
            <w:t>…..</w:t>
          </w:r>
          <w:proofErr w:type="gramEnd"/>
          <w:r>
            <w:rPr>
              <w:rFonts w:eastAsiaTheme="minorEastAsia" w:cs="Times New Roman"/>
              <w:b/>
              <w:bCs/>
              <w:sz w:val="22"/>
              <w:szCs w:val="22"/>
            </w:rPr>
            <w:t>……………6</w:t>
          </w:r>
        </w:p>
        <w:p w14:paraId="1DDA5755" w14:textId="1101A3A2" w:rsidR="00377EDD" w:rsidRPr="00377EDD" w:rsidRDefault="00377EDD" w:rsidP="00770742">
          <w:pPr>
            <w:pStyle w:val="ListParagraph"/>
            <w:numPr>
              <w:ilvl w:val="0"/>
              <w:numId w:val="22"/>
            </w:numPr>
            <w:jc w:val="both"/>
            <w:rPr>
              <w:rFonts w:eastAsiaTheme="minorEastAsia" w:cs="Times New Roman"/>
              <w:b/>
              <w:bCs/>
              <w:sz w:val="22"/>
              <w:szCs w:val="22"/>
            </w:rPr>
          </w:pPr>
          <w:r w:rsidRPr="00377EDD">
            <w:rPr>
              <w:rFonts w:eastAsiaTheme="minorEastAsia" w:cs="Times New Roman"/>
              <w:b/>
              <w:bCs/>
              <w:sz w:val="22"/>
              <w:szCs w:val="22"/>
            </w:rPr>
            <w:t>Related study</w:t>
          </w:r>
          <w:r>
            <w:rPr>
              <w:rFonts w:eastAsiaTheme="minorEastAsia" w:cs="Times New Roman"/>
              <w:b/>
              <w:bCs/>
              <w:sz w:val="22"/>
              <w:szCs w:val="22"/>
            </w:rPr>
            <w:t>…………………………………………………………………………………………</w:t>
          </w:r>
          <w:proofErr w:type="gramStart"/>
          <w:r>
            <w:rPr>
              <w:rFonts w:eastAsiaTheme="minorEastAsia" w:cs="Times New Roman"/>
              <w:b/>
              <w:bCs/>
              <w:sz w:val="22"/>
              <w:szCs w:val="22"/>
            </w:rPr>
            <w:t>…..</w:t>
          </w:r>
          <w:proofErr w:type="gramEnd"/>
          <w:r>
            <w:rPr>
              <w:rFonts w:eastAsiaTheme="minorEastAsia" w:cs="Times New Roman"/>
              <w:b/>
              <w:bCs/>
              <w:sz w:val="22"/>
              <w:szCs w:val="22"/>
            </w:rPr>
            <w:t>……..6</w:t>
          </w:r>
        </w:p>
        <w:p w14:paraId="42004FDB" w14:textId="07CD28B3" w:rsidR="00377EDD" w:rsidRDefault="00377EDD" w:rsidP="00770742">
          <w:pPr>
            <w:pStyle w:val="ListParagraph"/>
            <w:numPr>
              <w:ilvl w:val="0"/>
              <w:numId w:val="22"/>
            </w:numPr>
            <w:jc w:val="both"/>
            <w:rPr>
              <w:rFonts w:eastAsiaTheme="minorEastAsia" w:cs="Times New Roman"/>
              <w:b/>
              <w:bCs/>
              <w:sz w:val="22"/>
              <w:szCs w:val="22"/>
            </w:rPr>
          </w:pPr>
          <w:r w:rsidRPr="00377EDD">
            <w:rPr>
              <w:rFonts w:eastAsiaTheme="minorEastAsia" w:cs="Times New Roman"/>
              <w:b/>
              <w:bCs/>
              <w:sz w:val="22"/>
              <w:szCs w:val="22"/>
            </w:rPr>
            <w:t>Processed Methods</w:t>
          </w:r>
          <w:r>
            <w:rPr>
              <w:rFonts w:eastAsiaTheme="minorEastAsia" w:cs="Times New Roman"/>
              <w:b/>
              <w:bCs/>
              <w:sz w:val="22"/>
              <w:szCs w:val="22"/>
            </w:rPr>
            <w:t>…………………………………………………………………………………………….7</w:t>
          </w:r>
        </w:p>
        <w:p w14:paraId="649F0A3B" w14:textId="3E52571D" w:rsidR="00BB7326" w:rsidRDefault="00BB7326" w:rsidP="00770742">
          <w:pPr>
            <w:pStyle w:val="ListParagraph"/>
            <w:ind w:left="1080"/>
            <w:jc w:val="both"/>
            <w:rPr>
              <w:rFonts w:eastAsiaTheme="minorEastAsia" w:cs="Times New Roman"/>
              <w:b/>
              <w:bCs/>
              <w:sz w:val="22"/>
              <w:szCs w:val="22"/>
            </w:rPr>
          </w:pPr>
          <w:r>
            <w:rPr>
              <w:rFonts w:eastAsiaTheme="minorEastAsia" w:cs="Times New Roman"/>
              <w:b/>
              <w:bCs/>
              <w:sz w:val="22"/>
              <w:szCs w:val="22"/>
            </w:rPr>
            <w:t xml:space="preserve">                     </w:t>
          </w:r>
          <w:proofErr w:type="spellStart"/>
          <w:proofErr w:type="gramStart"/>
          <w:r>
            <w:rPr>
              <w:rFonts w:eastAsiaTheme="minorEastAsia" w:cs="Times New Roman"/>
              <w:b/>
              <w:bCs/>
              <w:sz w:val="22"/>
              <w:szCs w:val="22"/>
            </w:rPr>
            <w:t>A.Descriptive</w:t>
          </w:r>
          <w:proofErr w:type="spellEnd"/>
          <w:proofErr w:type="gramEnd"/>
          <w:r>
            <w:rPr>
              <w:rFonts w:eastAsiaTheme="minorEastAsia" w:cs="Times New Roman"/>
              <w:b/>
              <w:bCs/>
              <w:sz w:val="22"/>
              <w:szCs w:val="22"/>
            </w:rPr>
            <w:t xml:space="preserve"> of the dataset……………………………………..…………………………..7</w:t>
          </w:r>
        </w:p>
        <w:p w14:paraId="5B923BAF" w14:textId="7B2BFE18" w:rsidR="00BB7326" w:rsidRDefault="00BB7326" w:rsidP="00770742">
          <w:pPr>
            <w:pStyle w:val="ListParagraph"/>
            <w:ind w:left="1080"/>
            <w:jc w:val="both"/>
            <w:rPr>
              <w:rFonts w:eastAsiaTheme="minorEastAsia" w:cs="Times New Roman"/>
              <w:b/>
              <w:bCs/>
              <w:sz w:val="22"/>
              <w:szCs w:val="22"/>
            </w:rPr>
          </w:pPr>
          <w:r>
            <w:rPr>
              <w:rFonts w:eastAsiaTheme="minorEastAsia" w:cs="Times New Roman"/>
              <w:b/>
              <w:bCs/>
              <w:sz w:val="22"/>
              <w:szCs w:val="22"/>
            </w:rPr>
            <w:t xml:space="preserve">                     </w:t>
          </w:r>
          <w:proofErr w:type="spellStart"/>
          <w:proofErr w:type="gramStart"/>
          <w:r>
            <w:rPr>
              <w:rFonts w:eastAsiaTheme="minorEastAsia" w:cs="Times New Roman"/>
              <w:b/>
              <w:bCs/>
              <w:sz w:val="22"/>
              <w:szCs w:val="22"/>
            </w:rPr>
            <w:t>B.Dealing</w:t>
          </w:r>
          <w:proofErr w:type="spellEnd"/>
          <w:proofErr w:type="gramEnd"/>
          <w:r>
            <w:rPr>
              <w:rFonts w:eastAsiaTheme="minorEastAsia" w:cs="Times New Roman"/>
              <w:b/>
              <w:bCs/>
              <w:sz w:val="22"/>
              <w:szCs w:val="22"/>
            </w:rPr>
            <w:t xml:space="preserve"> with missing data…………………………………………………………………</w:t>
          </w:r>
          <w:r w:rsidR="0095419B">
            <w:rPr>
              <w:rFonts w:eastAsiaTheme="minorEastAsia" w:cs="Times New Roman"/>
              <w:b/>
              <w:bCs/>
              <w:sz w:val="22"/>
              <w:szCs w:val="22"/>
            </w:rPr>
            <w:t>9</w:t>
          </w:r>
        </w:p>
        <w:p w14:paraId="7B481FC9" w14:textId="50102229" w:rsidR="00BB7326" w:rsidRDefault="00BB7326" w:rsidP="00770742">
          <w:pPr>
            <w:pStyle w:val="ListParagraph"/>
            <w:ind w:left="1080"/>
            <w:jc w:val="both"/>
            <w:rPr>
              <w:rFonts w:eastAsiaTheme="minorEastAsia" w:cs="Times New Roman"/>
              <w:b/>
              <w:bCs/>
              <w:sz w:val="22"/>
              <w:szCs w:val="22"/>
            </w:rPr>
          </w:pPr>
          <w:r>
            <w:rPr>
              <w:rFonts w:eastAsiaTheme="minorEastAsia" w:cs="Times New Roman"/>
              <w:b/>
              <w:bCs/>
              <w:sz w:val="22"/>
              <w:szCs w:val="22"/>
            </w:rPr>
            <w:t xml:space="preserve">                     </w:t>
          </w:r>
          <w:proofErr w:type="spellStart"/>
          <w:r>
            <w:rPr>
              <w:rFonts w:eastAsiaTheme="minorEastAsia" w:cs="Times New Roman"/>
              <w:b/>
              <w:bCs/>
              <w:sz w:val="22"/>
              <w:szCs w:val="22"/>
            </w:rPr>
            <w:t>C.Interesting</w:t>
          </w:r>
          <w:proofErr w:type="spellEnd"/>
          <w:r>
            <w:rPr>
              <w:rFonts w:eastAsiaTheme="minorEastAsia" w:cs="Times New Roman"/>
              <w:b/>
              <w:bCs/>
              <w:sz w:val="22"/>
              <w:szCs w:val="22"/>
            </w:rPr>
            <w:t xml:space="preserve"> statistic and data Visualization……………………………………</w:t>
          </w:r>
          <w:proofErr w:type="gramStart"/>
          <w:r w:rsidR="0095419B">
            <w:rPr>
              <w:rFonts w:eastAsiaTheme="minorEastAsia" w:cs="Times New Roman"/>
              <w:b/>
              <w:bCs/>
              <w:sz w:val="22"/>
              <w:szCs w:val="22"/>
            </w:rPr>
            <w:t>…..</w:t>
          </w:r>
          <w:proofErr w:type="gramEnd"/>
          <w:r w:rsidR="0095419B">
            <w:rPr>
              <w:rFonts w:eastAsiaTheme="minorEastAsia" w:cs="Times New Roman"/>
              <w:b/>
              <w:bCs/>
              <w:sz w:val="22"/>
              <w:szCs w:val="22"/>
            </w:rPr>
            <w:t>11</w:t>
          </w:r>
        </w:p>
        <w:p w14:paraId="0973ACDC" w14:textId="11E4FD50" w:rsidR="00377EDD" w:rsidRPr="00377EDD" w:rsidRDefault="00377EDD" w:rsidP="00770742">
          <w:pPr>
            <w:pStyle w:val="ListParagraph"/>
            <w:numPr>
              <w:ilvl w:val="0"/>
              <w:numId w:val="22"/>
            </w:numPr>
            <w:jc w:val="both"/>
            <w:rPr>
              <w:rFonts w:eastAsiaTheme="minorEastAsia" w:cs="Times New Roman"/>
              <w:b/>
              <w:bCs/>
              <w:sz w:val="22"/>
              <w:szCs w:val="22"/>
            </w:rPr>
          </w:pPr>
          <w:r w:rsidRPr="00377EDD">
            <w:rPr>
              <w:rFonts w:eastAsiaTheme="minorEastAsia" w:cs="Times New Roman"/>
              <w:b/>
              <w:bCs/>
              <w:sz w:val="22"/>
              <w:szCs w:val="22"/>
            </w:rPr>
            <w:t>Discussion</w:t>
          </w:r>
          <w:r>
            <w:rPr>
              <w:rFonts w:eastAsiaTheme="minorEastAsia" w:cs="Times New Roman"/>
              <w:b/>
              <w:bCs/>
              <w:sz w:val="22"/>
              <w:szCs w:val="22"/>
            </w:rPr>
            <w:t>………………………………………………………………………………………………………25</w:t>
          </w:r>
        </w:p>
        <w:p w14:paraId="35BB1E1C" w14:textId="5E9AB1F7" w:rsidR="00377EDD" w:rsidRPr="00377EDD" w:rsidRDefault="00377EDD" w:rsidP="00770742">
          <w:pPr>
            <w:pStyle w:val="ListParagraph"/>
            <w:numPr>
              <w:ilvl w:val="0"/>
              <w:numId w:val="22"/>
            </w:numPr>
            <w:jc w:val="both"/>
            <w:rPr>
              <w:rFonts w:eastAsiaTheme="minorEastAsia" w:cs="Times New Roman"/>
              <w:b/>
              <w:bCs/>
              <w:sz w:val="22"/>
              <w:szCs w:val="22"/>
            </w:rPr>
          </w:pPr>
          <w:r w:rsidRPr="00377EDD">
            <w:rPr>
              <w:rFonts w:eastAsiaTheme="minorEastAsia" w:cs="Times New Roman"/>
              <w:b/>
              <w:bCs/>
              <w:sz w:val="22"/>
              <w:szCs w:val="22"/>
            </w:rPr>
            <w:t>References</w:t>
          </w:r>
          <w:r>
            <w:rPr>
              <w:rFonts w:eastAsiaTheme="minorEastAsia" w:cs="Times New Roman"/>
              <w:b/>
              <w:bCs/>
              <w:sz w:val="22"/>
              <w:szCs w:val="22"/>
            </w:rPr>
            <w:t>……………………………………………………………………………………………………….29</w:t>
          </w:r>
        </w:p>
        <w:p w14:paraId="667ED5C3" w14:textId="0E9FE262" w:rsidR="00377EDD" w:rsidRPr="00377EDD" w:rsidRDefault="00377EDD" w:rsidP="00770742">
          <w:pPr>
            <w:pStyle w:val="ListParagraph"/>
            <w:numPr>
              <w:ilvl w:val="0"/>
              <w:numId w:val="22"/>
            </w:numPr>
            <w:jc w:val="both"/>
            <w:rPr>
              <w:rFonts w:eastAsiaTheme="minorEastAsia" w:cs="Times New Roman"/>
              <w:b/>
              <w:bCs/>
              <w:sz w:val="22"/>
              <w:szCs w:val="22"/>
            </w:rPr>
          </w:pPr>
          <w:r w:rsidRPr="00377EDD">
            <w:rPr>
              <w:rFonts w:eastAsiaTheme="minorEastAsia" w:cs="Times New Roman"/>
              <w:b/>
              <w:bCs/>
              <w:sz w:val="22"/>
              <w:szCs w:val="22"/>
            </w:rPr>
            <w:t>Appendix</w:t>
          </w:r>
          <w:r>
            <w:rPr>
              <w:rFonts w:eastAsiaTheme="minorEastAsia" w:cs="Times New Roman"/>
              <w:b/>
              <w:bCs/>
              <w:sz w:val="22"/>
              <w:szCs w:val="22"/>
            </w:rPr>
            <w:t>………………………………………………………………………………………………………29</w:t>
          </w:r>
        </w:p>
        <w:p w14:paraId="3DA74601" w14:textId="327DB000" w:rsidR="00377EDD" w:rsidRDefault="00D31980" w:rsidP="00770742">
          <w:pPr>
            <w:pStyle w:val="ListParagraph"/>
            <w:ind w:left="1080"/>
            <w:jc w:val="both"/>
            <w:rPr>
              <w:rFonts w:eastAsiaTheme="minorEastAsia" w:cs="Times New Roman"/>
              <w:b/>
              <w:bCs/>
              <w:sz w:val="22"/>
              <w:szCs w:val="22"/>
            </w:rPr>
          </w:pPr>
        </w:p>
      </w:sdtContent>
    </w:sdt>
    <w:p w14:paraId="100C314D" w14:textId="6FA32E34" w:rsidR="0014015D" w:rsidRDefault="0014015D" w:rsidP="00770742">
      <w:pPr>
        <w:jc w:val="both"/>
      </w:pPr>
    </w:p>
    <w:p w14:paraId="2E2771D6" w14:textId="277ECD73" w:rsidR="00377EDD" w:rsidRDefault="00377EDD" w:rsidP="00770742">
      <w:pPr>
        <w:jc w:val="both"/>
      </w:pPr>
    </w:p>
    <w:p w14:paraId="501CF967" w14:textId="001D5EC9" w:rsidR="00377EDD" w:rsidRDefault="00377EDD" w:rsidP="00770742">
      <w:pPr>
        <w:jc w:val="both"/>
      </w:pPr>
    </w:p>
    <w:p w14:paraId="3AB62568" w14:textId="044A42A0" w:rsidR="00377EDD" w:rsidRDefault="00377EDD" w:rsidP="00770742">
      <w:pPr>
        <w:jc w:val="both"/>
      </w:pPr>
    </w:p>
    <w:p w14:paraId="57787CC4" w14:textId="44575C6B" w:rsidR="00377EDD" w:rsidRDefault="00377EDD" w:rsidP="00770742">
      <w:pPr>
        <w:jc w:val="both"/>
      </w:pPr>
    </w:p>
    <w:p w14:paraId="66816051" w14:textId="0C58EF67" w:rsidR="00377EDD" w:rsidRDefault="00377EDD" w:rsidP="00770742">
      <w:pPr>
        <w:jc w:val="both"/>
      </w:pPr>
    </w:p>
    <w:p w14:paraId="4AE4EC14" w14:textId="4B4194CE" w:rsidR="00377EDD" w:rsidRDefault="00377EDD" w:rsidP="00770742">
      <w:pPr>
        <w:jc w:val="both"/>
      </w:pPr>
    </w:p>
    <w:p w14:paraId="2DF67F00" w14:textId="6472E682" w:rsidR="00377EDD" w:rsidRDefault="00377EDD" w:rsidP="00770742">
      <w:pPr>
        <w:jc w:val="both"/>
      </w:pPr>
    </w:p>
    <w:p w14:paraId="2701FC51" w14:textId="12398945" w:rsidR="00377EDD" w:rsidRDefault="00377EDD" w:rsidP="00770742">
      <w:pPr>
        <w:jc w:val="both"/>
      </w:pPr>
    </w:p>
    <w:p w14:paraId="4453C760" w14:textId="5D148743" w:rsidR="00377EDD" w:rsidRDefault="00377EDD" w:rsidP="00770742">
      <w:pPr>
        <w:jc w:val="both"/>
      </w:pPr>
    </w:p>
    <w:p w14:paraId="779609ED" w14:textId="5207BB36" w:rsidR="00377EDD" w:rsidRDefault="00377EDD" w:rsidP="00770742">
      <w:pPr>
        <w:jc w:val="both"/>
      </w:pPr>
    </w:p>
    <w:p w14:paraId="0DA5F909" w14:textId="334F8FC2" w:rsidR="00377EDD" w:rsidRDefault="00377EDD" w:rsidP="00770742">
      <w:pPr>
        <w:jc w:val="both"/>
      </w:pPr>
    </w:p>
    <w:p w14:paraId="0E4AD5E1" w14:textId="67FBC864" w:rsidR="00377EDD" w:rsidRDefault="00377EDD" w:rsidP="00770742">
      <w:pPr>
        <w:jc w:val="both"/>
      </w:pPr>
    </w:p>
    <w:p w14:paraId="41439240" w14:textId="584E66A2" w:rsidR="00377EDD" w:rsidRDefault="00377EDD" w:rsidP="00770742">
      <w:pPr>
        <w:jc w:val="both"/>
      </w:pPr>
    </w:p>
    <w:p w14:paraId="52C43655" w14:textId="4C6540C8" w:rsidR="00377EDD" w:rsidRDefault="00377EDD" w:rsidP="00770742">
      <w:pPr>
        <w:jc w:val="both"/>
      </w:pPr>
    </w:p>
    <w:p w14:paraId="637313B1" w14:textId="50C761BD" w:rsidR="00377EDD" w:rsidRDefault="00377EDD" w:rsidP="00770742">
      <w:pPr>
        <w:jc w:val="both"/>
      </w:pPr>
    </w:p>
    <w:p w14:paraId="0BFD73D8" w14:textId="1551D354" w:rsidR="00377EDD" w:rsidRDefault="00377EDD" w:rsidP="00770742">
      <w:pPr>
        <w:jc w:val="both"/>
      </w:pPr>
    </w:p>
    <w:p w14:paraId="7F24F748" w14:textId="482F8715" w:rsidR="00377EDD" w:rsidRDefault="00377EDD" w:rsidP="00770742">
      <w:pPr>
        <w:jc w:val="both"/>
      </w:pPr>
    </w:p>
    <w:p w14:paraId="625E0944" w14:textId="4C967156" w:rsidR="00377EDD" w:rsidRDefault="00377EDD" w:rsidP="00770742">
      <w:pPr>
        <w:jc w:val="both"/>
      </w:pPr>
    </w:p>
    <w:p w14:paraId="4286BED8" w14:textId="46542CB3" w:rsidR="00377EDD" w:rsidRDefault="00377EDD" w:rsidP="00770742">
      <w:pPr>
        <w:jc w:val="both"/>
      </w:pPr>
    </w:p>
    <w:p w14:paraId="2643ACC4" w14:textId="0D479799" w:rsidR="00377EDD" w:rsidRDefault="00377EDD" w:rsidP="00770742">
      <w:pPr>
        <w:jc w:val="both"/>
      </w:pPr>
    </w:p>
    <w:p w14:paraId="0E8F8B7F" w14:textId="33E7427B" w:rsidR="00377EDD" w:rsidRDefault="00377EDD" w:rsidP="00770742">
      <w:pPr>
        <w:jc w:val="both"/>
      </w:pPr>
    </w:p>
    <w:p w14:paraId="49EE3D21" w14:textId="53ABE9AA" w:rsidR="00377EDD" w:rsidRDefault="00377EDD" w:rsidP="00770742">
      <w:pPr>
        <w:jc w:val="both"/>
      </w:pPr>
    </w:p>
    <w:p w14:paraId="052FEDF6" w14:textId="1AC8A99F" w:rsidR="00377EDD" w:rsidRDefault="00377EDD" w:rsidP="00770742">
      <w:pPr>
        <w:jc w:val="both"/>
      </w:pPr>
    </w:p>
    <w:p w14:paraId="1F1FF588" w14:textId="281B21CC" w:rsidR="00377EDD" w:rsidRDefault="00377EDD" w:rsidP="00770742">
      <w:pPr>
        <w:jc w:val="both"/>
      </w:pPr>
    </w:p>
    <w:p w14:paraId="33EC5C36" w14:textId="0D9A59F0" w:rsidR="00377EDD" w:rsidRDefault="00377EDD" w:rsidP="00770742">
      <w:pPr>
        <w:jc w:val="both"/>
      </w:pPr>
    </w:p>
    <w:p w14:paraId="75790940" w14:textId="3F64DDE0" w:rsidR="00377EDD" w:rsidRDefault="00377EDD" w:rsidP="00770742">
      <w:pPr>
        <w:jc w:val="both"/>
      </w:pPr>
    </w:p>
    <w:p w14:paraId="1BA0BD82" w14:textId="0092E39F" w:rsidR="00377EDD" w:rsidRDefault="00377EDD" w:rsidP="00770742">
      <w:pPr>
        <w:jc w:val="both"/>
      </w:pPr>
    </w:p>
    <w:p w14:paraId="1E32F181" w14:textId="236791D2" w:rsidR="00377EDD" w:rsidRDefault="00377EDD" w:rsidP="00770742">
      <w:pPr>
        <w:jc w:val="both"/>
      </w:pPr>
    </w:p>
    <w:p w14:paraId="5751EDDB" w14:textId="7D1ED477" w:rsidR="00377EDD" w:rsidRDefault="00377EDD" w:rsidP="00770742">
      <w:pPr>
        <w:jc w:val="both"/>
      </w:pPr>
    </w:p>
    <w:p w14:paraId="22C9E2F3" w14:textId="361458B9" w:rsidR="00377EDD" w:rsidRDefault="00377EDD" w:rsidP="00770742">
      <w:pPr>
        <w:jc w:val="both"/>
      </w:pPr>
    </w:p>
    <w:p w14:paraId="459C7FE2" w14:textId="1FE2D04E" w:rsidR="00377EDD" w:rsidRDefault="00377EDD" w:rsidP="00770742">
      <w:pPr>
        <w:jc w:val="both"/>
      </w:pPr>
    </w:p>
    <w:p w14:paraId="5B5DF396" w14:textId="3E56A49F" w:rsidR="00377EDD" w:rsidRDefault="00377EDD" w:rsidP="00770742">
      <w:pPr>
        <w:jc w:val="both"/>
      </w:pPr>
    </w:p>
    <w:p w14:paraId="1CF64D84" w14:textId="30088E0E" w:rsidR="00377EDD" w:rsidRDefault="00377EDD" w:rsidP="00770742">
      <w:pPr>
        <w:jc w:val="both"/>
      </w:pPr>
    </w:p>
    <w:p w14:paraId="533E8567" w14:textId="2090A3DA" w:rsidR="00377EDD" w:rsidRDefault="00377EDD" w:rsidP="00770742">
      <w:pPr>
        <w:jc w:val="both"/>
      </w:pPr>
    </w:p>
    <w:p w14:paraId="67EA9718" w14:textId="2DB356B3" w:rsidR="00377EDD" w:rsidRDefault="00377EDD" w:rsidP="00770742">
      <w:pPr>
        <w:jc w:val="both"/>
      </w:pPr>
    </w:p>
    <w:p w14:paraId="5411E8D8" w14:textId="4E1E7BD0" w:rsidR="00377EDD" w:rsidRDefault="00377EDD" w:rsidP="00770742">
      <w:pPr>
        <w:jc w:val="both"/>
      </w:pPr>
    </w:p>
    <w:p w14:paraId="0280B022" w14:textId="1DF1CC77" w:rsidR="00377EDD" w:rsidRDefault="00377EDD" w:rsidP="00770742">
      <w:pPr>
        <w:jc w:val="both"/>
      </w:pPr>
    </w:p>
    <w:p w14:paraId="603DA8FA" w14:textId="77777777" w:rsidR="00377EDD" w:rsidRDefault="00377EDD" w:rsidP="00770742">
      <w:pPr>
        <w:jc w:val="both"/>
      </w:pPr>
    </w:p>
    <w:p w14:paraId="4791114C" w14:textId="7C40DE3B" w:rsidR="0014015D" w:rsidRPr="001B7FAE" w:rsidRDefault="0014015D" w:rsidP="00770742">
      <w:pPr>
        <w:jc w:val="both"/>
        <w:rPr>
          <w:rFonts w:asciiTheme="majorHAnsi" w:eastAsiaTheme="majorEastAsia" w:hAnsiTheme="majorHAnsi" w:cstheme="majorBidi"/>
          <w:b/>
          <w:color w:val="123869" w:themeColor="accent1"/>
          <w:sz w:val="36"/>
        </w:rPr>
      </w:pPr>
      <w:r w:rsidRPr="001B7FAE">
        <w:rPr>
          <w:rFonts w:asciiTheme="majorHAnsi" w:eastAsiaTheme="majorEastAsia" w:hAnsiTheme="majorHAnsi" w:cstheme="majorBidi"/>
          <w:b/>
          <w:color w:val="123869" w:themeColor="accent1"/>
          <w:sz w:val="36"/>
        </w:rPr>
        <w:t xml:space="preserve">Acknowledgment </w:t>
      </w:r>
    </w:p>
    <w:p w14:paraId="5F9A8919" w14:textId="468A741A" w:rsidR="0014015D" w:rsidRDefault="0014015D" w:rsidP="00770742">
      <w:pPr>
        <w:jc w:val="both"/>
      </w:pPr>
    </w:p>
    <w:p w14:paraId="183C5E20" w14:textId="7D9017D0" w:rsidR="0014015D" w:rsidRDefault="00662A4D" w:rsidP="00770742">
      <w:pPr>
        <w:jc w:val="both"/>
        <w:rPr>
          <w:rFonts w:ascii="Tahoma" w:hAnsi="Tahoma" w:cs="Tahoma"/>
          <w:i/>
          <w:iCs/>
          <w:color w:val="333333"/>
          <w:shd w:val="clear" w:color="auto" w:fill="FFFFFF"/>
        </w:rPr>
      </w:pPr>
      <w:r>
        <w:rPr>
          <w:rFonts w:ascii="Tahoma" w:hAnsi="Tahoma" w:cs="Tahoma"/>
          <w:i/>
          <w:iCs/>
          <w:color w:val="333333"/>
          <w:shd w:val="clear" w:color="auto" w:fill="FFFFFF"/>
        </w:rPr>
        <w:t>W</w:t>
      </w:r>
      <w:r w:rsidR="002D13F9">
        <w:rPr>
          <w:rFonts w:ascii="Tahoma" w:hAnsi="Tahoma" w:cs="Tahoma"/>
          <w:i/>
          <w:iCs/>
          <w:color w:val="333333"/>
          <w:shd w:val="clear" w:color="auto" w:fill="FFFFFF"/>
        </w:rPr>
        <w:t>e</w:t>
      </w:r>
      <w:r w:rsidR="002D13F9" w:rsidRPr="002D13F9">
        <w:rPr>
          <w:rFonts w:ascii="Tahoma" w:hAnsi="Tahoma" w:cs="Tahoma"/>
          <w:i/>
          <w:iCs/>
          <w:color w:val="333333"/>
          <w:shd w:val="clear" w:color="auto" w:fill="FFFFFF"/>
        </w:rPr>
        <w:t xml:space="preserve"> would like to express </w:t>
      </w:r>
      <w:r w:rsidR="00D23690">
        <w:rPr>
          <w:rFonts w:ascii="Tahoma" w:hAnsi="Tahoma" w:cs="Tahoma"/>
          <w:i/>
          <w:iCs/>
          <w:color w:val="333333"/>
          <w:shd w:val="clear" w:color="auto" w:fill="FFFFFF"/>
        </w:rPr>
        <w:t>our</w:t>
      </w:r>
      <w:r w:rsidR="002D13F9" w:rsidRPr="002D13F9">
        <w:rPr>
          <w:rFonts w:ascii="Tahoma" w:hAnsi="Tahoma" w:cs="Tahoma"/>
          <w:i/>
          <w:iCs/>
          <w:color w:val="333333"/>
          <w:shd w:val="clear" w:color="auto" w:fill="FFFFFF"/>
        </w:rPr>
        <w:t xml:space="preserve"> special thanks of gratitude to </w:t>
      </w:r>
      <w:r w:rsidR="002D13F9">
        <w:rPr>
          <w:rFonts w:ascii="Tahoma" w:hAnsi="Tahoma" w:cs="Tahoma"/>
          <w:i/>
          <w:iCs/>
          <w:color w:val="333333"/>
          <w:shd w:val="clear" w:color="auto" w:fill="FFFFFF"/>
        </w:rPr>
        <w:t xml:space="preserve">our </w:t>
      </w:r>
      <w:r w:rsidR="00D23690">
        <w:rPr>
          <w:rFonts w:ascii="Tahoma" w:hAnsi="Tahoma" w:cs="Tahoma"/>
          <w:i/>
          <w:iCs/>
          <w:color w:val="333333"/>
          <w:shd w:val="clear" w:color="auto" w:fill="FFFFFF"/>
        </w:rPr>
        <w:t xml:space="preserve">prof. Hanan Hosni and </w:t>
      </w:r>
      <w:r w:rsidR="002D13F9">
        <w:rPr>
          <w:rFonts w:ascii="Tahoma" w:hAnsi="Tahoma" w:cs="Tahoma"/>
          <w:i/>
          <w:iCs/>
          <w:color w:val="333333"/>
          <w:shd w:val="clear" w:color="auto" w:fill="FFFFFF"/>
        </w:rPr>
        <w:t xml:space="preserve">prof. </w:t>
      </w:r>
      <w:r w:rsidR="002D13F9" w:rsidRPr="002D13F9">
        <w:rPr>
          <w:rFonts w:ascii="Tahoma" w:hAnsi="Tahoma" w:cs="Tahoma"/>
          <w:i/>
          <w:iCs/>
          <w:color w:val="333333"/>
          <w:shd w:val="clear" w:color="auto" w:fill="FFFFFF"/>
        </w:rPr>
        <w:t>Zuhaira</w:t>
      </w:r>
      <w:r w:rsidR="002D13F9">
        <w:rPr>
          <w:rFonts w:ascii="Tahoma" w:hAnsi="Tahoma" w:cs="Tahoma"/>
          <w:i/>
          <w:iCs/>
          <w:color w:val="333333"/>
          <w:shd w:val="clear" w:color="auto" w:fill="FFFFFF"/>
        </w:rPr>
        <w:t xml:space="preserve"> </w:t>
      </w:r>
      <w:r w:rsidR="002D13F9" w:rsidRPr="002D13F9">
        <w:rPr>
          <w:rFonts w:ascii="Tahoma" w:hAnsi="Tahoma" w:cs="Tahoma"/>
          <w:i/>
          <w:iCs/>
          <w:color w:val="333333"/>
          <w:shd w:val="clear" w:color="auto" w:fill="FFFFFF"/>
        </w:rPr>
        <w:t>Muhd Zain</w:t>
      </w:r>
      <w:r w:rsidR="002D13F9">
        <w:rPr>
          <w:rFonts w:ascii="Tahoma" w:hAnsi="Tahoma" w:cs="Tahoma"/>
          <w:i/>
          <w:iCs/>
          <w:color w:val="333333"/>
          <w:shd w:val="clear" w:color="auto" w:fill="FFFFFF"/>
        </w:rPr>
        <w:t xml:space="preserve"> </w:t>
      </w:r>
      <w:r w:rsidR="00D23690">
        <w:rPr>
          <w:rFonts w:ascii="Tahoma" w:hAnsi="Tahoma" w:cs="Tahoma"/>
          <w:i/>
          <w:iCs/>
          <w:color w:val="333333"/>
          <w:shd w:val="clear" w:color="auto" w:fill="FFFFFF"/>
        </w:rPr>
        <w:t>or</w:t>
      </w:r>
      <w:r w:rsidR="002D13F9">
        <w:rPr>
          <w:rFonts w:ascii="Tahoma" w:hAnsi="Tahoma" w:cs="Tahoma"/>
          <w:i/>
          <w:iCs/>
          <w:color w:val="333333"/>
          <w:shd w:val="clear" w:color="auto" w:fill="FFFFFF"/>
        </w:rPr>
        <w:t xml:space="preserve"> deliver</w:t>
      </w:r>
      <w:r w:rsidR="00D23690">
        <w:rPr>
          <w:rFonts w:ascii="Tahoma" w:hAnsi="Tahoma" w:cs="Tahoma"/>
          <w:i/>
          <w:iCs/>
          <w:color w:val="333333"/>
          <w:shd w:val="clear" w:color="auto" w:fill="FFFFFF"/>
        </w:rPr>
        <w:t>ing</w:t>
      </w:r>
      <w:r w:rsidR="002D13F9">
        <w:rPr>
          <w:rFonts w:ascii="Tahoma" w:hAnsi="Tahoma" w:cs="Tahoma"/>
          <w:i/>
          <w:iCs/>
          <w:color w:val="333333"/>
          <w:shd w:val="clear" w:color="auto" w:fill="FFFFFF"/>
        </w:rPr>
        <w:t xml:space="preserve"> this v</w:t>
      </w:r>
      <w:r w:rsidR="00D23690">
        <w:rPr>
          <w:rFonts w:ascii="Tahoma" w:hAnsi="Tahoma" w:cs="Tahoma"/>
          <w:i/>
          <w:iCs/>
          <w:color w:val="333333"/>
          <w:shd w:val="clear" w:color="auto" w:fill="FFFFFF"/>
        </w:rPr>
        <w:t>aluable course</w:t>
      </w:r>
      <w:r>
        <w:rPr>
          <w:rFonts w:ascii="Tahoma" w:hAnsi="Tahoma" w:cs="Tahoma"/>
          <w:i/>
          <w:iCs/>
          <w:color w:val="333333"/>
          <w:shd w:val="clear" w:color="auto" w:fill="FFFFFF"/>
        </w:rPr>
        <w:t>,</w:t>
      </w:r>
      <w:r w:rsidR="00D23690">
        <w:rPr>
          <w:rFonts w:ascii="Tahoma" w:hAnsi="Tahoma" w:cs="Tahoma"/>
          <w:i/>
          <w:iCs/>
          <w:color w:val="333333"/>
          <w:shd w:val="clear" w:color="auto" w:fill="FFFFFF"/>
        </w:rPr>
        <w:t xml:space="preserve"> which is </w:t>
      </w:r>
      <w:proofErr w:type="gramStart"/>
      <w:r w:rsidR="00D23690">
        <w:rPr>
          <w:rFonts w:ascii="Tahoma" w:hAnsi="Tahoma" w:cs="Tahoma"/>
          <w:i/>
          <w:iCs/>
          <w:color w:val="333333"/>
          <w:shd w:val="clear" w:color="auto" w:fill="FFFFFF"/>
        </w:rPr>
        <w:t>really important</w:t>
      </w:r>
      <w:proofErr w:type="gramEnd"/>
      <w:r w:rsidR="00D23690">
        <w:rPr>
          <w:rFonts w:ascii="Tahoma" w:hAnsi="Tahoma" w:cs="Tahoma"/>
          <w:i/>
          <w:iCs/>
          <w:color w:val="333333"/>
          <w:shd w:val="clear" w:color="auto" w:fill="FFFFFF"/>
        </w:rPr>
        <w:t xml:space="preserve"> in our career as a data analyst. As well as giving us an opportunity to do this project (IBM employee attrition), which helped us in doing a lot of research and learn more. </w:t>
      </w:r>
    </w:p>
    <w:p w14:paraId="6C036DF6" w14:textId="5A9E602A" w:rsidR="00D23690" w:rsidRDefault="00D23690" w:rsidP="00770742">
      <w:pPr>
        <w:jc w:val="both"/>
        <w:rPr>
          <w:rFonts w:ascii="Tahoma" w:hAnsi="Tahoma" w:cs="Tahoma"/>
          <w:i/>
          <w:iCs/>
          <w:color w:val="333333"/>
          <w:shd w:val="clear" w:color="auto" w:fill="FFFFFF"/>
        </w:rPr>
      </w:pPr>
    </w:p>
    <w:p w14:paraId="08DC1762" w14:textId="4A2D9BBF" w:rsidR="00D23690" w:rsidRDefault="00D23690" w:rsidP="00770742">
      <w:pPr>
        <w:jc w:val="both"/>
      </w:pPr>
      <w:r>
        <w:rPr>
          <w:rFonts w:ascii="Tahoma" w:hAnsi="Tahoma" w:cs="Tahoma"/>
          <w:i/>
          <w:iCs/>
          <w:color w:val="333333"/>
          <w:shd w:val="clear" w:color="auto" w:fill="FFFFFF"/>
        </w:rPr>
        <w:t xml:space="preserve">Secondly, we </w:t>
      </w:r>
      <w:r w:rsidRPr="00D23690">
        <w:rPr>
          <w:rFonts w:ascii="Tahoma" w:hAnsi="Tahoma" w:cs="Tahoma"/>
          <w:i/>
          <w:iCs/>
          <w:color w:val="333333"/>
          <w:shd w:val="clear" w:color="auto" w:fill="FFFFFF"/>
        </w:rPr>
        <w:t xml:space="preserve">would also like to thank </w:t>
      </w:r>
      <w:r>
        <w:rPr>
          <w:rFonts w:ascii="Tahoma" w:hAnsi="Tahoma" w:cs="Tahoma"/>
          <w:i/>
          <w:iCs/>
          <w:color w:val="333333"/>
          <w:shd w:val="clear" w:color="auto" w:fill="FFFFFF"/>
        </w:rPr>
        <w:t>our</w:t>
      </w:r>
      <w:r w:rsidRPr="00D23690">
        <w:rPr>
          <w:rFonts w:ascii="Tahoma" w:hAnsi="Tahoma" w:cs="Tahoma"/>
          <w:i/>
          <w:iCs/>
          <w:color w:val="333333"/>
          <w:shd w:val="clear" w:color="auto" w:fill="FFFFFF"/>
        </w:rPr>
        <w:t xml:space="preserve"> </w:t>
      </w:r>
      <w:r>
        <w:rPr>
          <w:rFonts w:ascii="Tahoma" w:hAnsi="Tahoma" w:cs="Tahoma"/>
          <w:i/>
          <w:iCs/>
          <w:color w:val="333333"/>
          <w:shd w:val="clear" w:color="auto" w:fill="FFFFFF"/>
        </w:rPr>
        <w:t xml:space="preserve">family and </w:t>
      </w:r>
      <w:r w:rsidRPr="00D23690">
        <w:rPr>
          <w:rFonts w:ascii="Tahoma" w:hAnsi="Tahoma" w:cs="Tahoma"/>
          <w:i/>
          <w:iCs/>
          <w:color w:val="333333"/>
          <w:shd w:val="clear" w:color="auto" w:fill="FFFFFF"/>
        </w:rPr>
        <w:t xml:space="preserve">friends who helped </w:t>
      </w:r>
      <w:r>
        <w:rPr>
          <w:rFonts w:ascii="Tahoma" w:hAnsi="Tahoma" w:cs="Tahoma"/>
          <w:i/>
          <w:iCs/>
          <w:color w:val="333333"/>
          <w:shd w:val="clear" w:color="auto" w:fill="FFFFFF"/>
        </w:rPr>
        <w:t xml:space="preserve">us </w:t>
      </w:r>
      <w:r w:rsidRPr="00D23690">
        <w:rPr>
          <w:rFonts w:ascii="Tahoma" w:hAnsi="Tahoma" w:cs="Tahoma"/>
          <w:i/>
          <w:iCs/>
          <w:color w:val="333333"/>
          <w:shd w:val="clear" w:color="auto" w:fill="FFFFFF"/>
        </w:rPr>
        <w:t>a lot in finalizing this project</w:t>
      </w:r>
      <w:r>
        <w:rPr>
          <w:rFonts w:ascii="Tahoma" w:hAnsi="Tahoma" w:cs="Tahoma"/>
          <w:i/>
          <w:iCs/>
          <w:color w:val="333333"/>
          <w:shd w:val="clear" w:color="auto" w:fill="FFFFFF"/>
        </w:rPr>
        <w:t>.</w:t>
      </w:r>
    </w:p>
    <w:p w14:paraId="43C12BBD" w14:textId="64B7CB59" w:rsidR="0014015D" w:rsidRDefault="0014015D" w:rsidP="00770742">
      <w:pPr>
        <w:jc w:val="both"/>
      </w:pPr>
    </w:p>
    <w:p w14:paraId="7A00FF6D" w14:textId="13540098" w:rsidR="0014015D" w:rsidRDefault="0014015D" w:rsidP="00770742">
      <w:pPr>
        <w:jc w:val="both"/>
      </w:pPr>
    </w:p>
    <w:p w14:paraId="11DA2996" w14:textId="6A9B7236" w:rsidR="0014015D" w:rsidRDefault="0014015D" w:rsidP="00770742">
      <w:pPr>
        <w:jc w:val="both"/>
      </w:pPr>
    </w:p>
    <w:p w14:paraId="687980C5" w14:textId="184DE8C6" w:rsidR="008009D9" w:rsidRDefault="008009D9" w:rsidP="00770742">
      <w:pPr>
        <w:jc w:val="both"/>
      </w:pPr>
    </w:p>
    <w:p w14:paraId="7FE7BA49" w14:textId="77E271DC" w:rsidR="008009D9" w:rsidRDefault="008009D9" w:rsidP="00770742">
      <w:pPr>
        <w:jc w:val="both"/>
      </w:pPr>
    </w:p>
    <w:p w14:paraId="45370221" w14:textId="6A59738B" w:rsidR="008009D9" w:rsidRDefault="008009D9" w:rsidP="00770742">
      <w:pPr>
        <w:jc w:val="both"/>
      </w:pPr>
    </w:p>
    <w:p w14:paraId="04B2873F" w14:textId="4FFB3701" w:rsidR="008009D9" w:rsidRDefault="008009D9" w:rsidP="00770742">
      <w:pPr>
        <w:jc w:val="both"/>
      </w:pPr>
    </w:p>
    <w:p w14:paraId="737A0743" w14:textId="2B7596BE" w:rsidR="008009D9" w:rsidRDefault="008009D9" w:rsidP="00770742">
      <w:pPr>
        <w:jc w:val="both"/>
      </w:pPr>
    </w:p>
    <w:p w14:paraId="5924C52C" w14:textId="72AD1421" w:rsidR="008009D9" w:rsidRDefault="008009D9" w:rsidP="00770742">
      <w:pPr>
        <w:jc w:val="both"/>
      </w:pPr>
    </w:p>
    <w:p w14:paraId="74EA2C72" w14:textId="56B8185C" w:rsidR="008009D9" w:rsidRDefault="008009D9" w:rsidP="00770742">
      <w:pPr>
        <w:jc w:val="both"/>
      </w:pPr>
    </w:p>
    <w:p w14:paraId="6F8B6081" w14:textId="510221F5" w:rsidR="008009D9" w:rsidRDefault="008009D9" w:rsidP="00770742">
      <w:pPr>
        <w:jc w:val="both"/>
      </w:pPr>
    </w:p>
    <w:p w14:paraId="59DD9FD3" w14:textId="26494A1B" w:rsidR="008009D9" w:rsidRDefault="008009D9" w:rsidP="00770742">
      <w:pPr>
        <w:jc w:val="both"/>
      </w:pPr>
    </w:p>
    <w:p w14:paraId="64ACA93A" w14:textId="4EE4F17B" w:rsidR="008009D9" w:rsidRDefault="008009D9" w:rsidP="00770742">
      <w:pPr>
        <w:jc w:val="both"/>
      </w:pPr>
    </w:p>
    <w:p w14:paraId="4010EC9A" w14:textId="64519F84" w:rsidR="008009D9" w:rsidRDefault="008009D9" w:rsidP="00770742">
      <w:pPr>
        <w:jc w:val="both"/>
      </w:pPr>
    </w:p>
    <w:p w14:paraId="2A618769" w14:textId="7A9495AB" w:rsidR="008009D9" w:rsidRDefault="008009D9" w:rsidP="00770742">
      <w:pPr>
        <w:jc w:val="both"/>
      </w:pPr>
    </w:p>
    <w:p w14:paraId="313EA8C0" w14:textId="4BDC8951" w:rsidR="008009D9" w:rsidRDefault="008009D9" w:rsidP="00770742">
      <w:pPr>
        <w:jc w:val="both"/>
      </w:pPr>
    </w:p>
    <w:p w14:paraId="668CD1C6" w14:textId="4358819B" w:rsidR="008009D9" w:rsidRDefault="008009D9" w:rsidP="00770742">
      <w:pPr>
        <w:jc w:val="both"/>
      </w:pPr>
    </w:p>
    <w:p w14:paraId="3570E7A2" w14:textId="477300E7" w:rsidR="008009D9" w:rsidRDefault="008009D9" w:rsidP="00770742">
      <w:pPr>
        <w:jc w:val="both"/>
      </w:pPr>
    </w:p>
    <w:p w14:paraId="21F66999" w14:textId="053DD798" w:rsidR="008009D9" w:rsidRDefault="008009D9" w:rsidP="00770742">
      <w:pPr>
        <w:jc w:val="both"/>
      </w:pPr>
    </w:p>
    <w:p w14:paraId="3084A0DC" w14:textId="6B1BEC10" w:rsidR="008009D9" w:rsidRDefault="008009D9" w:rsidP="00770742">
      <w:pPr>
        <w:jc w:val="both"/>
      </w:pPr>
    </w:p>
    <w:p w14:paraId="293C2158" w14:textId="02D7E671" w:rsidR="008009D9" w:rsidRDefault="008009D9" w:rsidP="00770742">
      <w:pPr>
        <w:jc w:val="both"/>
      </w:pPr>
    </w:p>
    <w:p w14:paraId="2FB03CBE" w14:textId="171707A4" w:rsidR="008009D9" w:rsidRDefault="008009D9" w:rsidP="00770742">
      <w:pPr>
        <w:jc w:val="both"/>
      </w:pPr>
    </w:p>
    <w:p w14:paraId="698CD50C" w14:textId="5AD62F95" w:rsidR="008009D9" w:rsidRDefault="008009D9" w:rsidP="00770742">
      <w:pPr>
        <w:jc w:val="both"/>
      </w:pPr>
    </w:p>
    <w:p w14:paraId="65EC5B7E" w14:textId="377ECDFC" w:rsidR="008009D9" w:rsidRDefault="008009D9" w:rsidP="00770742">
      <w:pPr>
        <w:jc w:val="both"/>
      </w:pPr>
    </w:p>
    <w:p w14:paraId="16B114E4" w14:textId="227B283A" w:rsidR="008009D9" w:rsidRDefault="008009D9" w:rsidP="00770742">
      <w:pPr>
        <w:jc w:val="both"/>
      </w:pPr>
    </w:p>
    <w:p w14:paraId="69C2F1CA" w14:textId="76C2BF7A" w:rsidR="008009D9" w:rsidRDefault="008009D9" w:rsidP="00770742">
      <w:pPr>
        <w:jc w:val="both"/>
      </w:pPr>
    </w:p>
    <w:p w14:paraId="28389725" w14:textId="1E0B289B" w:rsidR="008009D9" w:rsidRDefault="008009D9" w:rsidP="00770742">
      <w:pPr>
        <w:jc w:val="both"/>
      </w:pPr>
    </w:p>
    <w:p w14:paraId="2D2184B2" w14:textId="79EC77F4" w:rsidR="008009D9" w:rsidRDefault="008009D9" w:rsidP="00770742">
      <w:pPr>
        <w:jc w:val="both"/>
      </w:pPr>
    </w:p>
    <w:p w14:paraId="7FC2BCEE" w14:textId="6CD6E8E0" w:rsidR="008009D9" w:rsidRDefault="008009D9" w:rsidP="00770742">
      <w:pPr>
        <w:jc w:val="both"/>
      </w:pPr>
    </w:p>
    <w:p w14:paraId="0BB0C14E" w14:textId="16F47E6B" w:rsidR="008009D9" w:rsidRDefault="008009D9" w:rsidP="00770742">
      <w:pPr>
        <w:jc w:val="both"/>
      </w:pPr>
    </w:p>
    <w:p w14:paraId="3CA28160" w14:textId="414A03AF" w:rsidR="008009D9" w:rsidRDefault="008009D9" w:rsidP="00770742">
      <w:pPr>
        <w:jc w:val="both"/>
      </w:pPr>
    </w:p>
    <w:p w14:paraId="4F7C392C" w14:textId="6BAA3CB3" w:rsidR="008009D9" w:rsidRDefault="008009D9" w:rsidP="00770742">
      <w:pPr>
        <w:jc w:val="both"/>
      </w:pPr>
    </w:p>
    <w:p w14:paraId="7CE7988F" w14:textId="5BD497C4" w:rsidR="008009D9" w:rsidRDefault="008009D9" w:rsidP="00770742">
      <w:pPr>
        <w:jc w:val="both"/>
      </w:pPr>
    </w:p>
    <w:p w14:paraId="05CF10C0" w14:textId="73C2415B" w:rsidR="008009D9" w:rsidRDefault="008009D9" w:rsidP="00770742">
      <w:pPr>
        <w:jc w:val="both"/>
      </w:pPr>
    </w:p>
    <w:p w14:paraId="7E523551" w14:textId="32D46EF8" w:rsidR="008009D9" w:rsidRDefault="008009D9" w:rsidP="00770742">
      <w:pPr>
        <w:jc w:val="both"/>
      </w:pPr>
    </w:p>
    <w:p w14:paraId="1AB1F464" w14:textId="37F96111" w:rsidR="008009D9" w:rsidRDefault="008009D9" w:rsidP="00770742">
      <w:pPr>
        <w:jc w:val="both"/>
      </w:pPr>
    </w:p>
    <w:p w14:paraId="750DA09D" w14:textId="26D7A644" w:rsidR="008009D9" w:rsidRDefault="008009D9" w:rsidP="00770742">
      <w:pPr>
        <w:jc w:val="both"/>
      </w:pPr>
    </w:p>
    <w:p w14:paraId="3A1242AA" w14:textId="699443EE" w:rsidR="008009D9" w:rsidRDefault="008009D9" w:rsidP="00770742">
      <w:pPr>
        <w:jc w:val="both"/>
      </w:pPr>
    </w:p>
    <w:p w14:paraId="77FEE8EF" w14:textId="093B131C" w:rsidR="008009D9" w:rsidRDefault="008009D9" w:rsidP="00770742">
      <w:pPr>
        <w:jc w:val="both"/>
      </w:pPr>
    </w:p>
    <w:p w14:paraId="65F4DE71" w14:textId="7E067C60" w:rsidR="008009D9" w:rsidRDefault="008009D9" w:rsidP="00770742">
      <w:pPr>
        <w:jc w:val="both"/>
      </w:pPr>
    </w:p>
    <w:p w14:paraId="59DE5B38" w14:textId="77777777" w:rsidR="008009D9" w:rsidRDefault="008009D9" w:rsidP="00770742">
      <w:pPr>
        <w:jc w:val="both"/>
      </w:pPr>
    </w:p>
    <w:p w14:paraId="5B75C2EB" w14:textId="4A0EF1C1" w:rsidR="0014015D" w:rsidRDefault="0014015D" w:rsidP="00770742">
      <w:pPr>
        <w:jc w:val="both"/>
      </w:pPr>
    </w:p>
    <w:p w14:paraId="3A5D45C4" w14:textId="6D7356AD" w:rsidR="002D13F9" w:rsidRDefault="002D13F9" w:rsidP="00770742">
      <w:pPr>
        <w:jc w:val="both"/>
      </w:pPr>
    </w:p>
    <w:p w14:paraId="1CD926D6" w14:textId="48F960EB" w:rsidR="002D13F9" w:rsidRPr="00B659D2" w:rsidRDefault="002D13F9" w:rsidP="00770742">
      <w:pPr>
        <w:jc w:val="both"/>
        <w:rPr>
          <w:rFonts w:asciiTheme="majorHAnsi" w:eastAsiaTheme="majorEastAsia" w:hAnsiTheme="majorHAnsi" w:cstheme="majorBidi"/>
          <w:b/>
          <w:color w:val="123869" w:themeColor="accent1"/>
          <w:sz w:val="36"/>
        </w:rPr>
      </w:pPr>
      <w:r w:rsidRPr="00B659D2">
        <w:rPr>
          <w:rFonts w:asciiTheme="majorHAnsi" w:eastAsiaTheme="majorEastAsia" w:hAnsiTheme="majorHAnsi" w:cstheme="majorBidi"/>
          <w:b/>
          <w:color w:val="123869" w:themeColor="accent1"/>
          <w:sz w:val="36"/>
        </w:rPr>
        <w:t>Objective</w:t>
      </w:r>
    </w:p>
    <w:p w14:paraId="6E8E2662" w14:textId="087BF42F" w:rsidR="002D13F9" w:rsidRDefault="002D13F9" w:rsidP="00770742">
      <w:pPr>
        <w:jc w:val="both"/>
      </w:pPr>
    </w:p>
    <w:p w14:paraId="5E637F13" w14:textId="5DBD8EF0" w:rsidR="002D13F9" w:rsidRDefault="00F15C02" w:rsidP="00770742">
      <w:pPr>
        <w:jc w:val="both"/>
      </w:pPr>
      <w:r>
        <w:t xml:space="preserve">The main objective of this project is to </w:t>
      </w:r>
      <w:r w:rsidR="00AC2404">
        <w:t xml:space="preserve">implement what we have learned throughout the course successfully. </w:t>
      </w:r>
      <w:proofErr w:type="gramStart"/>
      <w:r w:rsidR="00AC2404">
        <w:t>As long as</w:t>
      </w:r>
      <w:proofErr w:type="gramEnd"/>
      <w:r w:rsidR="00AC2404">
        <w:t xml:space="preserve"> using the right tools to </w:t>
      </w:r>
      <w:r w:rsidR="00B659D2">
        <w:t xml:space="preserve">the </w:t>
      </w:r>
      <w:r w:rsidR="00AC2404">
        <w:t xml:space="preserve">right problem. Furthermore, </w:t>
      </w:r>
      <w:r w:rsidR="00B659D2">
        <w:t>we aimed to</w:t>
      </w:r>
      <w:r w:rsidR="00AC2404">
        <w:t xml:space="preserve"> make the dataset more readable </w:t>
      </w:r>
      <w:r w:rsidR="0050131E">
        <w:t xml:space="preserve">for any organization to </w:t>
      </w:r>
      <w:proofErr w:type="spellStart"/>
      <w:r w:rsidR="0050131E">
        <w:t>used</w:t>
      </w:r>
      <w:proofErr w:type="spellEnd"/>
      <w:r w:rsidR="0050131E">
        <w:t xml:space="preserve"> in </w:t>
      </w:r>
      <w:r w:rsidR="00662A4D">
        <w:t xml:space="preserve">a </w:t>
      </w:r>
      <w:r w:rsidR="0050131E">
        <w:t xml:space="preserve">future study. </w:t>
      </w:r>
      <w:r w:rsidR="00662A4D">
        <w:t>V</w:t>
      </w:r>
      <w:r w:rsidR="00B659D2">
        <w:t xml:space="preserve">isualization and figuring out the interesting statistic about some features of the </w:t>
      </w:r>
      <w:r w:rsidR="00B659D2" w:rsidRPr="00B659D2">
        <w:rPr>
          <w:i/>
          <w:iCs/>
        </w:rPr>
        <w:t>IBM employee attrition</w:t>
      </w:r>
      <w:r w:rsidR="00B659D2">
        <w:rPr>
          <w:i/>
          <w:iCs/>
        </w:rPr>
        <w:t xml:space="preserve"> </w:t>
      </w:r>
      <w:r w:rsidR="00B659D2" w:rsidRPr="00B659D2">
        <w:t>dataset</w:t>
      </w:r>
      <w:r w:rsidR="00B659D2">
        <w:t>.</w:t>
      </w:r>
      <w:r w:rsidR="0050131E">
        <w:t xml:space="preserve"> In addition</w:t>
      </w:r>
      <w:r w:rsidR="004A7D44">
        <w:t xml:space="preserve"> to that, we want to know whether the features that we have been selected impact the attrition state of employees.</w:t>
      </w:r>
    </w:p>
    <w:p w14:paraId="0EA7648B" w14:textId="7E36F16F" w:rsidR="0014015D" w:rsidRDefault="002D13F9" w:rsidP="00770742">
      <w:pPr>
        <w:jc w:val="both"/>
      </w:pPr>
      <w:r>
        <w:br w:type="page"/>
      </w:r>
    </w:p>
    <w:p w14:paraId="40C6C4F8" w14:textId="01363938" w:rsidR="00C70490" w:rsidRPr="001B7FAE" w:rsidRDefault="00DB42AC" w:rsidP="00770742">
      <w:pPr>
        <w:jc w:val="both"/>
        <w:rPr>
          <w:rFonts w:asciiTheme="majorHAnsi" w:eastAsiaTheme="majorEastAsia" w:hAnsiTheme="majorHAnsi" w:cstheme="majorBidi"/>
          <w:b/>
          <w:color w:val="123869" w:themeColor="accent1"/>
          <w:sz w:val="36"/>
        </w:rPr>
      </w:pPr>
      <w:r>
        <w:rPr>
          <w:rFonts w:asciiTheme="majorHAnsi" w:eastAsiaTheme="majorEastAsia" w:hAnsiTheme="majorHAnsi" w:cstheme="majorBidi"/>
          <w:b/>
          <w:color w:val="123869" w:themeColor="accent1"/>
          <w:sz w:val="36"/>
        </w:rPr>
        <w:lastRenderedPageBreak/>
        <w:t>Background</w:t>
      </w:r>
      <w:r w:rsidR="001F4929">
        <w:rPr>
          <w:rFonts w:asciiTheme="majorHAnsi" w:eastAsiaTheme="majorEastAsia" w:hAnsiTheme="majorHAnsi" w:cstheme="majorBidi"/>
          <w:b/>
          <w:color w:val="123869" w:themeColor="accent1"/>
          <w:sz w:val="36"/>
        </w:rPr>
        <w:t xml:space="preserve"> </w:t>
      </w:r>
      <w:r w:rsidR="002D13F9">
        <w:rPr>
          <w:rFonts w:asciiTheme="majorHAnsi" w:eastAsiaTheme="majorEastAsia" w:hAnsiTheme="majorHAnsi" w:cstheme="majorBidi"/>
          <w:b/>
          <w:color w:val="123869" w:themeColor="accent1"/>
          <w:sz w:val="36"/>
        </w:rPr>
        <w:t>of the dataset</w:t>
      </w:r>
    </w:p>
    <w:p w14:paraId="0E146D5E" w14:textId="4C217DF4" w:rsidR="00C70490" w:rsidRPr="00AB4C9C" w:rsidRDefault="001A31BE" w:rsidP="00770742">
      <w:pPr>
        <w:jc w:val="both"/>
        <w:rPr>
          <w:rFonts w:ascii="Arial Nova Cond" w:hAnsi="Arial Nova Cond"/>
        </w:rPr>
      </w:pPr>
      <w:r w:rsidRPr="00AB4C9C">
        <w:rPr>
          <w:rFonts w:ascii="Arial Nova Cond" w:hAnsi="Arial Nova Cond"/>
        </w:rPr>
        <w:t>For this project, an IBM employee</w:t>
      </w:r>
      <w:r w:rsidR="00662A4D">
        <w:rPr>
          <w:rFonts w:ascii="Arial Nova Cond" w:hAnsi="Arial Nova Cond"/>
        </w:rPr>
        <w:t>,</w:t>
      </w:r>
      <w:r w:rsidR="00B659D2">
        <w:rPr>
          <w:rFonts w:ascii="Arial Nova Cond" w:hAnsi="Arial Nova Cond"/>
        </w:rPr>
        <w:t xml:space="preserve"> </w:t>
      </w:r>
      <w:r w:rsidRPr="00AB4C9C">
        <w:rPr>
          <w:rFonts w:ascii="Arial Nova Cond" w:hAnsi="Arial Nova Cond"/>
        </w:rPr>
        <w:t xml:space="preserve">attrition </w:t>
      </w:r>
      <w:r w:rsidR="000451F5" w:rsidRPr="000451F5">
        <w:rPr>
          <w:rFonts w:ascii="Arial Nova Cond" w:hAnsi="Arial Nova Cond"/>
        </w:rPr>
        <w:t>dataset</w:t>
      </w:r>
      <w:r w:rsidR="00B659D2">
        <w:rPr>
          <w:rFonts w:ascii="Arial Nova Cond" w:hAnsi="Arial Nova Cond"/>
        </w:rPr>
        <w:t>,</w:t>
      </w:r>
      <w:r w:rsidR="000451F5">
        <w:rPr>
          <w:rFonts w:ascii="Arial Nova Cond" w:hAnsi="Arial Nova Cond"/>
        </w:rPr>
        <w:t xml:space="preserve"> </w:t>
      </w:r>
      <w:r w:rsidRPr="00AB4C9C">
        <w:rPr>
          <w:rFonts w:ascii="Arial Nova Cond" w:hAnsi="Arial Nova Cond"/>
        </w:rPr>
        <w:t>has been picked, which is available on the IBM website</w:t>
      </w:r>
      <w:r w:rsidR="00621F47" w:rsidRPr="00AB4C9C">
        <w:rPr>
          <w:rFonts w:ascii="Arial Nova Cond" w:hAnsi="Arial Nova Cond"/>
          <w:sz w:val="28"/>
          <w:szCs w:val="28"/>
          <w:vertAlign w:val="superscript"/>
        </w:rPr>
        <w:t>1</w:t>
      </w:r>
      <w:r w:rsidRPr="00AB4C9C">
        <w:rPr>
          <w:rFonts w:ascii="Arial Nova Cond" w:hAnsi="Arial Nova Cond"/>
        </w:rPr>
        <w:t>.</w:t>
      </w:r>
      <w:r w:rsidR="005B28B7">
        <w:rPr>
          <w:rFonts w:ascii="Arial Nova Cond" w:hAnsi="Arial Nova Cond"/>
        </w:rPr>
        <w:t xml:space="preserve"> </w:t>
      </w:r>
      <w:r w:rsidR="00AB4C9C">
        <w:rPr>
          <w:rFonts w:ascii="Arial Nova Cond" w:hAnsi="Arial Nova Cond"/>
        </w:rPr>
        <w:t>Th</w:t>
      </w:r>
      <w:r w:rsidR="00B659D2">
        <w:rPr>
          <w:rFonts w:ascii="Arial Nova Cond" w:hAnsi="Arial Nova Cond"/>
        </w:rPr>
        <w:t xml:space="preserve">eir </w:t>
      </w:r>
      <w:r w:rsidR="00AB4C9C">
        <w:rPr>
          <w:rFonts w:ascii="Arial Nova Cond" w:hAnsi="Arial Nova Cond"/>
        </w:rPr>
        <w:t xml:space="preserve">objective is to use the supplied information for each employee to </w:t>
      </w:r>
      <w:r w:rsidR="00AB4C9C" w:rsidRPr="00AB4C9C">
        <w:rPr>
          <w:rFonts w:ascii="Arial Nova Cond" w:hAnsi="Arial Nova Cond"/>
        </w:rPr>
        <w:t xml:space="preserve">predict the </w:t>
      </w:r>
      <w:r w:rsidR="00AB4C9C">
        <w:rPr>
          <w:rFonts w:ascii="Arial Nova Cond" w:hAnsi="Arial Nova Cond"/>
        </w:rPr>
        <w:t>attrition outcome</w:t>
      </w:r>
      <w:r w:rsidR="005B28B7">
        <w:rPr>
          <w:rFonts w:ascii="Arial Nova Cond" w:hAnsi="Arial Nova Cond"/>
        </w:rPr>
        <w:t xml:space="preserve">. Therefore, employees with </w:t>
      </w:r>
      <w:r w:rsidR="00B659D2">
        <w:rPr>
          <w:rFonts w:ascii="Arial Nova Cond" w:hAnsi="Arial Nova Cond"/>
        </w:rPr>
        <w:t xml:space="preserve">a </w:t>
      </w:r>
      <w:r w:rsidR="005B28B7">
        <w:rPr>
          <w:rFonts w:ascii="Arial Nova Cond" w:hAnsi="Arial Nova Cond"/>
        </w:rPr>
        <w:t xml:space="preserve">high likelihood of leaving the company can be identified. </w:t>
      </w:r>
      <w:r w:rsidR="005B28B7" w:rsidRPr="00AB4C9C">
        <w:rPr>
          <w:rFonts w:ascii="Arial Nova Cond" w:hAnsi="Arial Nova Cond"/>
        </w:rPr>
        <w:t>This dataset was gather</w:t>
      </w:r>
      <w:r w:rsidR="000451F5">
        <w:rPr>
          <w:rFonts w:ascii="Arial Nova Cond" w:hAnsi="Arial Nova Cond"/>
        </w:rPr>
        <w:t>ed</w:t>
      </w:r>
      <w:r w:rsidR="005B28B7" w:rsidRPr="00AB4C9C">
        <w:rPr>
          <w:rFonts w:ascii="Arial Nova Cond" w:hAnsi="Arial Nova Cond"/>
        </w:rPr>
        <w:t xml:space="preserve"> throughout the years from 2003 to 2017 and ended up with 35 features. Table</w:t>
      </w:r>
      <w:r w:rsidR="004A1F9C" w:rsidRPr="00AB4C9C">
        <w:rPr>
          <w:rFonts w:ascii="Arial Nova Cond" w:hAnsi="Arial Nova Cond"/>
        </w:rPr>
        <w:t xml:space="preserve"> 1 show</w:t>
      </w:r>
      <w:r w:rsidR="00335281" w:rsidRPr="00AB4C9C">
        <w:rPr>
          <w:rFonts w:ascii="Arial Nova Cond" w:hAnsi="Arial Nova Cond"/>
        </w:rPr>
        <w:t>s</w:t>
      </w:r>
      <w:r w:rsidR="004A1F9C" w:rsidRPr="00AB4C9C">
        <w:rPr>
          <w:rFonts w:ascii="Arial Nova Cond" w:hAnsi="Arial Nova Cond"/>
        </w:rPr>
        <w:t xml:space="preserve"> how the researche</w:t>
      </w:r>
      <w:r w:rsidR="000451F5">
        <w:rPr>
          <w:rFonts w:ascii="Arial Nova Cond" w:hAnsi="Arial Nova Cond"/>
        </w:rPr>
        <w:t>rs</w:t>
      </w:r>
      <w:r w:rsidR="004A1F9C" w:rsidRPr="00AB4C9C">
        <w:rPr>
          <w:rFonts w:ascii="Arial Nova Cond" w:hAnsi="Arial Nova Cond"/>
        </w:rPr>
        <w:t xml:space="preserve"> </w:t>
      </w:r>
      <w:r w:rsidR="000451F5">
        <w:rPr>
          <w:rFonts w:ascii="Arial Nova Cond" w:hAnsi="Arial Nova Cond"/>
        </w:rPr>
        <w:t>produced</w:t>
      </w:r>
      <w:r w:rsidRPr="00AB4C9C">
        <w:rPr>
          <w:rFonts w:ascii="Arial Nova Cond" w:hAnsi="Arial Nova Cond"/>
        </w:rPr>
        <w:t xml:space="preserve"> new features </w:t>
      </w:r>
      <w:r w:rsidR="004A1F9C" w:rsidRPr="00AB4C9C">
        <w:rPr>
          <w:rFonts w:ascii="Arial Nova Cond" w:hAnsi="Arial Nova Cond"/>
        </w:rPr>
        <w:t xml:space="preserve">every year </w:t>
      </w:r>
      <w:r w:rsidR="000451F5">
        <w:rPr>
          <w:rFonts w:ascii="Arial Nova Cond" w:hAnsi="Arial Nova Cond"/>
        </w:rPr>
        <w:t>by conducting</w:t>
      </w:r>
      <w:r w:rsidRPr="00AB4C9C">
        <w:rPr>
          <w:rFonts w:ascii="Arial Nova Cond" w:hAnsi="Arial Nova Cond"/>
        </w:rPr>
        <w:t xml:space="preserve"> research</w:t>
      </w:r>
      <w:r w:rsidR="000451F5">
        <w:rPr>
          <w:rFonts w:ascii="Arial Nova Cond" w:hAnsi="Arial Nova Cond"/>
        </w:rPr>
        <w:t>es</w:t>
      </w:r>
      <w:r w:rsidRPr="00AB4C9C">
        <w:rPr>
          <w:rFonts w:ascii="Arial Nova Cond" w:hAnsi="Arial Nova Cond"/>
        </w:rPr>
        <w:t xml:space="preserve"> that used techniques of machine learning and deep learning to find out what </w:t>
      </w:r>
      <w:r w:rsidR="000451F5">
        <w:rPr>
          <w:rFonts w:ascii="Arial Nova Cond" w:hAnsi="Arial Nova Cond"/>
        </w:rPr>
        <w:t>causes</w:t>
      </w:r>
      <w:r w:rsidRPr="00AB4C9C">
        <w:rPr>
          <w:rFonts w:ascii="Arial Nova Cond" w:hAnsi="Arial Nova Cond"/>
        </w:rPr>
        <w:t xml:space="preserve"> the employee</w:t>
      </w:r>
      <w:r w:rsidR="000451F5">
        <w:rPr>
          <w:rFonts w:ascii="Arial Nova Cond" w:hAnsi="Arial Nova Cond"/>
        </w:rPr>
        <w:t>s</w:t>
      </w:r>
      <w:r w:rsidRPr="00AB4C9C">
        <w:rPr>
          <w:rFonts w:ascii="Arial Nova Cond" w:hAnsi="Arial Nova Cond"/>
        </w:rPr>
        <w:t xml:space="preserve"> to attrite. This process </w:t>
      </w:r>
      <w:r w:rsidR="000451F5">
        <w:rPr>
          <w:rFonts w:ascii="Arial Nova Cond" w:hAnsi="Arial Nova Cond"/>
        </w:rPr>
        <w:t>was</w:t>
      </w:r>
      <w:r w:rsidRPr="00AB4C9C">
        <w:rPr>
          <w:rFonts w:ascii="Arial Nova Cond" w:hAnsi="Arial Nova Cond"/>
        </w:rPr>
        <w:t xml:space="preserve"> done by the HR analytics team in </w:t>
      </w:r>
      <w:r w:rsidR="000451F5">
        <w:rPr>
          <w:rFonts w:ascii="Arial Nova Cond" w:hAnsi="Arial Nova Cond"/>
        </w:rPr>
        <w:t xml:space="preserve">different </w:t>
      </w:r>
      <w:r w:rsidRPr="00AB4C9C">
        <w:rPr>
          <w:rFonts w:ascii="Arial Nova Cond" w:hAnsi="Arial Nova Cond"/>
        </w:rPr>
        <w:t xml:space="preserve">countries until the dataset </w:t>
      </w:r>
      <w:r w:rsidR="000451F5">
        <w:rPr>
          <w:rFonts w:ascii="Arial Nova Cond" w:hAnsi="Arial Nova Cond"/>
        </w:rPr>
        <w:t xml:space="preserve">was </w:t>
      </w:r>
      <w:r w:rsidRPr="00AB4C9C">
        <w:rPr>
          <w:rFonts w:ascii="Arial Nova Cond" w:hAnsi="Arial Nova Cond"/>
        </w:rPr>
        <w:t>finalized and published in 2017. This process</w:t>
      </w:r>
      <w:r w:rsidR="000451F5">
        <w:rPr>
          <w:rFonts w:ascii="Arial Nova Cond" w:hAnsi="Arial Nova Cond"/>
        </w:rPr>
        <w:t xml:space="preserve">, </w:t>
      </w:r>
      <w:r w:rsidRPr="00AB4C9C">
        <w:rPr>
          <w:rFonts w:ascii="Arial Nova Cond" w:hAnsi="Arial Nova Cond"/>
        </w:rPr>
        <w:t>interesting enough</w:t>
      </w:r>
      <w:r w:rsidR="000451F5">
        <w:rPr>
          <w:rFonts w:ascii="Arial Nova Cond" w:hAnsi="Arial Nova Cond"/>
        </w:rPr>
        <w:t>,</w:t>
      </w:r>
      <w:r w:rsidRPr="00AB4C9C">
        <w:rPr>
          <w:rFonts w:ascii="Arial Nova Cond" w:hAnsi="Arial Nova Cond"/>
        </w:rPr>
        <w:t xml:space="preserve"> made it very difficult for the data to be used in a real-time analysis or studies. An additional difficulty was the collection of data, as due to the establishment of the data governance and privacy policies, it was very important to IBM to ensure the maintenance of the privacy of their candidates, customers</w:t>
      </w:r>
      <w:r w:rsidR="00B659D2">
        <w:rPr>
          <w:rFonts w:ascii="Arial Nova Cond" w:hAnsi="Arial Nova Cond"/>
        </w:rPr>
        <w:t>,</w:t>
      </w:r>
      <w:r w:rsidRPr="00AB4C9C">
        <w:rPr>
          <w:rFonts w:ascii="Arial Nova Cond" w:hAnsi="Arial Nova Cond"/>
        </w:rPr>
        <w:t xml:space="preserve"> or even their employee's data</w:t>
      </w:r>
      <w:r w:rsidR="00AB4C9C" w:rsidRPr="00AB4C9C">
        <w:rPr>
          <w:rFonts w:ascii="Arial Nova Cond" w:hAnsi="Arial Nova Cond"/>
        </w:rPr>
        <w:t xml:space="preserve"> </w:t>
      </w:r>
      <w:r w:rsidR="00AB4C9C" w:rsidRPr="00AB4C9C">
        <w:rPr>
          <w:rFonts w:ascii="Arial Nova Cond" w:hAnsi="Arial Nova Cond"/>
        </w:rPr>
        <w:fldChar w:fldCharType="begin"/>
      </w:r>
      <w:r w:rsidR="00AB4C9C" w:rsidRPr="00AB4C9C">
        <w:rPr>
          <w:rFonts w:ascii="Arial Nova Cond" w:hAnsi="Arial Nova Cond"/>
        </w:rPr>
        <w:instrText xml:space="preserve"> ADDIN EN.CITE &lt;EndNote&gt;&lt;Cite&gt;&lt;Author&gt;Attri&lt;/Author&gt;&lt;Year&gt;2018&lt;/Year&gt;&lt;RecNum&gt;2&lt;/RecNum&gt;&lt;DisplayText&gt;[1]&lt;/DisplayText&gt;&lt;record&gt;&lt;rec-number&gt;2&lt;/rec-number&gt;&lt;foreign-keys&gt;&lt;key app="EN" db-id="9p9ee2evl2xza4e0ee9vwzx0x2vdfs2s5a2d" timestamp="1586110346"&gt;2&lt;/key&gt;&lt;/foreign-keys&gt;&lt;ref-type name="Thesis"&gt;32&lt;/ref-type&gt;&lt;contributors&gt;&lt;authors&gt;&lt;author&gt;Attri, Tanya&lt;/author&gt;&lt;/authors&gt;&lt;/contributors&gt;&lt;titles&gt;&lt;title&gt;Why an Employee Leaves: Predicting using Data Mining Techniques&lt;/title&gt;&lt;/titles&gt;&lt;dates&gt;&lt;year&gt;2018&lt;/year&gt;&lt;/dates&gt;&lt;publisher&gt;Dublin, National College of Ireland&lt;/publisher&gt;&lt;urls&gt;&lt;/urls&gt;&lt;/record&gt;&lt;/Cite&gt;&lt;/EndNote&gt;</w:instrText>
      </w:r>
      <w:r w:rsidR="00AB4C9C" w:rsidRPr="00AB4C9C">
        <w:rPr>
          <w:rFonts w:ascii="Arial Nova Cond" w:hAnsi="Arial Nova Cond"/>
        </w:rPr>
        <w:fldChar w:fldCharType="separate"/>
      </w:r>
      <w:r w:rsidR="00AB4C9C" w:rsidRPr="00AB4C9C">
        <w:rPr>
          <w:rFonts w:ascii="Arial Nova Cond" w:hAnsi="Arial Nova Cond"/>
          <w:noProof/>
        </w:rPr>
        <w:t>[1]</w:t>
      </w:r>
      <w:r w:rsidR="00AB4C9C" w:rsidRPr="00AB4C9C">
        <w:rPr>
          <w:rFonts w:ascii="Arial Nova Cond" w:hAnsi="Arial Nova Cond"/>
        </w:rPr>
        <w:fldChar w:fldCharType="end"/>
      </w:r>
      <w:r w:rsidR="00AB4C9C" w:rsidRPr="00AB4C9C">
        <w:rPr>
          <w:rFonts w:ascii="Arial Nova Cond" w:hAnsi="Arial Nova Cond"/>
        </w:rPr>
        <w:t>.</w:t>
      </w:r>
    </w:p>
    <w:p w14:paraId="07B96A91" w14:textId="2CFD806F" w:rsidR="004A1F9C" w:rsidRDefault="005B28B7" w:rsidP="00770742">
      <w:pPr>
        <w:jc w:val="both"/>
      </w:pPr>
      <w:r>
        <w:rPr>
          <w:noProof/>
        </w:rPr>
        <w:drawing>
          <wp:anchor distT="0" distB="0" distL="114300" distR="114300" simplePos="0" relativeHeight="251665408" behindDoc="1" locked="0" layoutInCell="1" allowOverlap="1" wp14:anchorId="69049C1C" wp14:editId="4EA469FD">
            <wp:simplePos x="0" y="0"/>
            <wp:positionH relativeFrom="margin">
              <wp:posOffset>1301750</wp:posOffset>
            </wp:positionH>
            <wp:positionV relativeFrom="margin">
              <wp:posOffset>2691814</wp:posOffset>
            </wp:positionV>
            <wp:extent cx="4445000" cy="39693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45000" cy="3969385"/>
                    </a:xfrm>
                    <a:prstGeom prst="rect">
                      <a:avLst/>
                    </a:prstGeom>
                  </pic:spPr>
                </pic:pic>
              </a:graphicData>
            </a:graphic>
            <wp14:sizeRelH relativeFrom="page">
              <wp14:pctWidth>0</wp14:pctWidth>
            </wp14:sizeRelH>
            <wp14:sizeRelV relativeFrom="page">
              <wp14:pctHeight>0</wp14:pctHeight>
            </wp14:sizeRelV>
          </wp:anchor>
        </w:drawing>
      </w:r>
    </w:p>
    <w:p w14:paraId="61A03829" w14:textId="1C1A034E" w:rsidR="00C70490" w:rsidRDefault="00C70490" w:rsidP="00770742">
      <w:pPr>
        <w:jc w:val="both"/>
      </w:pPr>
    </w:p>
    <w:p w14:paraId="2427200F" w14:textId="3FFC4974" w:rsidR="0014015D" w:rsidRDefault="0014015D" w:rsidP="00770742">
      <w:pPr>
        <w:jc w:val="both"/>
      </w:pPr>
    </w:p>
    <w:p w14:paraId="51886A3A" w14:textId="5F1E508C" w:rsidR="0014015D" w:rsidRDefault="0014015D" w:rsidP="00770742">
      <w:pPr>
        <w:jc w:val="both"/>
      </w:pPr>
    </w:p>
    <w:p w14:paraId="77D2F62C" w14:textId="2996CD90" w:rsidR="0014015D" w:rsidRDefault="0014015D" w:rsidP="00770742">
      <w:pPr>
        <w:jc w:val="both"/>
      </w:pPr>
    </w:p>
    <w:p w14:paraId="1958D4B9" w14:textId="77777777" w:rsidR="000D3B36" w:rsidRDefault="000D3B36" w:rsidP="00770742">
      <w:pPr>
        <w:jc w:val="both"/>
      </w:pPr>
    </w:p>
    <w:p w14:paraId="724FD543" w14:textId="7BB5726F" w:rsidR="0014015D" w:rsidRDefault="0014015D" w:rsidP="00770742">
      <w:pPr>
        <w:jc w:val="both"/>
      </w:pPr>
    </w:p>
    <w:p w14:paraId="7AF3F957" w14:textId="7CB189E5" w:rsidR="0014015D" w:rsidRDefault="0014015D" w:rsidP="00770742">
      <w:pPr>
        <w:jc w:val="both"/>
      </w:pPr>
    </w:p>
    <w:p w14:paraId="420409CE" w14:textId="2FF9082B" w:rsidR="0014015D" w:rsidRDefault="0014015D" w:rsidP="00770742">
      <w:pPr>
        <w:jc w:val="both"/>
      </w:pPr>
    </w:p>
    <w:p w14:paraId="7FBB1569" w14:textId="47315B66" w:rsidR="0014015D" w:rsidRDefault="0014015D" w:rsidP="00770742">
      <w:pPr>
        <w:jc w:val="both"/>
      </w:pPr>
    </w:p>
    <w:p w14:paraId="4B8C3471" w14:textId="5CC4AB77" w:rsidR="0014015D" w:rsidRDefault="0014015D" w:rsidP="00770742">
      <w:pPr>
        <w:jc w:val="both"/>
      </w:pPr>
    </w:p>
    <w:p w14:paraId="7FF2DAF4" w14:textId="22C6C3F8" w:rsidR="0014015D" w:rsidRDefault="0014015D" w:rsidP="00770742">
      <w:pPr>
        <w:jc w:val="both"/>
      </w:pPr>
    </w:p>
    <w:p w14:paraId="3E58C85A" w14:textId="6F0AF491" w:rsidR="0014015D" w:rsidRDefault="0014015D" w:rsidP="00770742">
      <w:pPr>
        <w:jc w:val="both"/>
      </w:pPr>
    </w:p>
    <w:p w14:paraId="125550A5" w14:textId="6E03880E" w:rsidR="0014015D" w:rsidRDefault="0014015D" w:rsidP="00770742">
      <w:pPr>
        <w:jc w:val="both"/>
      </w:pPr>
    </w:p>
    <w:p w14:paraId="1887712E" w14:textId="1F0DC15D" w:rsidR="0014015D" w:rsidRDefault="0014015D" w:rsidP="00770742">
      <w:pPr>
        <w:jc w:val="both"/>
      </w:pPr>
    </w:p>
    <w:p w14:paraId="6DBFC37B" w14:textId="70BB3673" w:rsidR="0014015D" w:rsidRDefault="0014015D" w:rsidP="00770742">
      <w:pPr>
        <w:jc w:val="both"/>
      </w:pPr>
    </w:p>
    <w:p w14:paraId="5924C1DA" w14:textId="722DAD92" w:rsidR="0014015D" w:rsidRDefault="0014015D" w:rsidP="00770742">
      <w:pPr>
        <w:jc w:val="both"/>
      </w:pPr>
    </w:p>
    <w:p w14:paraId="5D68B106" w14:textId="145C1E1B" w:rsidR="0014015D" w:rsidRDefault="0014015D" w:rsidP="00770742">
      <w:pPr>
        <w:jc w:val="both"/>
      </w:pPr>
    </w:p>
    <w:p w14:paraId="2CFBAD01" w14:textId="4E28C5DF" w:rsidR="0014015D" w:rsidRDefault="0014015D" w:rsidP="00770742">
      <w:pPr>
        <w:jc w:val="both"/>
      </w:pPr>
    </w:p>
    <w:p w14:paraId="0D3BD2EF" w14:textId="4B17C2E9" w:rsidR="0014015D" w:rsidRDefault="0014015D" w:rsidP="00770742">
      <w:pPr>
        <w:jc w:val="both"/>
      </w:pPr>
    </w:p>
    <w:p w14:paraId="699D454D" w14:textId="517880F3" w:rsidR="0014015D" w:rsidRDefault="0014015D" w:rsidP="00770742">
      <w:pPr>
        <w:jc w:val="both"/>
      </w:pPr>
    </w:p>
    <w:p w14:paraId="16F7CC49" w14:textId="3B64D679" w:rsidR="0014015D" w:rsidRDefault="0014015D" w:rsidP="00770742">
      <w:pPr>
        <w:jc w:val="both"/>
      </w:pPr>
    </w:p>
    <w:p w14:paraId="2684C483" w14:textId="4E73A649" w:rsidR="0014015D" w:rsidRDefault="0014015D" w:rsidP="00770742">
      <w:pPr>
        <w:jc w:val="both"/>
      </w:pPr>
    </w:p>
    <w:p w14:paraId="0172FEFE" w14:textId="77777777" w:rsidR="004A1F9C" w:rsidRDefault="004A1F9C" w:rsidP="00770742">
      <w:pPr>
        <w:jc w:val="both"/>
        <w:rPr>
          <w:i/>
          <w:iCs/>
          <w:sz w:val="18"/>
          <w:szCs w:val="18"/>
        </w:rPr>
      </w:pPr>
    </w:p>
    <w:p w14:paraId="0D8D3CC2" w14:textId="3794CFF9" w:rsidR="004A1F9C" w:rsidRDefault="004A1F9C" w:rsidP="00770742">
      <w:pPr>
        <w:jc w:val="both"/>
        <w:rPr>
          <w:i/>
          <w:iCs/>
          <w:sz w:val="18"/>
          <w:szCs w:val="18"/>
        </w:rPr>
      </w:pPr>
    </w:p>
    <w:p w14:paraId="62FB4B03" w14:textId="5D799DD6" w:rsidR="00B659D2" w:rsidRDefault="00B659D2" w:rsidP="00770742">
      <w:pPr>
        <w:jc w:val="both"/>
        <w:rPr>
          <w:i/>
          <w:iCs/>
          <w:sz w:val="18"/>
          <w:szCs w:val="18"/>
        </w:rPr>
      </w:pPr>
    </w:p>
    <w:p w14:paraId="1DA8FC3A" w14:textId="77777777" w:rsidR="00B659D2" w:rsidRDefault="00B659D2" w:rsidP="00770742">
      <w:pPr>
        <w:jc w:val="both"/>
        <w:rPr>
          <w:i/>
          <w:iCs/>
          <w:sz w:val="18"/>
          <w:szCs w:val="18"/>
        </w:rPr>
      </w:pPr>
    </w:p>
    <w:p w14:paraId="45BF3069" w14:textId="7C5DDA83" w:rsidR="0014015D" w:rsidRDefault="004A1F9C" w:rsidP="002E24C3">
      <w:pPr>
        <w:jc w:val="center"/>
      </w:pPr>
      <w:r>
        <w:rPr>
          <w:i/>
          <w:iCs/>
          <w:sz w:val="18"/>
          <w:szCs w:val="18"/>
        </w:rPr>
        <w:t xml:space="preserve">Table 1: </w:t>
      </w:r>
      <w:r w:rsidR="00B659D2">
        <w:rPr>
          <w:i/>
          <w:iCs/>
          <w:sz w:val="18"/>
          <w:szCs w:val="18"/>
        </w:rPr>
        <w:t xml:space="preserve">a </w:t>
      </w:r>
      <w:r w:rsidR="00AB4C9C">
        <w:rPr>
          <w:i/>
          <w:iCs/>
          <w:sz w:val="18"/>
          <w:szCs w:val="18"/>
        </w:rPr>
        <w:t xml:space="preserve">copy of </w:t>
      </w:r>
      <w:r w:rsidR="007F2968" w:rsidRPr="007F2968">
        <w:rPr>
          <w:i/>
          <w:iCs/>
          <w:sz w:val="18"/>
          <w:szCs w:val="18"/>
        </w:rPr>
        <w:t>Attributes responsible for Employee Attrition</w:t>
      </w:r>
      <w:r w:rsidR="00AB4C9C">
        <w:rPr>
          <w:i/>
          <w:iCs/>
          <w:sz w:val="18"/>
          <w:szCs w:val="18"/>
        </w:rPr>
        <w:t xml:space="preserve"> </w:t>
      </w:r>
      <w:r w:rsidR="00AB4C9C">
        <w:rPr>
          <w:i/>
          <w:iCs/>
          <w:sz w:val="18"/>
          <w:szCs w:val="18"/>
        </w:rPr>
        <w:fldChar w:fldCharType="begin"/>
      </w:r>
      <w:r w:rsidR="00AB4C9C">
        <w:rPr>
          <w:i/>
          <w:iCs/>
          <w:sz w:val="18"/>
          <w:szCs w:val="18"/>
        </w:rPr>
        <w:instrText xml:space="preserve"> ADDIN EN.CITE &lt;EndNote&gt;&lt;Cite&gt;&lt;Author&gt;Attri&lt;/Author&gt;&lt;Year&gt;2018&lt;/Year&gt;&lt;RecNum&gt;2&lt;/RecNum&gt;&lt;DisplayText&gt;[1]&lt;/DisplayText&gt;&lt;record&gt;&lt;rec-number&gt;2&lt;/rec-number&gt;&lt;foreign-keys&gt;&lt;key app="EN" db-id="9p9ee2evl2xza4e0ee9vwzx0x2vdfs2s5a2d" timestamp="1586110346"&gt;2&lt;/key&gt;&lt;/foreign-keys&gt;&lt;ref-type name="Thesis"&gt;32&lt;/ref-type&gt;&lt;contributors&gt;&lt;authors&gt;&lt;author&gt;Attri, Tanya&lt;/author&gt;&lt;/authors&gt;&lt;/contributors&gt;&lt;titles&gt;&lt;title&gt;Why an Employee Leaves: Predicting using Data Mining Techniques&lt;/title&gt;&lt;/titles&gt;&lt;dates&gt;&lt;year&gt;2018&lt;/year&gt;&lt;/dates&gt;&lt;publisher&gt;Dublin, National College of Ireland&lt;/publisher&gt;&lt;urls&gt;&lt;/urls&gt;&lt;/record&gt;&lt;/Cite&gt;&lt;/EndNote&gt;</w:instrText>
      </w:r>
      <w:r w:rsidR="00AB4C9C">
        <w:rPr>
          <w:i/>
          <w:iCs/>
          <w:sz w:val="18"/>
          <w:szCs w:val="18"/>
        </w:rPr>
        <w:fldChar w:fldCharType="separate"/>
      </w:r>
      <w:r w:rsidR="00AB4C9C">
        <w:rPr>
          <w:i/>
          <w:iCs/>
          <w:noProof/>
          <w:sz w:val="18"/>
          <w:szCs w:val="18"/>
        </w:rPr>
        <w:t>[1]</w:t>
      </w:r>
      <w:r w:rsidR="00AB4C9C">
        <w:rPr>
          <w:i/>
          <w:iCs/>
          <w:sz w:val="18"/>
          <w:szCs w:val="18"/>
        </w:rPr>
        <w:fldChar w:fldCharType="end"/>
      </w:r>
      <w:r w:rsidRPr="007F2968">
        <w:rPr>
          <w:i/>
          <w:iCs/>
          <w:sz w:val="18"/>
          <w:szCs w:val="18"/>
        </w:rPr>
        <w:t>.</w:t>
      </w:r>
    </w:p>
    <w:p w14:paraId="6CC96002" w14:textId="0475267D" w:rsidR="0014015D" w:rsidRDefault="0014015D" w:rsidP="00770742">
      <w:pPr>
        <w:jc w:val="both"/>
      </w:pPr>
    </w:p>
    <w:p w14:paraId="1D524355" w14:textId="77EDD703" w:rsidR="0014015D" w:rsidRDefault="0014015D" w:rsidP="00770742">
      <w:pPr>
        <w:jc w:val="both"/>
      </w:pPr>
    </w:p>
    <w:p w14:paraId="7A5E84B3" w14:textId="1715B58D" w:rsidR="0014015D" w:rsidRDefault="0014015D" w:rsidP="00770742">
      <w:pPr>
        <w:jc w:val="both"/>
      </w:pPr>
    </w:p>
    <w:p w14:paraId="36E292B4" w14:textId="2D22CAE0" w:rsidR="0014015D" w:rsidRDefault="0014015D" w:rsidP="00770742">
      <w:pPr>
        <w:jc w:val="both"/>
      </w:pPr>
    </w:p>
    <w:p w14:paraId="2ACDB1CB" w14:textId="3502EC4D" w:rsidR="0014015D" w:rsidRDefault="007F2968" w:rsidP="00770742">
      <w:pPr>
        <w:jc w:val="both"/>
      </w:pPr>
      <w:r>
        <w:t>_________________</w:t>
      </w:r>
    </w:p>
    <w:p w14:paraId="6849E413" w14:textId="5E68D59A" w:rsidR="0014015D" w:rsidRDefault="0014015D" w:rsidP="00770742">
      <w:pPr>
        <w:jc w:val="both"/>
      </w:pPr>
    </w:p>
    <w:p w14:paraId="32ECF7AA" w14:textId="707FE84C" w:rsidR="008009D9" w:rsidRPr="007F2968" w:rsidRDefault="007F2968" w:rsidP="00770742">
      <w:pPr>
        <w:jc w:val="both"/>
        <w:rPr>
          <w:sz w:val="16"/>
          <w:szCs w:val="16"/>
        </w:rPr>
      </w:pPr>
      <w:r w:rsidRPr="00AB4C9C">
        <w:rPr>
          <w:rStyle w:val="FootnoteReference"/>
          <w:sz w:val="32"/>
          <w:szCs w:val="32"/>
        </w:rPr>
        <w:footnoteRef/>
      </w:r>
      <w:r w:rsidR="00AB4C9C" w:rsidRPr="00AB4C9C">
        <w:rPr>
          <w:sz w:val="32"/>
          <w:szCs w:val="32"/>
        </w:rPr>
        <w:t xml:space="preserve"> </w:t>
      </w:r>
      <w:hyperlink r:id="rId12" w:anchor="description" w:history="1">
        <w:r w:rsidR="00AB4C9C" w:rsidRPr="00F0713D">
          <w:rPr>
            <w:rStyle w:val="Hyperlink"/>
            <w:sz w:val="16"/>
            <w:szCs w:val="16"/>
          </w:rPr>
          <w:t>https://developer.ibm.com/patterns/data-science-life-cycle-in-action-to-solve-employee-attrition-problem/#description</w:t>
        </w:r>
      </w:hyperlink>
    </w:p>
    <w:p w14:paraId="5E63856B" w14:textId="77777777" w:rsidR="008009D9" w:rsidRDefault="008009D9" w:rsidP="00770742">
      <w:pPr>
        <w:jc w:val="both"/>
      </w:pPr>
    </w:p>
    <w:p w14:paraId="5056108C" w14:textId="77777777" w:rsidR="0014015D" w:rsidRDefault="0014015D" w:rsidP="00770742">
      <w:pPr>
        <w:jc w:val="both"/>
      </w:pPr>
    </w:p>
    <w:p w14:paraId="4540D3DC" w14:textId="77777777" w:rsidR="0014015D" w:rsidRDefault="0014015D" w:rsidP="00770742">
      <w:pPr>
        <w:jc w:val="both"/>
      </w:pPr>
    </w:p>
    <w:p w14:paraId="6CB87590" w14:textId="77777777" w:rsidR="000C4ED1" w:rsidRPr="003A798E" w:rsidRDefault="000C4ED1" w:rsidP="00770742">
      <w:pPr>
        <w:jc w:val="both"/>
      </w:pPr>
    </w:p>
    <w:tbl>
      <w:tblPr>
        <w:tblpPr w:leftFromText="180" w:rightFromText="180" w:vertAnchor="page" w:horzAnchor="margin" w:tblpXSpec="center" w:tblpY="389"/>
        <w:tblW w:w="11936" w:type="dxa"/>
        <w:shd w:val="clear" w:color="auto" w:fill="EDF0F4" w:themeFill="accent3"/>
        <w:tblLayout w:type="fixed"/>
        <w:tblCellMar>
          <w:left w:w="0" w:type="dxa"/>
          <w:right w:w="0" w:type="dxa"/>
        </w:tblCellMar>
        <w:tblLook w:val="0600" w:firstRow="0" w:lastRow="0" w:firstColumn="0" w:lastColumn="0" w:noHBand="1" w:noVBand="1"/>
      </w:tblPr>
      <w:tblGrid>
        <w:gridCol w:w="467"/>
        <w:gridCol w:w="5498"/>
        <w:gridCol w:w="5504"/>
        <w:gridCol w:w="467"/>
      </w:tblGrid>
      <w:tr w:rsidR="00984EDF" w:rsidRPr="003A798E" w14:paraId="51D835B9" w14:textId="77777777" w:rsidTr="00984EDF">
        <w:trPr>
          <w:trHeight w:val="64"/>
        </w:trPr>
        <w:tc>
          <w:tcPr>
            <w:tcW w:w="467" w:type="dxa"/>
            <w:shd w:val="clear" w:color="auto" w:fill="EDF0F4" w:themeFill="accent3"/>
          </w:tcPr>
          <w:p w14:paraId="42F1FE44" w14:textId="77777777" w:rsidR="00984EDF" w:rsidRPr="003A798E" w:rsidRDefault="00984EDF" w:rsidP="00770742">
            <w:pPr>
              <w:jc w:val="both"/>
            </w:pPr>
          </w:p>
        </w:tc>
        <w:tc>
          <w:tcPr>
            <w:tcW w:w="5498" w:type="dxa"/>
            <w:shd w:val="clear" w:color="auto" w:fill="EDF0F4" w:themeFill="accent3"/>
          </w:tcPr>
          <w:p w14:paraId="58B4563C" w14:textId="66A9271D" w:rsidR="00984EDF" w:rsidRPr="003A798E" w:rsidRDefault="00984EDF" w:rsidP="00770742">
            <w:pPr>
              <w:jc w:val="both"/>
            </w:pPr>
          </w:p>
        </w:tc>
        <w:tc>
          <w:tcPr>
            <w:tcW w:w="5503" w:type="dxa"/>
            <w:shd w:val="clear" w:color="auto" w:fill="EDF0F4" w:themeFill="accent3"/>
          </w:tcPr>
          <w:p w14:paraId="195D2C58" w14:textId="77777777" w:rsidR="00984EDF" w:rsidRPr="003A798E" w:rsidRDefault="00984EDF" w:rsidP="00770742">
            <w:pPr>
              <w:jc w:val="both"/>
            </w:pPr>
          </w:p>
        </w:tc>
        <w:tc>
          <w:tcPr>
            <w:tcW w:w="467" w:type="dxa"/>
            <w:shd w:val="clear" w:color="auto" w:fill="EDF0F4" w:themeFill="accent3"/>
          </w:tcPr>
          <w:p w14:paraId="267AD8B4" w14:textId="77777777" w:rsidR="00984EDF" w:rsidRPr="003A798E" w:rsidRDefault="00984EDF" w:rsidP="00770742">
            <w:pPr>
              <w:jc w:val="both"/>
            </w:pPr>
          </w:p>
        </w:tc>
      </w:tr>
      <w:tr w:rsidR="00984EDF" w:rsidRPr="003A798E" w14:paraId="107A9E61" w14:textId="77777777" w:rsidTr="00984EDF">
        <w:trPr>
          <w:trHeight w:val="698"/>
        </w:trPr>
        <w:tc>
          <w:tcPr>
            <w:tcW w:w="467" w:type="dxa"/>
            <w:shd w:val="clear" w:color="auto" w:fill="EDF0F4" w:themeFill="accent3"/>
          </w:tcPr>
          <w:p w14:paraId="6E91ED38" w14:textId="77777777" w:rsidR="00984EDF" w:rsidRPr="003A798E" w:rsidRDefault="00984EDF" w:rsidP="00770742">
            <w:pPr>
              <w:jc w:val="both"/>
            </w:pPr>
          </w:p>
        </w:tc>
        <w:tc>
          <w:tcPr>
            <w:tcW w:w="11002" w:type="dxa"/>
            <w:gridSpan w:val="2"/>
            <w:shd w:val="clear" w:color="auto" w:fill="EDF0F4" w:themeFill="accent3"/>
          </w:tcPr>
          <w:p w14:paraId="6F467693" w14:textId="058365D6" w:rsidR="00984EDF" w:rsidRDefault="00984EDF" w:rsidP="00770742">
            <w:pPr>
              <w:pStyle w:val="Heading3"/>
              <w:jc w:val="both"/>
            </w:pPr>
            <w:r w:rsidRPr="00984EDF">
              <w:rPr>
                <w:b w:val="0"/>
              </w:rPr>
              <w:t>I.</w:t>
            </w:r>
            <w:r>
              <w:t xml:space="preserve"> Introduction and Motivated </w:t>
            </w:r>
          </w:p>
          <w:p w14:paraId="5D5F905A" w14:textId="77777777" w:rsidR="00984EDF" w:rsidRPr="00984EDF" w:rsidRDefault="00984EDF" w:rsidP="00770742">
            <w:pPr>
              <w:jc w:val="both"/>
            </w:pPr>
          </w:p>
          <w:p w14:paraId="7D3FE1B4" w14:textId="77777777" w:rsidR="00984EDF" w:rsidRPr="00F67CEE" w:rsidRDefault="00984EDF" w:rsidP="00770742">
            <w:pPr>
              <w:jc w:val="both"/>
            </w:pPr>
          </w:p>
          <w:p w14:paraId="16C2C3C8" w14:textId="0495B1E0" w:rsidR="00984EDF" w:rsidRDefault="00984EDF" w:rsidP="00770742">
            <w:pPr>
              <w:jc w:val="both"/>
            </w:pPr>
            <w:r w:rsidRPr="005B28B7">
              <w:rPr>
                <w:noProof/>
                <w:lang w:eastAsia="en-AU"/>
              </w:rPr>
              <w:drawing>
                <wp:anchor distT="0" distB="0" distL="114300" distR="114300" simplePos="0" relativeHeight="251667456" behindDoc="1" locked="0" layoutInCell="1" allowOverlap="1" wp14:anchorId="4B1A97A0" wp14:editId="5637AB4B">
                  <wp:simplePos x="0" y="0"/>
                  <wp:positionH relativeFrom="column">
                    <wp:posOffset>3940517</wp:posOffset>
                  </wp:positionH>
                  <wp:positionV relativeFrom="paragraph">
                    <wp:posOffset>103114</wp:posOffset>
                  </wp:positionV>
                  <wp:extent cx="2759563" cy="4111361"/>
                  <wp:effectExtent l="0" t="0" r="3175" b="3810"/>
                  <wp:wrapTight wrapText="bothSides">
                    <wp:wrapPolygon edited="0">
                      <wp:start x="0" y="0"/>
                      <wp:lineTo x="0" y="21520"/>
                      <wp:lineTo x="21476" y="21520"/>
                      <wp:lineTo x="21476" y="0"/>
                      <wp:lineTo x="0" y="0"/>
                    </wp:wrapPolygon>
                  </wp:wrapTight>
                  <wp:docPr id="12" name="Picture 7">
                    <a:extLst xmlns:a="http://schemas.openxmlformats.org/drawingml/2006/main">
                      <a:ext uri="{FF2B5EF4-FFF2-40B4-BE49-F238E27FC236}">
                        <a16:creationId xmlns:a16="http://schemas.microsoft.com/office/drawing/2014/main" id="{AA011DCF-BA87-480F-B9C4-8F8A151D9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A011DCF-BA87-480F-B9C4-8F8A151D9FF3}"/>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8235" r="8521"/>
                          <a:stretch/>
                        </pic:blipFill>
                        <pic:spPr>
                          <a:xfrm>
                            <a:off x="0" y="0"/>
                            <a:ext cx="2759563" cy="4111361"/>
                          </a:xfrm>
                          <a:prstGeom prst="rect">
                            <a:avLst/>
                          </a:prstGeom>
                        </pic:spPr>
                      </pic:pic>
                    </a:graphicData>
                  </a:graphic>
                  <wp14:sizeRelH relativeFrom="page">
                    <wp14:pctWidth>0</wp14:pctWidth>
                  </wp14:sizeRelH>
                  <wp14:sizeRelV relativeFrom="page">
                    <wp14:pctHeight>0</wp14:pctHeight>
                  </wp14:sizeRelV>
                </wp:anchor>
              </w:drawing>
            </w:r>
            <w:r>
              <w:t xml:space="preserve">What does employee attrition mean? Employee attrition </w:t>
            </w:r>
            <w:r w:rsidR="000451F5">
              <w:t xml:space="preserve">is </w:t>
            </w:r>
            <w:r>
              <w:t xml:space="preserve">known as losing </w:t>
            </w:r>
            <w:r w:rsidR="0042237B">
              <w:t xml:space="preserve">an </w:t>
            </w:r>
            <w:r>
              <w:t xml:space="preserve">organization's employees by reasons related to the employee. For example, not </w:t>
            </w:r>
            <w:r w:rsidR="000451F5">
              <w:t>offering</w:t>
            </w:r>
            <w:r>
              <w:t xml:space="preserve"> </w:t>
            </w:r>
            <w:r w:rsidR="0042237B">
              <w:t xml:space="preserve">a </w:t>
            </w:r>
            <w:r>
              <w:t>rewarding salary, working endless overtime, demand</w:t>
            </w:r>
            <w:r w:rsidR="000451F5">
              <w:t>ing</w:t>
            </w:r>
            <w:r>
              <w:t xml:space="preserve"> role</w:t>
            </w:r>
            <w:r w:rsidR="000451F5">
              <w:t>s</w:t>
            </w:r>
            <w:r>
              <w:t xml:space="preserve"> that can't be handled, not working in </w:t>
            </w:r>
            <w:r w:rsidR="0042237B">
              <w:t xml:space="preserve">a </w:t>
            </w:r>
            <w:r>
              <w:t>motivat</w:t>
            </w:r>
            <w:r w:rsidR="005A4956">
              <w:t>ing</w:t>
            </w:r>
            <w:r>
              <w:t xml:space="preserve"> environment or any personal reasons. Losing employees cause</w:t>
            </w:r>
            <w:r w:rsidR="000451F5">
              <w:t>s</w:t>
            </w:r>
            <w:r>
              <w:t xml:space="preserve"> organizations bossily both time and money in replacement hiring and training new employees. As a result, employee attrition has always been a vital matter of concern for any workplace </w:t>
            </w:r>
            <w:r>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instrText xml:space="preserve"> ADDIN EN.CITE </w:instrText>
            </w:r>
            <w:r>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instrText xml:space="preserve"> ADDIN EN.CITE.DATA </w:instrText>
            </w:r>
            <w:r>
              <w:fldChar w:fldCharType="end"/>
            </w:r>
            <w:r>
              <w:fldChar w:fldCharType="separate"/>
            </w:r>
            <w:r>
              <w:rPr>
                <w:noProof/>
              </w:rPr>
              <w:t>[2]</w:t>
            </w:r>
            <w:r>
              <w:fldChar w:fldCharType="end"/>
            </w:r>
            <w:r>
              <w:t xml:space="preserve">. </w:t>
            </w:r>
          </w:p>
          <w:p w14:paraId="48DDA034" w14:textId="77777777" w:rsidR="00984EDF" w:rsidRDefault="00984EDF" w:rsidP="00770742">
            <w:pPr>
              <w:jc w:val="both"/>
            </w:pPr>
          </w:p>
          <w:p w14:paraId="38A71A26" w14:textId="5491CB11" w:rsidR="00984EDF" w:rsidRDefault="00984EDF" w:rsidP="00770742">
            <w:pPr>
              <w:jc w:val="both"/>
            </w:pPr>
            <w:r>
              <w:t xml:space="preserve">Because </w:t>
            </w:r>
            <w:r w:rsidR="0042237B">
              <w:t xml:space="preserve">the </w:t>
            </w:r>
            <w:r>
              <w:t>attrition of skilled employees is a problem faced by companies worldwide</w:t>
            </w:r>
            <w:r w:rsidR="0042237B">
              <w:t xml:space="preserve">, </w:t>
            </w:r>
            <w:r>
              <w:t xml:space="preserve">we </w:t>
            </w:r>
            <w:r w:rsidR="000451F5">
              <w:t xml:space="preserve">were </w:t>
            </w:r>
            <w:r>
              <w:t xml:space="preserve">motivated to select </w:t>
            </w:r>
            <w:r w:rsidR="0042237B">
              <w:t xml:space="preserve">the </w:t>
            </w:r>
            <w:r>
              <w:t>"IBM HR employee attrition" dataset</w:t>
            </w:r>
            <w:r w:rsidR="000451F5">
              <w:t xml:space="preserve"> as</w:t>
            </w:r>
            <w:r>
              <w:t xml:space="preserve"> IBM is </w:t>
            </w:r>
            <w:r w:rsidR="0042237B">
              <w:t xml:space="preserve">a </w:t>
            </w:r>
            <w:r>
              <w:t xml:space="preserve">well-known </w:t>
            </w:r>
            <w:r w:rsidR="000451F5">
              <w:t>corporation. IBM</w:t>
            </w:r>
            <w:r>
              <w:t xml:space="preserve"> published this dataset </w:t>
            </w:r>
            <w:r w:rsidR="000451F5">
              <w:t>which</w:t>
            </w:r>
            <w:r>
              <w:t xml:space="preserve"> listed information for 1470 </w:t>
            </w:r>
            <w:r w:rsidR="000451F5">
              <w:t xml:space="preserve">employees </w:t>
            </w:r>
            <w:r>
              <w:t xml:space="preserve">with </w:t>
            </w:r>
            <w:r w:rsidR="0042237B">
              <w:t xml:space="preserve">an </w:t>
            </w:r>
            <w:r>
              <w:t xml:space="preserve">indication of attrition outcome </w:t>
            </w:r>
            <w:r w:rsidR="009771FE">
              <w:t>as</w:t>
            </w:r>
            <w:r>
              <w:t xml:space="preserve"> a separate binary attribute</w:t>
            </w:r>
            <w:r w:rsidR="000451F5">
              <w:t xml:space="preserve">. </w:t>
            </w:r>
            <w:r>
              <w:t>Th</w:t>
            </w:r>
            <w:r w:rsidR="0042237B">
              <w:t>is project aim</w:t>
            </w:r>
            <w:r>
              <w:t>s to present a view of employee attrition attributes</w:t>
            </w:r>
            <w:r w:rsidR="009771FE">
              <w:t xml:space="preserve"> a</w:t>
            </w:r>
            <w:r w:rsidR="00FC65C9">
              <w:t>nd we have selected Python as our analytics tools.</w:t>
            </w:r>
          </w:p>
          <w:p w14:paraId="7DA2EA02" w14:textId="77777777" w:rsidR="00984EDF" w:rsidRDefault="00984EDF" w:rsidP="00770742">
            <w:pPr>
              <w:jc w:val="both"/>
            </w:pPr>
          </w:p>
          <w:p w14:paraId="6DF8567F" w14:textId="7862C858" w:rsidR="00984EDF" w:rsidRDefault="009771FE" w:rsidP="00770742">
            <w:pPr>
              <w:jc w:val="both"/>
            </w:pPr>
            <w:r>
              <w:t>In</w:t>
            </w:r>
            <w:r w:rsidR="00984EDF">
              <w:t xml:space="preserve"> a beginning</w:t>
            </w:r>
            <w:r w:rsidR="0042237B">
              <w:t>,</w:t>
            </w:r>
            <w:r w:rsidR="00984EDF">
              <w:t xml:space="preserve"> we start</w:t>
            </w:r>
            <w:r>
              <w:t>ed</w:t>
            </w:r>
            <w:r w:rsidR="00984EDF">
              <w:t xml:space="preserve"> by questioning one of the </w:t>
            </w:r>
            <w:r w:rsidR="0042237B">
              <w:t>significant</w:t>
            </w:r>
            <w:r w:rsidR="00984EDF">
              <w:t xml:space="preserve"> factor</w:t>
            </w:r>
            <w:r w:rsidR="0042237B">
              <w:t>s</w:t>
            </w:r>
            <w:r w:rsidR="00984EDF">
              <w:t xml:space="preserve"> to see whether the employee got attrition because they </w:t>
            </w:r>
            <w:r>
              <w:t>were</w:t>
            </w:r>
            <w:r w:rsidR="00984EDF">
              <w:t xml:space="preserve"> not </w:t>
            </w:r>
            <w:r>
              <w:t xml:space="preserve">getting </w:t>
            </w:r>
            <w:r w:rsidR="00984EDF">
              <w:t>pa</w:t>
            </w:r>
            <w:r>
              <w:t>id</w:t>
            </w:r>
            <w:r w:rsidR="00984EDF">
              <w:t xml:space="preserve"> well or not. We have answered this question by plotting a bar chart for </w:t>
            </w:r>
            <w:r w:rsidR="0042237B">
              <w:t xml:space="preserve">the </w:t>
            </w:r>
            <w:proofErr w:type="gramStart"/>
            <w:r w:rsidR="00984EDF">
              <w:t>employee</w:t>
            </w:r>
            <w:r>
              <w:t>s</w:t>
            </w:r>
            <w:proofErr w:type="gramEnd"/>
            <w:r w:rsidR="00984EDF">
              <w:t xml:space="preserve"> hourly rate. The answer found is not. </w:t>
            </w:r>
            <w:r w:rsidR="00984EDF" w:rsidRPr="009771FE">
              <w:t>In this project</w:t>
            </w:r>
            <w:r w:rsidR="0042237B" w:rsidRPr="009771FE">
              <w:t>,</w:t>
            </w:r>
            <w:r w:rsidR="00984EDF" w:rsidRPr="009771FE">
              <w:t xml:space="preserve"> we carefully selected the top effective features based on </w:t>
            </w:r>
            <w:r w:rsidR="00984EDF" w:rsidRPr="009771FE">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rsidR="00984EDF" w:rsidRPr="009771FE">
              <w:instrText xml:space="preserve"> ADDIN EN.CITE </w:instrText>
            </w:r>
            <w:r w:rsidR="00984EDF" w:rsidRPr="009771FE">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rsidR="00984EDF" w:rsidRPr="009771FE">
              <w:instrText xml:space="preserve"> ADDIN EN.CITE.DATA </w:instrText>
            </w:r>
            <w:r w:rsidR="00984EDF" w:rsidRPr="009771FE">
              <w:fldChar w:fldCharType="end"/>
            </w:r>
            <w:r w:rsidR="00984EDF" w:rsidRPr="009771FE">
              <w:fldChar w:fldCharType="separate"/>
            </w:r>
            <w:r w:rsidR="00984EDF" w:rsidRPr="009771FE">
              <w:rPr>
                <w:noProof/>
              </w:rPr>
              <w:t>[2]</w:t>
            </w:r>
            <w:r w:rsidR="00984EDF" w:rsidRPr="009771FE">
              <w:fldChar w:fldCharType="end"/>
            </w:r>
            <w:r w:rsidR="00984EDF" w:rsidRPr="009771FE">
              <w:t>.</w:t>
            </w:r>
            <w:r w:rsidR="00984EDF">
              <w:t xml:space="preserve"> </w:t>
            </w:r>
            <w:proofErr w:type="gramStart"/>
            <w:r w:rsidR="0042237B">
              <w:t>S</w:t>
            </w:r>
            <w:r w:rsidR="00984EDF">
              <w:t>o</w:t>
            </w:r>
            <w:proofErr w:type="gramEnd"/>
            <w:r w:rsidR="00984EDF">
              <w:t xml:space="preserve"> we will be</w:t>
            </w:r>
            <w:r>
              <w:t xml:space="preserve"> </w:t>
            </w:r>
            <w:r w:rsidR="00984EDF">
              <w:t>concentrat</w:t>
            </w:r>
            <w:r>
              <w:t>ing</w:t>
            </w:r>
            <w:r w:rsidR="00984EDF">
              <w:t xml:space="preserve"> on </w:t>
            </w:r>
            <w:r>
              <w:t xml:space="preserve">the attributes </w:t>
            </w:r>
            <w:r w:rsidR="00984EDF">
              <w:t>(</w:t>
            </w:r>
            <w:r w:rsidR="00900F22">
              <w:t>O</w:t>
            </w:r>
            <w:r w:rsidR="00984EDF">
              <w:t xml:space="preserve">vertime, </w:t>
            </w:r>
            <w:r w:rsidR="00900F22">
              <w:t>Total</w:t>
            </w:r>
            <w:r w:rsidR="00984EDF">
              <w:t xml:space="preserve"> </w:t>
            </w:r>
            <w:r w:rsidR="00900F22">
              <w:t>W</w:t>
            </w:r>
            <w:r w:rsidR="00984EDF">
              <w:t xml:space="preserve">orking </w:t>
            </w:r>
            <w:r w:rsidR="00900F22">
              <w:t>Y</w:t>
            </w:r>
            <w:r w:rsidR="00984EDF">
              <w:t xml:space="preserve">ears, Monthly </w:t>
            </w:r>
            <w:r w:rsidR="00900F22">
              <w:t>I</w:t>
            </w:r>
            <w:r w:rsidR="00984EDF">
              <w:t xml:space="preserve">ncome, </w:t>
            </w:r>
            <w:r w:rsidR="00900F22">
              <w:t>M</w:t>
            </w:r>
            <w:r w:rsidR="00984EDF">
              <w:t xml:space="preserve">arital </w:t>
            </w:r>
            <w:r w:rsidR="00900F22">
              <w:t>S</w:t>
            </w:r>
            <w:r w:rsidR="00984EDF">
              <w:t xml:space="preserve">tatus) </w:t>
            </w:r>
            <w:r w:rsidR="00984EDF" w:rsidRPr="00984EDF">
              <w:t>and few other demographic variables</w:t>
            </w:r>
            <w:r w:rsidR="00984EDF">
              <w:t xml:space="preserve">. </w:t>
            </w:r>
          </w:p>
          <w:p w14:paraId="6B1B2512" w14:textId="77777777" w:rsidR="00984EDF" w:rsidRPr="003E7791" w:rsidRDefault="00984EDF" w:rsidP="00770742">
            <w:pPr>
              <w:jc w:val="both"/>
            </w:pPr>
          </w:p>
          <w:p w14:paraId="0B6A02C7" w14:textId="1ED43C22" w:rsidR="00984EDF" w:rsidRDefault="00984EDF" w:rsidP="00770742">
            <w:pPr>
              <w:pStyle w:val="Heading3"/>
              <w:jc w:val="both"/>
            </w:pPr>
            <w:r>
              <w:t>II. Related study</w:t>
            </w:r>
          </w:p>
          <w:p w14:paraId="7CF93AAC" w14:textId="77777777" w:rsidR="00984EDF" w:rsidRDefault="00984EDF" w:rsidP="00770742">
            <w:pPr>
              <w:jc w:val="both"/>
            </w:pPr>
          </w:p>
          <w:p w14:paraId="004CC309" w14:textId="7384AEAA" w:rsidR="00984EDF" w:rsidRDefault="00984EDF" w:rsidP="00770742">
            <w:pPr>
              <w:jc w:val="both"/>
            </w:pPr>
            <w:r>
              <w:t>The literature review shows that many factors can impact employee attrition</w:t>
            </w:r>
            <w:r w:rsidR="005A4956">
              <w:t xml:space="preserve">. For Instance, </w:t>
            </w:r>
            <w:proofErr w:type="gramStart"/>
            <w:r w:rsidR="005A4956">
              <w:t>In</w:t>
            </w:r>
            <w:proofErr w:type="gramEnd"/>
            <w:r w:rsidR="005A4956">
              <w:t xml:space="preserve">  </w:t>
            </w:r>
            <w:r>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instrText xml:space="preserve"> ADDIN EN.CITE </w:instrText>
            </w:r>
            <w:r>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instrText xml:space="preserve"> ADDIN EN.CITE.DATA </w:instrText>
            </w:r>
            <w:r>
              <w:fldChar w:fldCharType="end"/>
            </w:r>
            <w:r>
              <w:fldChar w:fldCharType="separate"/>
            </w:r>
            <w:r>
              <w:rPr>
                <w:noProof/>
              </w:rPr>
              <w:t>[2]</w:t>
            </w:r>
            <w:r>
              <w:fldChar w:fldCharType="end"/>
            </w:r>
            <w:r w:rsidR="0042237B">
              <w:t>,</w:t>
            </w:r>
            <w:r>
              <w:t xml:space="preserve"> which is tackled the class of imbalanced data</w:t>
            </w:r>
            <w:r w:rsidR="005A4956">
              <w:t>. Th authors handled the imbalanced data</w:t>
            </w:r>
            <w:r>
              <w:t xml:space="preserve"> by using </w:t>
            </w:r>
            <w:r w:rsidR="0042237B">
              <w:t xml:space="preserve">an </w:t>
            </w:r>
            <w:r>
              <w:t xml:space="preserve">adaptive synthetic (ADSYN) approach. By </w:t>
            </w:r>
            <w:r w:rsidR="005A4956">
              <w:t>doing that he</w:t>
            </w:r>
            <w:r>
              <w:t xml:space="preserve"> achieved </w:t>
            </w:r>
            <w:r w:rsidR="0042237B">
              <w:t xml:space="preserve">an </w:t>
            </w:r>
            <w:r>
              <w:t xml:space="preserve">F1-score of 0.909 using 12 features selection and random forest. </w:t>
            </w:r>
          </w:p>
          <w:p w14:paraId="1BE2EF23" w14:textId="77777777" w:rsidR="00984EDF" w:rsidRDefault="00984EDF" w:rsidP="00770742">
            <w:pPr>
              <w:jc w:val="both"/>
            </w:pPr>
          </w:p>
          <w:p w14:paraId="6BFCD466" w14:textId="77777777" w:rsidR="00984EDF" w:rsidRDefault="00984EDF" w:rsidP="00770742">
            <w:pPr>
              <w:jc w:val="both"/>
            </w:pPr>
          </w:p>
          <w:p w14:paraId="456D6C65" w14:textId="1E21A800" w:rsidR="00984EDF" w:rsidRDefault="00984EDF" w:rsidP="00770742">
            <w:pPr>
              <w:jc w:val="both"/>
            </w:pPr>
            <w:r>
              <w:t>The rem</w:t>
            </w:r>
            <w:r w:rsidR="0042237B">
              <w:t>a</w:t>
            </w:r>
            <w:r>
              <w:t>inder of this report is organized as follow</w:t>
            </w:r>
            <w:r w:rsidR="0042237B">
              <w:t>s</w:t>
            </w:r>
            <w:r>
              <w:t xml:space="preserve">. Section 2 </w:t>
            </w:r>
            <w:r w:rsidR="0042237B">
              <w:t>proceeds</w:t>
            </w:r>
            <w:r w:rsidR="00FC65C9">
              <w:t xml:space="preserve"> the methods</w:t>
            </w:r>
            <w:r w:rsidR="005A4956">
              <w:t xml:space="preserve"> of</w:t>
            </w:r>
            <w:r w:rsidR="00FC65C9">
              <w:t xml:space="preserve"> </w:t>
            </w:r>
            <w:r>
              <w:t>exploring the data set and show the sample of the data</w:t>
            </w:r>
            <w:r w:rsidR="005A4956">
              <w:t xml:space="preserve">. By first, explore the dataset. Then, it </w:t>
            </w:r>
            <w:r w:rsidR="00386333">
              <w:t>introduce</w:t>
            </w:r>
            <w:r w:rsidR="005A4956">
              <w:t>s</w:t>
            </w:r>
            <w:r w:rsidR="00386333">
              <w:t xml:space="preserve"> descriptive statistic</w:t>
            </w:r>
            <w:r w:rsidR="005A4956">
              <w:t>s</w:t>
            </w:r>
            <w:r w:rsidR="00386333">
              <w:t xml:space="preserve"> and data distribution for numeric features in the dataset. </w:t>
            </w:r>
            <w:r w:rsidR="005A4956">
              <w:t xml:space="preserve"> After that, we v</w:t>
            </w:r>
            <w:r w:rsidR="00386333">
              <w:t>isuali</w:t>
            </w:r>
            <w:r w:rsidR="005A4956">
              <w:t>zed</w:t>
            </w:r>
            <w:r w:rsidR="00386333">
              <w:t xml:space="preserve"> decretive statistic</w:t>
            </w:r>
            <w:r w:rsidR="005A4956">
              <w:t>s</w:t>
            </w:r>
            <w:r w:rsidR="00386333">
              <w:t xml:space="preserve"> and correlation relationships between different columns in </w:t>
            </w:r>
            <w:r w:rsidR="005A4956">
              <w:t>t</w:t>
            </w:r>
            <w:r w:rsidR="00386333">
              <w:t xml:space="preserve">he dataset. Section </w:t>
            </w:r>
            <w:r w:rsidR="005A4956">
              <w:t xml:space="preserve">3 </w:t>
            </w:r>
            <w:r w:rsidR="00386333">
              <w:t>discus</w:t>
            </w:r>
            <w:r w:rsidR="005A4956">
              <w:t>se</w:t>
            </w:r>
            <w:r w:rsidR="00386333">
              <w:t>s the findings of exploratory analysis.</w:t>
            </w:r>
          </w:p>
          <w:p w14:paraId="11E4419A" w14:textId="77777777" w:rsidR="00984EDF" w:rsidRDefault="00984EDF" w:rsidP="00770742">
            <w:pPr>
              <w:jc w:val="both"/>
            </w:pPr>
          </w:p>
          <w:p w14:paraId="02F67EF2" w14:textId="77777777" w:rsidR="00984EDF" w:rsidRPr="005E2E48" w:rsidRDefault="00984EDF" w:rsidP="00770742">
            <w:pPr>
              <w:jc w:val="both"/>
            </w:pPr>
          </w:p>
        </w:tc>
        <w:tc>
          <w:tcPr>
            <w:tcW w:w="467" w:type="dxa"/>
            <w:shd w:val="clear" w:color="auto" w:fill="EDF0F4" w:themeFill="accent3"/>
          </w:tcPr>
          <w:p w14:paraId="4570B91E" w14:textId="77777777" w:rsidR="00984EDF" w:rsidRPr="003A798E" w:rsidRDefault="00984EDF" w:rsidP="00770742">
            <w:pPr>
              <w:jc w:val="both"/>
            </w:pPr>
          </w:p>
        </w:tc>
      </w:tr>
    </w:tbl>
    <w:p w14:paraId="070D68DD" w14:textId="1FC6EC76" w:rsidR="003C6D3C" w:rsidRDefault="003C6D3C" w:rsidP="00770742">
      <w:pPr>
        <w:jc w:val="both"/>
      </w:pPr>
    </w:p>
    <w:p w14:paraId="72E6EAB4" w14:textId="53E6E443" w:rsidR="003C6D3C" w:rsidRDefault="003C6D3C" w:rsidP="00770742">
      <w:pPr>
        <w:jc w:val="both"/>
      </w:pPr>
      <w:r>
        <w:br w:type="page"/>
      </w:r>
    </w:p>
    <w:p w14:paraId="7E21DB87" w14:textId="62E854A1" w:rsidR="003C6D3C" w:rsidRPr="00621F47" w:rsidRDefault="00386333" w:rsidP="00770742">
      <w:pPr>
        <w:pStyle w:val="Heading1"/>
        <w:jc w:val="both"/>
        <w:rPr>
          <w:b w:val="0"/>
          <w:bCs/>
          <w:sz w:val="40"/>
          <w:szCs w:val="16"/>
        </w:rPr>
      </w:pPr>
      <w:r>
        <w:rPr>
          <w:b w:val="0"/>
          <w:bCs/>
          <w:sz w:val="40"/>
          <w:szCs w:val="16"/>
        </w:rPr>
        <w:lastRenderedPageBreak/>
        <w:t xml:space="preserve">III. </w:t>
      </w:r>
      <w:r w:rsidR="007F2968" w:rsidRPr="00621F47">
        <w:rPr>
          <w:b w:val="0"/>
          <w:bCs/>
          <w:sz w:val="40"/>
          <w:szCs w:val="16"/>
        </w:rPr>
        <w:t>Processed Methods</w:t>
      </w:r>
    </w:p>
    <w:p w14:paraId="6F7FE282" w14:textId="101CCCD5" w:rsidR="007C09B4" w:rsidRDefault="007F2968" w:rsidP="00770742">
      <w:pPr>
        <w:jc w:val="both"/>
      </w:pPr>
      <w:r>
        <w:t>In this report,</w:t>
      </w:r>
      <w:r w:rsidR="00621F47">
        <w:t xml:space="preserve"> we explored the dataset using </w:t>
      </w:r>
      <w:r w:rsidR="00B659D2">
        <w:t>three</w:t>
      </w:r>
      <w:r w:rsidR="00621F47">
        <w:t xml:space="preserve"> main methodolog</w:t>
      </w:r>
      <w:r w:rsidR="00307CC8">
        <w:t>ies</w:t>
      </w:r>
      <w:r w:rsidR="00621F47">
        <w:t>. First,</w:t>
      </w:r>
      <w:r>
        <w:t xml:space="preserve"> we started </w:t>
      </w:r>
      <w:r w:rsidR="00307CC8">
        <w:t>to</w:t>
      </w:r>
      <w:r>
        <w:t xml:space="preserve"> explore the dataset</w:t>
      </w:r>
      <w:r w:rsidR="00621F47">
        <w:t xml:space="preserve"> by using </w:t>
      </w:r>
      <w:r w:rsidR="00307CC8">
        <w:t>NumP</w:t>
      </w:r>
      <w:r w:rsidR="00621F47">
        <w:t xml:space="preserve">y and pandas to </w:t>
      </w:r>
      <w:r w:rsidR="005A4956">
        <w:t>inspect the meta-data and value range visually</w:t>
      </w:r>
      <w:r w:rsidR="00900F22">
        <w:t xml:space="preserve"> in </w:t>
      </w:r>
      <w:r w:rsidR="00662A4D">
        <w:t xml:space="preserve">the </w:t>
      </w:r>
      <w:r w:rsidR="00900F22">
        <w:t>description of the dataset part</w:t>
      </w:r>
      <w:r w:rsidR="00621F47">
        <w:t xml:space="preserve">. </w:t>
      </w:r>
      <w:r w:rsidR="00EA433A">
        <w:t>Second,</w:t>
      </w:r>
      <w:r w:rsidR="00900F22">
        <w:t xml:space="preserve"> we have deal</w:t>
      </w:r>
      <w:r w:rsidR="00662A4D">
        <w:t>t</w:t>
      </w:r>
      <w:r w:rsidR="00900F22">
        <w:t xml:space="preserve"> with </w:t>
      </w:r>
      <w:r w:rsidR="00662A4D">
        <w:t xml:space="preserve">the </w:t>
      </w:r>
      <w:r w:rsidR="00900F22">
        <w:t>missing values part</w:t>
      </w:r>
      <w:r w:rsidR="00662A4D">
        <w:t>. W</w:t>
      </w:r>
      <w:r w:rsidR="00900F22">
        <w:t xml:space="preserve">e were using the same libraries </w:t>
      </w:r>
      <w:r w:rsidR="00662A4D">
        <w:t>as</w:t>
      </w:r>
      <w:r w:rsidR="00900F22">
        <w:t xml:space="preserve"> the first part. Third, </w:t>
      </w:r>
      <w:r w:rsidR="00621F47">
        <w:t xml:space="preserve">we </w:t>
      </w:r>
      <w:r w:rsidR="00EA433A">
        <w:t xml:space="preserve">indicate the dataset statistics and dataset distribution </w:t>
      </w:r>
      <w:r w:rsidR="00900F22">
        <w:t xml:space="preserve">as well as data visualization </w:t>
      </w:r>
      <w:r w:rsidR="00EA433A">
        <w:t xml:space="preserve">using in </w:t>
      </w:r>
      <w:r w:rsidR="00307CC8">
        <w:t xml:space="preserve">the </w:t>
      </w:r>
      <w:r w:rsidR="00EA433A">
        <w:t xml:space="preserve">addiction </w:t>
      </w:r>
      <w:proofErr w:type="spellStart"/>
      <w:r w:rsidR="00EA433A">
        <w:t>matlplotlip</w:t>
      </w:r>
      <w:proofErr w:type="spellEnd"/>
      <w:r w:rsidR="00900F22">
        <w:t>, seaborn</w:t>
      </w:r>
      <w:r w:rsidR="00662A4D">
        <w:t>,</w:t>
      </w:r>
      <w:r w:rsidR="00900F22">
        <w:t xml:space="preserve"> and </w:t>
      </w:r>
      <w:proofErr w:type="spellStart"/>
      <w:r w:rsidR="00900F22">
        <w:t>plotly</w:t>
      </w:r>
      <w:proofErr w:type="spellEnd"/>
      <w:r w:rsidR="00EA433A">
        <w:t xml:space="preserve"> python librar</w:t>
      </w:r>
      <w:r w:rsidR="00900F22">
        <w:t>ies</w:t>
      </w:r>
      <w:r w:rsidR="00EA433A">
        <w:t xml:space="preserve">. </w:t>
      </w:r>
      <w:r w:rsidR="00900F22">
        <w:t>In data visualization</w:t>
      </w:r>
      <w:r w:rsidR="00EA433A">
        <w:t>, we visualize</w:t>
      </w:r>
      <w:r w:rsidR="009771FE">
        <w:t>d</w:t>
      </w:r>
      <w:r w:rsidR="00EA433A">
        <w:t xml:space="preserve"> the overall </w:t>
      </w:r>
      <w:r w:rsidR="002C1E8D">
        <w:t xml:space="preserve">employee </w:t>
      </w:r>
      <w:r w:rsidR="00EA433A">
        <w:t xml:space="preserve">attrition rate and taking that </w:t>
      </w:r>
      <w:r w:rsidR="009771FE">
        <w:t>into</w:t>
      </w:r>
      <w:r w:rsidR="00EA433A">
        <w:t xml:space="preserve"> consideration with the top effective features.  The features ha</w:t>
      </w:r>
      <w:r w:rsidR="00307CC8">
        <w:t>ve</w:t>
      </w:r>
      <w:r w:rsidR="00EA433A">
        <w:t xml:space="preserve"> been selected carefully</w:t>
      </w:r>
      <w:r w:rsidR="00307CC8">
        <w:t>,</w:t>
      </w:r>
      <w:r w:rsidR="00EA433A">
        <w:t xml:space="preserve"> according to </w:t>
      </w:r>
      <w:r w:rsidR="007C09B4">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rsidR="007C09B4">
        <w:instrText xml:space="preserve"> ADDIN EN.CITE </w:instrText>
      </w:r>
      <w:r w:rsidR="007C09B4">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rsidR="007C09B4">
        <w:instrText xml:space="preserve"> ADDIN EN.CITE.DATA </w:instrText>
      </w:r>
      <w:r w:rsidR="007C09B4">
        <w:fldChar w:fldCharType="end"/>
      </w:r>
      <w:r w:rsidR="007C09B4">
        <w:fldChar w:fldCharType="separate"/>
      </w:r>
      <w:r w:rsidR="007C09B4">
        <w:rPr>
          <w:noProof/>
        </w:rPr>
        <w:t>[2]</w:t>
      </w:r>
      <w:r w:rsidR="007C09B4">
        <w:fldChar w:fldCharType="end"/>
      </w:r>
      <w:r w:rsidR="00900F22">
        <w:t xml:space="preserve">. </w:t>
      </w:r>
      <w:r w:rsidR="007C09B4">
        <w:t xml:space="preserve">Also, we </w:t>
      </w:r>
      <w:r w:rsidR="00DE47A7">
        <w:t xml:space="preserve">presented the relationship between attrition and </w:t>
      </w:r>
      <w:r w:rsidR="00B659D2">
        <w:t>four</w:t>
      </w:r>
      <w:r w:rsidR="00DE47A7">
        <w:t xml:space="preserve"> attributes </w:t>
      </w:r>
      <w:proofErr w:type="gramStart"/>
      <w:r w:rsidR="00DE47A7">
        <w:t xml:space="preserve">( </w:t>
      </w:r>
      <w:r w:rsidR="007C09B4">
        <w:t>two</w:t>
      </w:r>
      <w:proofErr w:type="gramEnd"/>
      <w:r w:rsidR="007C09B4">
        <w:t xml:space="preserve"> </w:t>
      </w:r>
      <w:r w:rsidR="00DE47A7">
        <w:t xml:space="preserve">numeric, </w:t>
      </w:r>
      <w:r w:rsidR="00B659D2">
        <w:t>two</w:t>
      </w:r>
      <w:r w:rsidR="00DE47A7">
        <w:t xml:space="preserve"> </w:t>
      </w:r>
      <w:r w:rsidR="00363D42">
        <w:t>categorical</w:t>
      </w:r>
      <w:r w:rsidR="00DE47A7">
        <w:t xml:space="preserve"> )</w:t>
      </w:r>
      <w:r w:rsidR="00662A4D">
        <w:t>,</w:t>
      </w:r>
      <w:r w:rsidR="00DE47A7">
        <w:t xml:space="preserve"> followed by </w:t>
      </w:r>
      <w:r w:rsidR="00662A4D">
        <w:t xml:space="preserve">the </w:t>
      </w:r>
      <w:r w:rsidR="007C09B4">
        <w:t>correlation</w:t>
      </w:r>
      <w:r w:rsidR="002C1E8D">
        <w:t xml:space="preserve"> between all features</w:t>
      </w:r>
      <w:r w:rsidR="007C09B4">
        <w:t xml:space="preserve"> among each other</w:t>
      </w:r>
      <w:r w:rsidR="002C1E8D">
        <w:t>.</w:t>
      </w:r>
    </w:p>
    <w:p w14:paraId="0267A16B" w14:textId="3022F2FA" w:rsidR="007F2968" w:rsidRDefault="002C1E8D" w:rsidP="00770742">
      <w:pPr>
        <w:jc w:val="both"/>
      </w:pPr>
      <w:r>
        <w:t>The proposed methodologies are presented below with more details.</w:t>
      </w:r>
    </w:p>
    <w:p w14:paraId="62BFEF45" w14:textId="784B125B" w:rsidR="00613450" w:rsidRDefault="00613450" w:rsidP="00770742">
      <w:pPr>
        <w:jc w:val="both"/>
      </w:pPr>
    </w:p>
    <w:p w14:paraId="730C17FA" w14:textId="77777777" w:rsidR="00613450" w:rsidRPr="007F2968" w:rsidRDefault="00613450" w:rsidP="00770742">
      <w:pPr>
        <w:jc w:val="both"/>
      </w:pPr>
    </w:p>
    <w:sdt>
      <w:sdtPr>
        <w:id w:val="1660650702"/>
        <w:placeholder>
          <w:docPart w:val="5EA71EF264384ED897178AFD9396DBE0"/>
        </w:placeholder>
        <w15:dataBinding w:prefixMappings="xmlns:ns0='http://schemas.microsoft.com/temp/samples' " w:xpath="/ns0:employees[1]/ns0:employee[1]/ns0:CompanyName[1]" w:storeItemID="{00000000-0000-0000-0000-000000000000}"/>
        <w15:appearance w15:val="hidden"/>
      </w:sdtPr>
      <w:sdtContent>
        <w:p w14:paraId="6C4CBF77" w14:textId="31830946" w:rsidR="009E1BFF" w:rsidRDefault="00F27F03" w:rsidP="00770742">
          <w:pPr>
            <w:pStyle w:val="Heading2"/>
            <w:jc w:val="both"/>
          </w:pPr>
          <w:r>
            <w:t>A</w:t>
          </w:r>
          <w:r w:rsidR="009E1BFF">
            <w:t xml:space="preserve">. </w:t>
          </w:r>
          <w:r w:rsidR="007C09B4">
            <w:t>Description of the dataset</w:t>
          </w:r>
        </w:p>
      </w:sdtContent>
    </w:sdt>
    <w:p w14:paraId="159FDFCB" w14:textId="77777777" w:rsidR="005F47CC" w:rsidRPr="005F47CC" w:rsidRDefault="005F47CC" w:rsidP="00770742">
      <w:pPr>
        <w:jc w:val="both"/>
        <w:rPr>
          <w:sz w:val="28"/>
          <w:szCs w:val="28"/>
        </w:rPr>
      </w:pPr>
    </w:p>
    <w:p w14:paraId="38A4F607" w14:textId="0C164581" w:rsidR="003C6D3C" w:rsidRPr="005F47CC" w:rsidRDefault="004A0B8E" w:rsidP="00770742">
      <w:pPr>
        <w:jc w:val="both"/>
        <w:rPr>
          <w:sz w:val="28"/>
          <w:szCs w:val="28"/>
        </w:rPr>
      </w:pPr>
      <w:r w:rsidRPr="005F47CC">
        <w:t xml:space="preserve">We start by exploring the first </w:t>
      </w:r>
      <w:r w:rsidR="00B659D2">
        <w:t>ten</w:t>
      </w:r>
      <w:r w:rsidRPr="005F47CC">
        <w:t xml:space="preserve"> rows from </w:t>
      </w:r>
      <w:r w:rsidR="0090027A">
        <w:t>IBM employee attrition</w:t>
      </w:r>
      <w:r w:rsidRPr="005F47CC">
        <w:t xml:space="preserve"> dataset</w:t>
      </w:r>
      <w:r w:rsidR="0090027A">
        <w:t xml:space="preserve"> </w:t>
      </w:r>
      <w:r w:rsidRPr="005F47CC">
        <w:t xml:space="preserve">to visually inspect the meta-data and value ranges. Figure 1 shows the result of selecting the first </w:t>
      </w:r>
      <w:r w:rsidR="00B659D2">
        <w:t>ten</w:t>
      </w:r>
      <w:r w:rsidRPr="005F47CC">
        <w:t xml:space="preserve"> rows from the dataset. It can be observed that there are 35 columns in total for this dataset.</w:t>
      </w:r>
    </w:p>
    <w:p w14:paraId="091A2C99" w14:textId="4C2D9AF6" w:rsidR="005F47CC" w:rsidRPr="005F47CC" w:rsidRDefault="005F47CC" w:rsidP="00770742">
      <w:pPr>
        <w:jc w:val="both"/>
        <w:rPr>
          <w:sz w:val="28"/>
          <w:szCs w:val="28"/>
        </w:rPr>
      </w:pPr>
    </w:p>
    <w:p w14:paraId="0C9E9DBF" w14:textId="6627A80B" w:rsidR="005F47CC" w:rsidRPr="005F47CC" w:rsidRDefault="00FE0A51" w:rsidP="00770742">
      <w:pPr>
        <w:jc w:val="both"/>
        <w:rPr>
          <w:sz w:val="28"/>
          <w:szCs w:val="28"/>
        </w:rPr>
      </w:pPr>
      <w:r>
        <w:rPr>
          <w:noProof/>
        </w:rPr>
        <w:t xml:space="preserve"> </w:t>
      </w:r>
      <w:r>
        <w:rPr>
          <w:noProof/>
        </w:rPr>
        <w:drawing>
          <wp:inline distT="0" distB="0" distL="0" distR="0" wp14:anchorId="1A669806" wp14:editId="05309DCA">
            <wp:extent cx="6858000" cy="311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114675"/>
                    </a:xfrm>
                    <a:prstGeom prst="rect">
                      <a:avLst/>
                    </a:prstGeom>
                  </pic:spPr>
                </pic:pic>
              </a:graphicData>
            </a:graphic>
          </wp:inline>
        </w:drawing>
      </w:r>
    </w:p>
    <w:p w14:paraId="40C93F37" w14:textId="2A6060DD" w:rsidR="005F47CC" w:rsidRPr="005F47CC" w:rsidRDefault="00FE0A51" w:rsidP="00770742">
      <w:pPr>
        <w:jc w:val="both"/>
        <w:rPr>
          <w:sz w:val="28"/>
          <w:szCs w:val="28"/>
        </w:rPr>
      </w:pPr>
      <w:r>
        <w:rPr>
          <w:i/>
          <w:iCs/>
          <w:sz w:val="18"/>
          <w:szCs w:val="18"/>
        </w:rPr>
        <w:t xml:space="preserve">Figure 1: </w:t>
      </w:r>
      <w:r>
        <w:rPr>
          <w:sz w:val="18"/>
          <w:szCs w:val="18"/>
        </w:rPr>
        <w:t>Head of the IBM employee</w:t>
      </w:r>
      <w:r w:rsidR="00307CC8">
        <w:rPr>
          <w:sz w:val="18"/>
          <w:szCs w:val="18"/>
        </w:rPr>
        <w:t>,</w:t>
      </w:r>
      <w:r>
        <w:rPr>
          <w:sz w:val="18"/>
          <w:szCs w:val="18"/>
        </w:rPr>
        <w:t xml:space="preserve"> attrition dataset.</w:t>
      </w:r>
    </w:p>
    <w:p w14:paraId="06F00E84" w14:textId="00BE4FF6" w:rsidR="005F47CC" w:rsidRPr="005F47CC" w:rsidRDefault="005F47CC" w:rsidP="00770742">
      <w:pPr>
        <w:jc w:val="both"/>
        <w:rPr>
          <w:sz w:val="28"/>
          <w:szCs w:val="28"/>
        </w:rPr>
      </w:pPr>
    </w:p>
    <w:p w14:paraId="77A90A23" w14:textId="67350B33" w:rsidR="00E34439" w:rsidRDefault="005D1F5D" w:rsidP="00770742">
      <w:pPr>
        <w:ind w:left="426"/>
        <w:jc w:val="both"/>
      </w:pPr>
      <w:r>
        <w:t xml:space="preserve">To inspect the meta-data of the employee attrition dataset. </w:t>
      </w:r>
      <w:r>
        <w:fldChar w:fldCharType="begin"/>
      </w:r>
      <w:r>
        <w:instrText xml:space="preserve"> REF _Ref34049200 \h  \* MERGEFORMAT </w:instrText>
      </w:r>
      <w:r>
        <w:fldChar w:fldCharType="separate"/>
      </w:r>
      <w:r>
        <w:t xml:space="preserve">Figure </w:t>
      </w:r>
      <w:r>
        <w:rPr>
          <w:noProof/>
        </w:rPr>
        <w:t>2</w:t>
      </w:r>
      <w:r>
        <w:fldChar w:fldCharType="end"/>
      </w:r>
      <w:r>
        <w:t xml:space="preserve"> lists the available columns in the dataset with their data types. And in order to che</w:t>
      </w:r>
      <w:r w:rsidR="00B659D2">
        <w:t>c</w:t>
      </w:r>
      <w:r>
        <w:t>k the No</w:t>
      </w:r>
      <w:r w:rsidR="00B659D2">
        <w:t>is</w:t>
      </w:r>
      <w:r>
        <w:t>e data</w:t>
      </w:r>
      <w:r w:rsidR="00B659D2">
        <w:t>,</w:t>
      </w:r>
      <w:r>
        <w:t xml:space="preserve"> Figure 3 show</w:t>
      </w:r>
      <w:r w:rsidR="00B659D2">
        <w:t>s</w:t>
      </w:r>
      <w:r>
        <w:t xml:space="preserve"> the unique value</w:t>
      </w:r>
      <w:r w:rsidR="00395B49">
        <w:t xml:space="preserve">s for each </w:t>
      </w:r>
      <w:r w:rsidR="009771FE">
        <w:t>column</w:t>
      </w:r>
      <w:r w:rsidR="00395B49">
        <w:t>.</w:t>
      </w:r>
      <w:r w:rsidR="00E34439">
        <w:t xml:space="preserve"> </w:t>
      </w:r>
      <w:r w:rsidR="00E34439" w:rsidRPr="0066386C">
        <w:t xml:space="preserve">It can be observed that we have </w:t>
      </w:r>
      <w:r w:rsidR="00E34439" w:rsidRPr="002E7191">
        <w:rPr>
          <w:b/>
        </w:rPr>
        <w:t>26</w:t>
      </w:r>
      <w:r w:rsidR="00E34439" w:rsidRPr="0066386C">
        <w:t xml:space="preserve"> of integer columns and </w:t>
      </w:r>
      <w:r w:rsidR="00E34439" w:rsidRPr="002E7191">
        <w:rPr>
          <w:b/>
        </w:rPr>
        <w:t>9</w:t>
      </w:r>
      <w:r w:rsidR="00E34439" w:rsidRPr="0066386C">
        <w:t xml:space="preserve"> of string columns with a total of </w:t>
      </w:r>
      <w:r w:rsidR="00E34439" w:rsidRPr="002E7191">
        <w:rPr>
          <w:b/>
        </w:rPr>
        <w:t>35</w:t>
      </w:r>
      <w:r w:rsidR="00E34439" w:rsidRPr="0066386C">
        <w:t xml:space="preserve"> columns in this dataset.</w:t>
      </w:r>
    </w:p>
    <w:p w14:paraId="6B7F8FB0" w14:textId="2AF6D801" w:rsidR="005F47CC" w:rsidRDefault="005F47CC" w:rsidP="00770742">
      <w:pPr>
        <w:jc w:val="both"/>
      </w:pPr>
    </w:p>
    <w:p w14:paraId="122829B5" w14:textId="4F0C2B1B" w:rsidR="00FC65C9" w:rsidRDefault="005D1F5D" w:rsidP="0095419B">
      <w:pPr>
        <w:jc w:val="center"/>
      </w:pPr>
      <w:r>
        <w:rPr>
          <w:noProof/>
        </w:rPr>
        <w:lastRenderedPageBreak/>
        <w:drawing>
          <wp:inline distT="0" distB="0" distL="0" distR="0" wp14:anchorId="32F499A8" wp14:editId="78480E84">
            <wp:extent cx="2641378" cy="4265467"/>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4735" cy="4287037"/>
                    </a:xfrm>
                    <a:prstGeom prst="rect">
                      <a:avLst/>
                    </a:prstGeom>
                  </pic:spPr>
                </pic:pic>
              </a:graphicData>
            </a:graphic>
          </wp:inline>
        </w:drawing>
      </w:r>
    </w:p>
    <w:p w14:paraId="20DE810E" w14:textId="0F2435AE" w:rsidR="005D1F5D" w:rsidRPr="005D1F5D" w:rsidRDefault="005D1F5D" w:rsidP="0095419B">
      <w:pPr>
        <w:jc w:val="center"/>
        <w:rPr>
          <w:sz w:val="20"/>
          <w:szCs w:val="20"/>
        </w:rPr>
      </w:pPr>
      <w:r w:rsidRPr="005D1F5D">
        <w:rPr>
          <w:i/>
          <w:iCs/>
          <w:sz w:val="14"/>
          <w:szCs w:val="14"/>
        </w:rPr>
        <w:t xml:space="preserve">Figure </w:t>
      </w:r>
      <w:r>
        <w:rPr>
          <w:i/>
          <w:iCs/>
          <w:sz w:val="14"/>
          <w:szCs w:val="14"/>
        </w:rPr>
        <w:t>2</w:t>
      </w:r>
      <w:r w:rsidRPr="005D1F5D">
        <w:rPr>
          <w:i/>
          <w:iCs/>
          <w:sz w:val="14"/>
          <w:szCs w:val="14"/>
        </w:rPr>
        <w:t xml:space="preserve">: </w:t>
      </w:r>
      <w:r>
        <w:rPr>
          <w:sz w:val="14"/>
          <w:szCs w:val="14"/>
        </w:rPr>
        <w:t>list of features in the employee attrition dataset along with data type and number of rows for each of them</w:t>
      </w:r>
    </w:p>
    <w:p w14:paraId="4DEBE6D6" w14:textId="65C7FDDC" w:rsidR="005D1F5D" w:rsidRDefault="00395B49" w:rsidP="00770742">
      <w:pPr>
        <w:jc w:val="both"/>
      </w:pPr>
      <w:r>
        <w:rPr>
          <w:noProof/>
        </w:rPr>
        <w:drawing>
          <wp:anchor distT="0" distB="0" distL="114300" distR="114300" simplePos="0" relativeHeight="251668480" behindDoc="1" locked="0" layoutInCell="1" allowOverlap="1" wp14:anchorId="46917403" wp14:editId="1EC5B7E5">
            <wp:simplePos x="0" y="0"/>
            <wp:positionH relativeFrom="margin">
              <wp:align>center</wp:align>
            </wp:positionH>
            <wp:positionV relativeFrom="paragraph">
              <wp:posOffset>140335</wp:posOffset>
            </wp:positionV>
            <wp:extent cx="1720850" cy="2001423"/>
            <wp:effectExtent l="0" t="0" r="0" b="0"/>
            <wp:wrapTight wrapText="bothSides">
              <wp:wrapPolygon edited="0">
                <wp:start x="0" y="0"/>
                <wp:lineTo x="0" y="21387"/>
                <wp:lineTo x="21281" y="21387"/>
                <wp:lineTo x="212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20850" cy="2001423"/>
                    </a:xfrm>
                    <a:prstGeom prst="rect">
                      <a:avLst/>
                    </a:prstGeom>
                  </pic:spPr>
                </pic:pic>
              </a:graphicData>
            </a:graphic>
            <wp14:sizeRelH relativeFrom="page">
              <wp14:pctWidth>0</wp14:pctWidth>
            </wp14:sizeRelH>
            <wp14:sizeRelV relativeFrom="page">
              <wp14:pctHeight>0</wp14:pctHeight>
            </wp14:sizeRelV>
          </wp:anchor>
        </w:drawing>
      </w:r>
    </w:p>
    <w:p w14:paraId="17141287" w14:textId="249E3E47" w:rsidR="005D1F5D" w:rsidRDefault="005D1F5D" w:rsidP="00770742">
      <w:pPr>
        <w:jc w:val="both"/>
      </w:pPr>
    </w:p>
    <w:p w14:paraId="3823D03B" w14:textId="4462D97B" w:rsidR="005D1F5D" w:rsidRDefault="005D1F5D" w:rsidP="00770742">
      <w:pPr>
        <w:jc w:val="both"/>
      </w:pPr>
    </w:p>
    <w:p w14:paraId="5C520A1B" w14:textId="5C30A77E" w:rsidR="005D1F5D" w:rsidRDefault="005D1F5D" w:rsidP="00770742">
      <w:pPr>
        <w:jc w:val="both"/>
      </w:pPr>
    </w:p>
    <w:p w14:paraId="758E82EC" w14:textId="7471BD62" w:rsidR="005D1F5D" w:rsidRDefault="005D1F5D" w:rsidP="00770742">
      <w:pPr>
        <w:jc w:val="both"/>
      </w:pPr>
    </w:p>
    <w:p w14:paraId="2A072897" w14:textId="43CB2271" w:rsidR="005D1F5D" w:rsidRDefault="005D1F5D" w:rsidP="00770742">
      <w:pPr>
        <w:jc w:val="both"/>
      </w:pPr>
    </w:p>
    <w:p w14:paraId="5B86B5BF" w14:textId="478E559B" w:rsidR="005D1F5D" w:rsidRDefault="005D1F5D" w:rsidP="00770742">
      <w:pPr>
        <w:jc w:val="both"/>
      </w:pPr>
    </w:p>
    <w:p w14:paraId="015B5CE1" w14:textId="18E88F16" w:rsidR="005D1F5D" w:rsidRDefault="005D1F5D" w:rsidP="00770742">
      <w:pPr>
        <w:jc w:val="both"/>
      </w:pPr>
    </w:p>
    <w:p w14:paraId="04140655" w14:textId="0F43A8F6" w:rsidR="005D1F5D" w:rsidRDefault="005D1F5D" w:rsidP="00770742">
      <w:pPr>
        <w:jc w:val="both"/>
      </w:pPr>
    </w:p>
    <w:p w14:paraId="31B5986F" w14:textId="1EA598DB" w:rsidR="005D1F5D" w:rsidRDefault="005D1F5D" w:rsidP="00770742">
      <w:pPr>
        <w:jc w:val="both"/>
      </w:pPr>
    </w:p>
    <w:p w14:paraId="51E5C011" w14:textId="76063EB3" w:rsidR="005D1F5D" w:rsidRDefault="005D1F5D" w:rsidP="00770742">
      <w:pPr>
        <w:jc w:val="both"/>
      </w:pPr>
    </w:p>
    <w:p w14:paraId="68A05E8C" w14:textId="6B581512" w:rsidR="005D1F5D" w:rsidRDefault="005D1F5D" w:rsidP="00770742">
      <w:pPr>
        <w:jc w:val="both"/>
      </w:pPr>
    </w:p>
    <w:p w14:paraId="2D2D492E" w14:textId="15456CFB" w:rsidR="005D1F5D" w:rsidRDefault="005D1F5D" w:rsidP="00770742">
      <w:pPr>
        <w:jc w:val="both"/>
      </w:pPr>
    </w:p>
    <w:p w14:paraId="2372A65D" w14:textId="64E55B39" w:rsidR="00395B49" w:rsidRDefault="00395B49" w:rsidP="0095419B">
      <w:pPr>
        <w:jc w:val="center"/>
        <w:rPr>
          <w:sz w:val="14"/>
          <w:szCs w:val="14"/>
        </w:rPr>
      </w:pPr>
      <w:r w:rsidRPr="005D1F5D">
        <w:rPr>
          <w:i/>
          <w:iCs/>
          <w:sz w:val="14"/>
          <w:szCs w:val="14"/>
        </w:rPr>
        <w:t xml:space="preserve">Figure </w:t>
      </w:r>
      <w:r>
        <w:rPr>
          <w:i/>
          <w:iCs/>
          <w:sz w:val="14"/>
          <w:szCs w:val="14"/>
        </w:rPr>
        <w:t>3</w:t>
      </w:r>
      <w:r w:rsidRPr="005D1F5D">
        <w:rPr>
          <w:i/>
          <w:iCs/>
          <w:sz w:val="14"/>
          <w:szCs w:val="14"/>
        </w:rPr>
        <w:t xml:space="preserve">: </w:t>
      </w:r>
      <w:r>
        <w:rPr>
          <w:sz w:val="14"/>
          <w:szCs w:val="14"/>
        </w:rPr>
        <w:t xml:space="preserve">list the unique value of </w:t>
      </w:r>
      <w:r w:rsidR="00B659D2">
        <w:rPr>
          <w:sz w:val="14"/>
          <w:szCs w:val="14"/>
        </w:rPr>
        <w:t xml:space="preserve">the </w:t>
      </w:r>
      <w:r>
        <w:rPr>
          <w:sz w:val="14"/>
          <w:szCs w:val="14"/>
        </w:rPr>
        <w:t>employee attrition dataset.</w:t>
      </w:r>
    </w:p>
    <w:p w14:paraId="20CB8D8E" w14:textId="3C023303" w:rsidR="00395B49" w:rsidRDefault="00395B49" w:rsidP="0095419B">
      <w:pPr>
        <w:jc w:val="center"/>
        <w:rPr>
          <w:sz w:val="14"/>
          <w:szCs w:val="14"/>
        </w:rPr>
      </w:pPr>
    </w:p>
    <w:p w14:paraId="3B6BDD4C" w14:textId="341572F8" w:rsidR="00395B49" w:rsidRDefault="00395B49" w:rsidP="00770742">
      <w:pPr>
        <w:jc w:val="both"/>
        <w:rPr>
          <w:sz w:val="14"/>
          <w:szCs w:val="14"/>
        </w:rPr>
      </w:pPr>
    </w:p>
    <w:p w14:paraId="393E0036" w14:textId="1A9AF581" w:rsidR="005D1F5D" w:rsidRDefault="005D1F5D" w:rsidP="00770742">
      <w:pPr>
        <w:jc w:val="both"/>
      </w:pPr>
    </w:p>
    <w:p w14:paraId="45C92031" w14:textId="178B2D90" w:rsidR="005D1F5D" w:rsidRDefault="005D1F5D" w:rsidP="00770742">
      <w:pPr>
        <w:jc w:val="both"/>
      </w:pPr>
    </w:p>
    <w:p w14:paraId="515F9E04" w14:textId="5C3DDBD7" w:rsidR="00BB7326" w:rsidRDefault="00BB7326" w:rsidP="00770742">
      <w:pPr>
        <w:jc w:val="both"/>
      </w:pPr>
    </w:p>
    <w:p w14:paraId="4C279F85" w14:textId="271F980C" w:rsidR="00BB7326" w:rsidRDefault="00BB7326" w:rsidP="00770742">
      <w:pPr>
        <w:jc w:val="both"/>
      </w:pPr>
    </w:p>
    <w:p w14:paraId="0218B8F7" w14:textId="097C7C7A" w:rsidR="00BB7326" w:rsidRDefault="00BB7326" w:rsidP="00770742">
      <w:pPr>
        <w:jc w:val="both"/>
      </w:pPr>
    </w:p>
    <w:p w14:paraId="07C01643" w14:textId="6F22CCD0" w:rsidR="00BB7326" w:rsidRDefault="00BB7326" w:rsidP="00770742">
      <w:pPr>
        <w:jc w:val="both"/>
      </w:pPr>
    </w:p>
    <w:p w14:paraId="25183942" w14:textId="2D5968ED" w:rsidR="00BB7326" w:rsidRDefault="00BB7326" w:rsidP="00770742">
      <w:pPr>
        <w:jc w:val="both"/>
      </w:pPr>
    </w:p>
    <w:p w14:paraId="5A1B1EAB" w14:textId="5D746667" w:rsidR="00BB7326" w:rsidRDefault="00BB7326" w:rsidP="00770742">
      <w:pPr>
        <w:jc w:val="both"/>
      </w:pPr>
    </w:p>
    <w:p w14:paraId="558966EA" w14:textId="133E159F" w:rsidR="00BB7326" w:rsidRDefault="00BB7326" w:rsidP="00770742">
      <w:pPr>
        <w:jc w:val="both"/>
      </w:pPr>
    </w:p>
    <w:p w14:paraId="4FD03CD8" w14:textId="02BAFA45" w:rsidR="00BB7326" w:rsidRDefault="00BB7326" w:rsidP="00770742">
      <w:pPr>
        <w:jc w:val="both"/>
      </w:pPr>
    </w:p>
    <w:p w14:paraId="5A1FEDB3" w14:textId="77777777" w:rsidR="00BB7326" w:rsidRDefault="00BB7326" w:rsidP="00770742">
      <w:pPr>
        <w:jc w:val="both"/>
      </w:pPr>
    </w:p>
    <w:sdt>
      <w:sdtPr>
        <w:id w:val="457385930"/>
        <w:placeholder>
          <w:docPart w:val="E8E69ED965274A2DA33DF12694CA8B6A"/>
        </w:placeholder>
        <w15:dataBinding w:prefixMappings="xmlns:ns0='http://schemas.microsoft.com/temp/samples' " w:xpath="/ns0:employees[1]/ns0:employee[1]/ns0:CompanyName[1]" w:storeItemID="{00000000-0000-0000-0000-000000000000}"/>
        <w15:appearance w15:val="hidden"/>
      </w:sdtPr>
      <w:sdtContent>
        <w:p w14:paraId="65E95564" w14:textId="5C23CFF0" w:rsidR="007C09B4" w:rsidRDefault="007C09B4" w:rsidP="00770742">
          <w:pPr>
            <w:pStyle w:val="Heading2"/>
            <w:jc w:val="both"/>
          </w:pPr>
          <w:r>
            <w:t xml:space="preserve">B. </w:t>
          </w:r>
          <w:r w:rsidR="000B5724">
            <w:t>Dealing with missing value</w:t>
          </w:r>
        </w:p>
      </w:sdtContent>
    </w:sdt>
    <w:p w14:paraId="7604F817" w14:textId="77777777" w:rsidR="000B5724" w:rsidRDefault="000B5724" w:rsidP="00770742">
      <w:pPr>
        <w:ind w:left="426"/>
        <w:jc w:val="both"/>
      </w:pPr>
    </w:p>
    <w:p w14:paraId="2B243C63" w14:textId="07D342C3" w:rsidR="00E34439" w:rsidRDefault="00E34439" w:rsidP="00770742">
      <w:pPr>
        <w:ind w:left="426"/>
        <w:jc w:val="both"/>
      </w:pPr>
      <w:r>
        <w:t xml:space="preserve">In order to inspect for missing values in each column, we count the total number of rows with missing values and list the outcome in Figure 4. </w:t>
      </w:r>
      <w:r w:rsidRPr="000F5583">
        <w:t>It can be observed that there are no missing values in this dataset.</w:t>
      </w:r>
      <w:r w:rsidR="000B5724">
        <w:t xml:space="preserve"> However, in case we had another scenario we would have used useful techniques. For example, dropping the columns or rows or fail in with the replacement of the average value.</w:t>
      </w:r>
    </w:p>
    <w:p w14:paraId="7C294FCE" w14:textId="57E79B07" w:rsidR="00E34439" w:rsidRDefault="00E34439" w:rsidP="00770742">
      <w:pPr>
        <w:ind w:left="426"/>
        <w:jc w:val="both"/>
      </w:pPr>
    </w:p>
    <w:p w14:paraId="6B334BDC" w14:textId="29F21B7A" w:rsidR="00E34439" w:rsidRDefault="00E34439" w:rsidP="00770742">
      <w:pPr>
        <w:ind w:left="426"/>
        <w:jc w:val="both"/>
      </w:pPr>
    </w:p>
    <w:p w14:paraId="4814E82B" w14:textId="651B9315" w:rsidR="00E34439" w:rsidRDefault="00E34439" w:rsidP="00770742">
      <w:pPr>
        <w:ind w:left="426"/>
        <w:jc w:val="both"/>
      </w:pPr>
    </w:p>
    <w:p w14:paraId="6DE6882F" w14:textId="40036112" w:rsidR="00E34439" w:rsidRDefault="00E34439" w:rsidP="00770742">
      <w:pPr>
        <w:ind w:left="426"/>
        <w:jc w:val="both"/>
      </w:pPr>
    </w:p>
    <w:p w14:paraId="5CAFBBE4" w14:textId="5CC7F730" w:rsidR="00E34439" w:rsidRDefault="00E34439" w:rsidP="00770742">
      <w:pPr>
        <w:ind w:left="426"/>
        <w:jc w:val="both"/>
      </w:pPr>
    </w:p>
    <w:p w14:paraId="7E62D2B6" w14:textId="0772EFBB" w:rsidR="00E34439" w:rsidRDefault="00E34439" w:rsidP="00770742">
      <w:pPr>
        <w:ind w:left="426"/>
        <w:jc w:val="both"/>
      </w:pPr>
      <w:r w:rsidRPr="00E34439">
        <w:rPr>
          <w:noProof/>
        </w:rPr>
        <w:drawing>
          <wp:anchor distT="0" distB="0" distL="114300" distR="114300" simplePos="0" relativeHeight="251669504" behindDoc="1" locked="0" layoutInCell="1" allowOverlap="1" wp14:anchorId="4A996872" wp14:editId="0DBAD25C">
            <wp:simplePos x="0" y="0"/>
            <wp:positionH relativeFrom="column">
              <wp:posOffset>2463800</wp:posOffset>
            </wp:positionH>
            <wp:positionV relativeFrom="paragraph">
              <wp:posOffset>0</wp:posOffset>
            </wp:positionV>
            <wp:extent cx="1722066" cy="3841750"/>
            <wp:effectExtent l="0" t="0" r="0" b="6350"/>
            <wp:wrapTight wrapText="bothSides">
              <wp:wrapPolygon edited="0">
                <wp:start x="0" y="0"/>
                <wp:lineTo x="0" y="21529"/>
                <wp:lineTo x="21273" y="21529"/>
                <wp:lineTo x="21273" y="0"/>
                <wp:lineTo x="0" y="0"/>
              </wp:wrapPolygon>
            </wp:wrapTight>
            <wp:docPr id="15" name="Picture 7">
              <a:extLst xmlns:a="http://schemas.openxmlformats.org/drawingml/2006/main">
                <a:ext uri="{FF2B5EF4-FFF2-40B4-BE49-F238E27FC236}">
                  <a16:creationId xmlns:a16="http://schemas.microsoft.com/office/drawing/2014/main" id="{C261870C-BF4F-4035-98A3-3AF0E9A0E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261870C-BF4F-4035-98A3-3AF0E9A0EB1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22066" cy="3841750"/>
                    </a:xfrm>
                    <a:prstGeom prst="rect">
                      <a:avLst/>
                    </a:prstGeom>
                  </pic:spPr>
                </pic:pic>
              </a:graphicData>
            </a:graphic>
            <wp14:sizeRelH relativeFrom="page">
              <wp14:pctWidth>0</wp14:pctWidth>
            </wp14:sizeRelH>
            <wp14:sizeRelV relativeFrom="page">
              <wp14:pctHeight>0</wp14:pctHeight>
            </wp14:sizeRelV>
          </wp:anchor>
        </w:drawing>
      </w:r>
    </w:p>
    <w:p w14:paraId="51664F78" w14:textId="682C52D7" w:rsidR="00E34439" w:rsidRDefault="00E34439" w:rsidP="00770742">
      <w:pPr>
        <w:ind w:left="426"/>
        <w:jc w:val="both"/>
      </w:pPr>
    </w:p>
    <w:p w14:paraId="6D6A66EA" w14:textId="25FB0B35" w:rsidR="00E34439" w:rsidRDefault="00E34439" w:rsidP="00770742">
      <w:pPr>
        <w:ind w:left="426"/>
        <w:jc w:val="both"/>
      </w:pPr>
    </w:p>
    <w:p w14:paraId="2AE9AED2" w14:textId="4BF8CE63" w:rsidR="00E34439" w:rsidRDefault="00E34439" w:rsidP="00770742">
      <w:pPr>
        <w:ind w:left="426"/>
        <w:jc w:val="both"/>
      </w:pPr>
    </w:p>
    <w:p w14:paraId="15616185" w14:textId="77777777" w:rsidR="00E34439" w:rsidRDefault="00E34439" w:rsidP="00770742">
      <w:pPr>
        <w:ind w:left="426"/>
        <w:jc w:val="both"/>
      </w:pPr>
    </w:p>
    <w:p w14:paraId="60378744" w14:textId="4D4D3503" w:rsidR="005D1F5D" w:rsidRDefault="005D1F5D" w:rsidP="00770742">
      <w:pPr>
        <w:jc w:val="both"/>
      </w:pPr>
    </w:p>
    <w:p w14:paraId="25F790DA" w14:textId="257CD017" w:rsidR="005D1F5D" w:rsidRDefault="005D1F5D" w:rsidP="00770742">
      <w:pPr>
        <w:jc w:val="both"/>
      </w:pPr>
    </w:p>
    <w:p w14:paraId="4047D47A" w14:textId="1EAF2929" w:rsidR="005D1F5D" w:rsidRDefault="005D1F5D" w:rsidP="00770742">
      <w:pPr>
        <w:jc w:val="both"/>
      </w:pPr>
    </w:p>
    <w:p w14:paraId="40CABF65" w14:textId="3D1D53B1" w:rsidR="005D1F5D" w:rsidRDefault="005D1F5D" w:rsidP="00770742">
      <w:pPr>
        <w:jc w:val="both"/>
      </w:pPr>
    </w:p>
    <w:p w14:paraId="29208A83" w14:textId="606E9BEE" w:rsidR="005D1F5D" w:rsidRDefault="005D1F5D" w:rsidP="00770742">
      <w:pPr>
        <w:jc w:val="both"/>
      </w:pPr>
    </w:p>
    <w:p w14:paraId="0E60D939" w14:textId="347A186E" w:rsidR="005D1F5D" w:rsidRDefault="005D1F5D" w:rsidP="00770742">
      <w:pPr>
        <w:jc w:val="both"/>
      </w:pPr>
    </w:p>
    <w:p w14:paraId="4B07FAB1" w14:textId="0C294420" w:rsidR="005D1F5D" w:rsidRDefault="005D1F5D" w:rsidP="00770742">
      <w:pPr>
        <w:jc w:val="both"/>
      </w:pPr>
    </w:p>
    <w:p w14:paraId="262741B7" w14:textId="4B10C4E6" w:rsidR="005D1F5D" w:rsidRDefault="005D1F5D" w:rsidP="00770742">
      <w:pPr>
        <w:jc w:val="both"/>
      </w:pPr>
    </w:p>
    <w:p w14:paraId="5D5E86F7" w14:textId="0E6CA2A7" w:rsidR="005D1F5D" w:rsidRDefault="005D1F5D" w:rsidP="00770742">
      <w:pPr>
        <w:jc w:val="both"/>
      </w:pPr>
    </w:p>
    <w:p w14:paraId="78A889E0" w14:textId="74BE52D4" w:rsidR="005D1F5D" w:rsidRDefault="005D1F5D" w:rsidP="00770742">
      <w:pPr>
        <w:jc w:val="both"/>
      </w:pPr>
    </w:p>
    <w:p w14:paraId="1C64CB44" w14:textId="77777777" w:rsidR="00E34439" w:rsidRDefault="00E34439" w:rsidP="00770742">
      <w:pPr>
        <w:jc w:val="both"/>
      </w:pPr>
    </w:p>
    <w:p w14:paraId="06A2DAD2" w14:textId="77777777" w:rsidR="00E34439" w:rsidRDefault="00E34439" w:rsidP="00770742">
      <w:pPr>
        <w:jc w:val="both"/>
      </w:pPr>
    </w:p>
    <w:p w14:paraId="1F52DAC8" w14:textId="77777777" w:rsidR="00E34439" w:rsidRDefault="00E34439" w:rsidP="00770742">
      <w:pPr>
        <w:jc w:val="both"/>
      </w:pPr>
    </w:p>
    <w:p w14:paraId="3C5AFF02" w14:textId="77777777" w:rsidR="00E34439" w:rsidRDefault="00E34439" w:rsidP="00770742">
      <w:pPr>
        <w:jc w:val="both"/>
      </w:pPr>
    </w:p>
    <w:p w14:paraId="36D7DF1D" w14:textId="77777777" w:rsidR="00E34439" w:rsidRDefault="00E34439" w:rsidP="00770742">
      <w:pPr>
        <w:jc w:val="both"/>
      </w:pPr>
    </w:p>
    <w:p w14:paraId="4CFEA006" w14:textId="3A258E4F" w:rsidR="00E34439" w:rsidRDefault="00E34439" w:rsidP="00770742">
      <w:pPr>
        <w:jc w:val="both"/>
      </w:pPr>
    </w:p>
    <w:p w14:paraId="4DD13B60" w14:textId="77777777" w:rsidR="00E34439" w:rsidRDefault="00E34439" w:rsidP="00770742">
      <w:pPr>
        <w:jc w:val="both"/>
      </w:pPr>
    </w:p>
    <w:p w14:paraId="44C1394C" w14:textId="6868D16E" w:rsidR="00E34439" w:rsidRDefault="00E34439" w:rsidP="00770742">
      <w:pPr>
        <w:jc w:val="both"/>
      </w:pPr>
    </w:p>
    <w:p w14:paraId="1D5AA981" w14:textId="4DE9757E" w:rsidR="00E34439" w:rsidRDefault="00E34439" w:rsidP="00770742">
      <w:pPr>
        <w:pStyle w:val="Caption"/>
        <w:jc w:val="both"/>
        <w:rPr>
          <w:i w:val="0"/>
        </w:rPr>
      </w:pPr>
      <w:bookmarkStart w:id="0" w:name="_Ref34049490"/>
      <w:bookmarkStart w:id="1" w:name="_Toc34056991"/>
      <w:bookmarkStart w:id="2" w:name="_Toc34057808"/>
      <w:r>
        <w:t>Figure</w:t>
      </w:r>
      <w:bookmarkEnd w:id="0"/>
      <w:r>
        <w:rPr>
          <w:noProof/>
        </w:rPr>
        <w:t xml:space="preserve"> 4</w:t>
      </w:r>
      <w:r>
        <w:rPr>
          <w:i w:val="0"/>
        </w:rPr>
        <w:t xml:space="preserve">: A list of columns with </w:t>
      </w:r>
      <w:r w:rsidR="00B659D2">
        <w:rPr>
          <w:i w:val="0"/>
        </w:rPr>
        <w:t xml:space="preserve">a </w:t>
      </w:r>
      <w:r>
        <w:rPr>
          <w:i w:val="0"/>
        </w:rPr>
        <w:t>total number of missing values.</w:t>
      </w:r>
      <w:bookmarkEnd w:id="1"/>
      <w:bookmarkEnd w:id="2"/>
    </w:p>
    <w:p w14:paraId="27631766" w14:textId="77777777" w:rsidR="0048756A" w:rsidRDefault="0048756A" w:rsidP="00770742">
      <w:pPr>
        <w:jc w:val="both"/>
      </w:pPr>
    </w:p>
    <w:p w14:paraId="57328992" w14:textId="3BEACAAA" w:rsidR="000B5724" w:rsidRDefault="0048756A" w:rsidP="00770742">
      <w:pPr>
        <w:jc w:val="both"/>
      </w:pPr>
      <w:r w:rsidRPr="0048756A">
        <w:t>As a result</w:t>
      </w:r>
      <w:r w:rsidR="009771FE">
        <w:t>,</w:t>
      </w:r>
      <w:r w:rsidRPr="0048756A">
        <w:t xml:space="preserve"> from </w:t>
      </w:r>
      <w:r w:rsidR="00662A4D">
        <w:t xml:space="preserve">the </w:t>
      </w:r>
      <w:r w:rsidRPr="0048756A">
        <w:t>above</w:t>
      </w:r>
      <w:r w:rsidR="000B5724">
        <w:t xml:space="preserve"> figures</w:t>
      </w:r>
      <w:r w:rsidR="00B659D2">
        <w:t>,</w:t>
      </w:r>
      <w:r w:rsidRPr="0048756A">
        <w:t xml:space="preserve"> we observed that</w:t>
      </w:r>
      <w:r w:rsidR="009771FE">
        <w:t xml:space="preserve"> the columns</w:t>
      </w:r>
      <w:r w:rsidRPr="0048756A">
        <w:t xml:space="preserve"> “Over18”, “Standard Hours</w:t>
      </w:r>
      <w:r w:rsidR="00B659D2">
        <w:t>,</w:t>
      </w:r>
      <w:r w:rsidRPr="0048756A">
        <w:t xml:space="preserve">” and “Employee Count” contain the same value for each observation, which </w:t>
      </w:r>
      <w:r>
        <w:t>we dropped them as they do not support us in</w:t>
      </w:r>
      <w:r w:rsidRPr="0048756A">
        <w:t xml:space="preserve"> visualizing the dataset</w:t>
      </w:r>
      <w:r>
        <w:t>.</w:t>
      </w:r>
      <w:r w:rsidR="000B5724">
        <w:t xml:space="preserve"> </w:t>
      </w:r>
    </w:p>
    <w:p w14:paraId="73E0EDFA" w14:textId="77777777" w:rsidR="000B5724" w:rsidRDefault="000B5724" w:rsidP="00770742">
      <w:pPr>
        <w:jc w:val="both"/>
      </w:pPr>
    </w:p>
    <w:p w14:paraId="7B2F5FD2" w14:textId="1716969E" w:rsidR="0048756A" w:rsidRPr="0048756A" w:rsidRDefault="000B5724" w:rsidP="00770742">
      <w:pPr>
        <w:jc w:val="both"/>
      </w:pPr>
      <w:r>
        <w:t xml:space="preserve">So, </w:t>
      </w:r>
      <w:r w:rsidR="0048756A">
        <w:t xml:space="preserve">to </w:t>
      </w:r>
      <w:r w:rsidR="0048756A" w:rsidRPr="0048756A">
        <w:t>summar</w:t>
      </w:r>
      <w:r w:rsidR="009771FE">
        <w:t>ize</w:t>
      </w:r>
      <w:r w:rsidR="0048756A" w:rsidRPr="0048756A">
        <w:t xml:space="preserve"> our findings, Table 2 illustrates each column with its corresponding data type. And how many unique values in each column does have. </w:t>
      </w:r>
    </w:p>
    <w:p w14:paraId="5D6FB375" w14:textId="590F71E6" w:rsidR="00E34439" w:rsidRDefault="00E34439" w:rsidP="00770742">
      <w:pPr>
        <w:jc w:val="both"/>
      </w:pPr>
    </w:p>
    <w:p w14:paraId="40915960" w14:textId="231E8308" w:rsidR="00A15CD0" w:rsidRDefault="00A15CD0" w:rsidP="00770742">
      <w:pPr>
        <w:jc w:val="both"/>
      </w:pPr>
    </w:p>
    <w:p w14:paraId="64958480" w14:textId="5708FDFD" w:rsidR="00A15CD0" w:rsidRDefault="00A15CD0" w:rsidP="00770742">
      <w:pPr>
        <w:jc w:val="both"/>
      </w:pPr>
    </w:p>
    <w:p w14:paraId="0F04A46F" w14:textId="402501C7" w:rsidR="00A15CD0" w:rsidRDefault="00A15CD0" w:rsidP="00770742">
      <w:pPr>
        <w:jc w:val="both"/>
      </w:pPr>
    </w:p>
    <w:p w14:paraId="66C205C2" w14:textId="3C63D4D8" w:rsidR="00A15CD0" w:rsidRDefault="00A15CD0" w:rsidP="00770742">
      <w:pPr>
        <w:jc w:val="both"/>
      </w:pPr>
    </w:p>
    <w:p w14:paraId="5CE9357D" w14:textId="79B5E023" w:rsidR="00A15CD0" w:rsidRDefault="00A15CD0" w:rsidP="00770742">
      <w:pPr>
        <w:jc w:val="both"/>
      </w:pPr>
    </w:p>
    <w:p w14:paraId="30C0EFA2" w14:textId="74B5F749" w:rsidR="00A15CD0" w:rsidRDefault="00A15CD0" w:rsidP="00770742">
      <w:pPr>
        <w:jc w:val="both"/>
      </w:pPr>
    </w:p>
    <w:p w14:paraId="03DC98C5" w14:textId="77777777" w:rsidR="00A15CD0" w:rsidRDefault="00A15CD0" w:rsidP="00770742">
      <w:pPr>
        <w:jc w:val="both"/>
      </w:pPr>
    </w:p>
    <w:p w14:paraId="111BCEB7" w14:textId="77777777" w:rsidR="005F47CC" w:rsidRDefault="005F47CC" w:rsidP="00770742">
      <w:pPr>
        <w:jc w:val="both"/>
      </w:pPr>
    </w:p>
    <w:tbl>
      <w:tblPr>
        <w:tblStyle w:val="GridTable4-Accent1"/>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3512"/>
        <w:gridCol w:w="3398"/>
        <w:gridCol w:w="3165"/>
      </w:tblGrid>
      <w:tr w:rsidR="005F47CC" w:rsidRPr="005F47CC" w14:paraId="5526D7A9" w14:textId="57F42166" w:rsidTr="005F4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2204EF9" w14:textId="77777777" w:rsidR="00DA1688" w:rsidRPr="005F47CC" w:rsidRDefault="00DA1688" w:rsidP="00770742">
            <w:pPr>
              <w:pStyle w:val="Content"/>
              <w:jc w:val="both"/>
              <w:rPr>
                <w:color w:val="FFFFFF" w:themeColor="background1"/>
              </w:rPr>
            </w:pPr>
          </w:p>
        </w:tc>
        <w:tc>
          <w:tcPr>
            <w:tcW w:w="3512" w:type="dxa"/>
          </w:tcPr>
          <w:p w14:paraId="2C824807" w14:textId="798E1781" w:rsidR="00DA1688" w:rsidRPr="005F47CC" w:rsidRDefault="00DA1688" w:rsidP="00770742">
            <w:pPr>
              <w:pStyle w:val="Content"/>
              <w:jc w:val="both"/>
              <w:cnfStyle w:val="100000000000" w:firstRow="1" w:lastRow="0" w:firstColumn="0" w:lastColumn="0" w:oddVBand="0" w:evenVBand="0" w:oddHBand="0" w:evenHBand="0" w:firstRowFirstColumn="0" w:firstRowLastColumn="0" w:lastRowFirstColumn="0" w:lastRowLastColumn="0"/>
              <w:rPr>
                <w:color w:val="FFFFFF" w:themeColor="background1"/>
                <w:sz w:val="32"/>
                <w:szCs w:val="24"/>
              </w:rPr>
            </w:pPr>
            <w:r w:rsidRPr="005F47CC">
              <w:rPr>
                <w:color w:val="FFFFFF" w:themeColor="background1"/>
                <w:sz w:val="32"/>
                <w:szCs w:val="24"/>
              </w:rPr>
              <w:t>Variable Name</w:t>
            </w:r>
          </w:p>
        </w:tc>
        <w:tc>
          <w:tcPr>
            <w:tcW w:w="3398" w:type="dxa"/>
          </w:tcPr>
          <w:p w14:paraId="1D11F669" w14:textId="4D9E129F" w:rsidR="00DA1688" w:rsidRPr="005F47CC" w:rsidRDefault="00DA1688" w:rsidP="00770742">
            <w:pPr>
              <w:pStyle w:val="Content"/>
              <w:jc w:val="both"/>
              <w:cnfStyle w:val="100000000000" w:firstRow="1" w:lastRow="0" w:firstColumn="0" w:lastColumn="0" w:oddVBand="0" w:evenVBand="0" w:oddHBand="0" w:evenHBand="0" w:firstRowFirstColumn="0" w:firstRowLastColumn="0" w:lastRowFirstColumn="0" w:lastRowLastColumn="0"/>
              <w:rPr>
                <w:color w:val="FFFFFF" w:themeColor="background1"/>
                <w:sz w:val="32"/>
                <w:szCs w:val="24"/>
              </w:rPr>
            </w:pPr>
            <w:r w:rsidRPr="005F47CC">
              <w:rPr>
                <w:color w:val="FFFFFF" w:themeColor="background1"/>
                <w:sz w:val="32"/>
                <w:szCs w:val="24"/>
              </w:rPr>
              <w:t>Variable Type</w:t>
            </w:r>
          </w:p>
        </w:tc>
        <w:tc>
          <w:tcPr>
            <w:tcW w:w="3165" w:type="dxa"/>
          </w:tcPr>
          <w:p w14:paraId="4BB2327A" w14:textId="1F9DF88F" w:rsidR="00DA1688" w:rsidRPr="005F47CC" w:rsidRDefault="00DA1688" w:rsidP="00770742">
            <w:pPr>
              <w:pStyle w:val="Content"/>
              <w:jc w:val="both"/>
              <w:cnfStyle w:val="100000000000" w:firstRow="1" w:lastRow="0" w:firstColumn="0" w:lastColumn="0" w:oddVBand="0" w:evenVBand="0" w:oddHBand="0" w:evenHBand="0" w:firstRowFirstColumn="0" w:firstRowLastColumn="0" w:lastRowFirstColumn="0" w:lastRowLastColumn="0"/>
              <w:rPr>
                <w:color w:val="FFFFFF" w:themeColor="background1"/>
                <w:sz w:val="32"/>
                <w:szCs w:val="24"/>
              </w:rPr>
            </w:pPr>
            <w:r w:rsidRPr="005F47CC">
              <w:rPr>
                <w:color w:val="FFFFFF" w:themeColor="background1"/>
                <w:sz w:val="32"/>
                <w:szCs w:val="24"/>
              </w:rPr>
              <w:t>Unique Values</w:t>
            </w:r>
          </w:p>
        </w:tc>
      </w:tr>
      <w:tr w:rsidR="005F47CC" w:rsidRPr="005F47CC" w14:paraId="7DF06810" w14:textId="0E4745CB" w:rsidTr="0000100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10" w:type="dxa"/>
          </w:tcPr>
          <w:p w14:paraId="218BC35A" w14:textId="461634B4" w:rsidR="00DA1688" w:rsidRPr="005F47CC" w:rsidRDefault="00DA1688" w:rsidP="00770742">
            <w:pPr>
              <w:pStyle w:val="Content"/>
              <w:numPr>
                <w:ilvl w:val="0"/>
                <w:numId w:val="4"/>
              </w:numPr>
              <w:jc w:val="both"/>
              <w:rPr>
                <w:color w:val="0D0D0D" w:themeColor="text1" w:themeTint="F2"/>
              </w:rPr>
            </w:pPr>
          </w:p>
        </w:tc>
        <w:tc>
          <w:tcPr>
            <w:tcW w:w="3512" w:type="dxa"/>
          </w:tcPr>
          <w:p w14:paraId="09D20FA4" w14:textId="6201EA3F" w:rsidR="00DA1688" w:rsidRPr="00F3220C" w:rsidRDefault="00DA1688"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Age</w:t>
            </w:r>
          </w:p>
        </w:tc>
        <w:tc>
          <w:tcPr>
            <w:tcW w:w="3398" w:type="dxa"/>
          </w:tcPr>
          <w:p w14:paraId="5AAEC60B" w14:textId="7590E62C" w:rsidR="00DA1688" w:rsidRPr="00F3220C" w:rsidRDefault="00DA1688" w:rsidP="00770742">
            <w:pPr>
              <w:pStyle w:val="Content"/>
              <w:jc w:val="both"/>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18" w:history="1">
              <w:r w:rsidR="00001002">
                <w:rPr>
                  <w:rFonts w:ascii="Calibri" w:eastAsiaTheme="minorHAnsi" w:hAnsi="Calibri"/>
                  <w:color w:val="0D0D0D" w:themeColor="text1" w:themeTint="F2"/>
                  <w:sz w:val="24"/>
                  <w:szCs w:val="20"/>
                </w:rPr>
                <w:t>D</w:t>
              </w:r>
              <w:r w:rsidRPr="00F3220C">
                <w:rPr>
                  <w:rFonts w:ascii="Calibri" w:eastAsiaTheme="minorHAnsi" w:hAnsi="Calibri"/>
                  <w:color w:val="0D0D0D" w:themeColor="text1" w:themeTint="F2"/>
                  <w:sz w:val="24"/>
                  <w:szCs w:val="20"/>
                </w:rPr>
                <w:t>iscrete</w:t>
              </w:r>
            </w:hyperlink>
            <w:r w:rsidRPr="00F3220C">
              <w:rPr>
                <w:rFonts w:ascii="Calibri" w:eastAsiaTheme="minorHAnsi" w:hAnsi="Calibri"/>
                <w:color w:val="0D0D0D" w:themeColor="text1" w:themeTint="F2"/>
                <w:sz w:val="24"/>
                <w:szCs w:val="20"/>
              </w:rPr>
              <w:t xml:space="preserve">- </w:t>
            </w:r>
            <w:r w:rsidR="001E0F63" w:rsidRPr="00F3220C">
              <w:rPr>
                <w:rFonts w:ascii="Calibri" w:eastAsiaTheme="minorHAnsi" w:hAnsi="Calibri"/>
                <w:color w:val="0D0D0D" w:themeColor="text1" w:themeTint="F2"/>
                <w:sz w:val="24"/>
                <w:szCs w:val="20"/>
              </w:rPr>
              <w:t>Ratio</w:t>
            </w:r>
          </w:p>
        </w:tc>
        <w:tc>
          <w:tcPr>
            <w:tcW w:w="3165" w:type="dxa"/>
          </w:tcPr>
          <w:p w14:paraId="5F4D3D8F" w14:textId="08137380" w:rsidR="00DA1688" w:rsidRPr="00F3220C" w:rsidRDefault="001E0F63" w:rsidP="00770742">
            <w:pPr>
              <w:pStyle w:val="Content"/>
              <w:jc w:val="both"/>
              <w:cnfStyle w:val="000000100000" w:firstRow="0" w:lastRow="0" w:firstColumn="0" w:lastColumn="0" w:oddVBand="0" w:evenVBand="0" w:oddHBand="1" w:evenHBand="0" w:firstRowFirstColumn="0" w:firstRowLastColumn="0" w:lastRowFirstColumn="0" w:lastRowLastColumn="0"/>
              <w:rPr>
                <w:rFonts w:ascii="Calibri" w:eastAsiaTheme="minorHAnsi" w:hAnsi="Calibri"/>
                <w:color w:val="0D0D0D" w:themeColor="text1" w:themeTint="F2"/>
                <w:sz w:val="24"/>
                <w:szCs w:val="20"/>
              </w:rPr>
            </w:pPr>
            <w:r w:rsidRPr="00F3220C">
              <w:rPr>
                <w:rFonts w:ascii="Calibri" w:eastAsiaTheme="minorHAnsi" w:hAnsi="Calibri"/>
                <w:color w:val="0D0D0D" w:themeColor="text1" w:themeTint="F2"/>
                <w:sz w:val="24"/>
                <w:szCs w:val="20"/>
              </w:rPr>
              <w:t>43</w:t>
            </w:r>
          </w:p>
        </w:tc>
      </w:tr>
      <w:tr w:rsidR="005F47CC" w:rsidRPr="005F47CC" w14:paraId="468B835E" w14:textId="313F755C" w:rsidTr="005F47CC">
        <w:tc>
          <w:tcPr>
            <w:cnfStyle w:val="001000000000" w:firstRow="0" w:lastRow="0" w:firstColumn="1" w:lastColumn="0" w:oddVBand="0" w:evenVBand="0" w:oddHBand="0" w:evenHBand="0" w:firstRowFirstColumn="0" w:firstRowLastColumn="0" w:lastRowFirstColumn="0" w:lastRowLastColumn="0"/>
            <w:tcW w:w="810" w:type="dxa"/>
          </w:tcPr>
          <w:p w14:paraId="4ED768A8" w14:textId="5CF0B1C2" w:rsidR="00DA1688" w:rsidRPr="005F47CC" w:rsidRDefault="00DA1688" w:rsidP="00770742">
            <w:pPr>
              <w:pStyle w:val="Content"/>
              <w:numPr>
                <w:ilvl w:val="0"/>
                <w:numId w:val="4"/>
              </w:numPr>
              <w:jc w:val="both"/>
              <w:rPr>
                <w:color w:val="0D0D0D" w:themeColor="text1" w:themeTint="F2"/>
              </w:rPr>
            </w:pPr>
          </w:p>
        </w:tc>
        <w:tc>
          <w:tcPr>
            <w:tcW w:w="3512" w:type="dxa"/>
          </w:tcPr>
          <w:p w14:paraId="38D6CD39" w14:textId="1AC0EFF4" w:rsidR="00DA1688" w:rsidRPr="00F3220C" w:rsidRDefault="001E0F63"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BusinessTravel</w:t>
            </w:r>
            <w:proofErr w:type="spellEnd"/>
          </w:p>
        </w:tc>
        <w:tc>
          <w:tcPr>
            <w:tcW w:w="3398" w:type="dxa"/>
          </w:tcPr>
          <w:p w14:paraId="238BD588" w14:textId="442D9A02" w:rsidR="00DA1688" w:rsidRPr="00F3220C" w:rsidRDefault="00F3220C"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Nominal</w:t>
            </w:r>
          </w:p>
        </w:tc>
        <w:tc>
          <w:tcPr>
            <w:tcW w:w="3165" w:type="dxa"/>
          </w:tcPr>
          <w:p w14:paraId="6A861F2A" w14:textId="2800A067" w:rsidR="00DA1688" w:rsidRPr="00F3220C" w:rsidRDefault="00F3220C"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3</w:t>
            </w:r>
          </w:p>
        </w:tc>
      </w:tr>
      <w:tr w:rsidR="00F3220C" w:rsidRPr="005F47CC" w14:paraId="3B000B3E" w14:textId="366678CF"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F5A894C" w14:textId="77777777" w:rsidR="00F3220C" w:rsidRPr="005F47CC" w:rsidRDefault="00F3220C" w:rsidP="00770742">
            <w:pPr>
              <w:pStyle w:val="Content"/>
              <w:numPr>
                <w:ilvl w:val="0"/>
                <w:numId w:val="4"/>
              </w:numPr>
              <w:jc w:val="both"/>
              <w:rPr>
                <w:color w:val="0D0D0D" w:themeColor="text1" w:themeTint="F2"/>
              </w:rPr>
            </w:pPr>
          </w:p>
        </w:tc>
        <w:tc>
          <w:tcPr>
            <w:tcW w:w="3512" w:type="dxa"/>
          </w:tcPr>
          <w:p w14:paraId="0F51FC3C" w14:textId="14D71803" w:rsidR="00F3220C" w:rsidRPr="00F3220C" w:rsidRDefault="00F3220C"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DailyRate</w:t>
            </w:r>
            <w:proofErr w:type="spellEnd"/>
          </w:p>
        </w:tc>
        <w:tc>
          <w:tcPr>
            <w:tcW w:w="3398" w:type="dxa"/>
          </w:tcPr>
          <w:p w14:paraId="5746322F" w14:textId="266BD10C" w:rsidR="00F3220C" w:rsidRPr="00F3220C" w:rsidRDefault="00F3220C"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19"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14355BEB" w14:textId="67F4AFB7" w:rsidR="00F3220C" w:rsidRPr="00F3220C" w:rsidRDefault="00F3220C"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886</w:t>
            </w:r>
          </w:p>
        </w:tc>
      </w:tr>
      <w:tr w:rsidR="00F3220C" w:rsidRPr="005F47CC" w14:paraId="6828D9F4" w14:textId="5E13FB1E" w:rsidTr="005F47CC">
        <w:tc>
          <w:tcPr>
            <w:cnfStyle w:val="001000000000" w:firstRow="0" w:lastRow="0" w:firstColumn="1" w:lastColumn="0" w:oddVBand="0" w:evenVBand="0" w:oddHBand="0" w:evenHBand="0" w:firstRowFirstColumn="0" w:firstRowLastColumn="0" w:lastRowFirstColumn="0" w:lastRowLastColumn="0"/>
            <w:tcW w:w="810" w:type="dxa"/>
          </w:tcPr>
          <w:p w14:paraId="78FA3919" w14:textId="77777777" w:rsidR="00F3220C" w:rsidRPr="005F47CC" w:rsidRDefault="00F3220C" w:rsidP="00770742">
            <w:pPr>
              <w:pStyle w:val="Content"/>
              <w:numPr>
                <w:ilvl w:val="0"/>
                <w:numId w:val="4"/>
              </w:numPr>
              <w:jc w:val="both"/>
              <w:rPr>
                <w:color w:val="0D0D0D" w:themeColor="text1" w:themeTint="F2"/>
              </w:rPr>
            </w:pPr>
          </w:p>
        </w:tc>
        <w:tc>
          <w:tcPr>
            <w:tcW w:w="3512" w:type="dxa"/>
          </w:tcPr>
          <w:p w14:paraId="326D73C3" w14:textId="11E18C7B" w:rsidR="00F3220C" w:rsidRPr="00F3220C" w:rsidRDefault="00F3220C"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r w:rsidRPr="00F3220C">
              <w:rPr>
                <w:rFonts w:ascii="Calibri" w:hAnsi="Calibri"/>
                <w:color w:val="0D0D0D" w:themeColor="text1" w:themeTint="F2"/>
                <w:szCs w:val="20"/>
              </w:rPr>
              <w:t>Department</w:t>
            </w:r>
          </w:p>
        </w:tc>
        <w:tc>
          <w:tcPr>
            <w:tcW w:w="3398" w:type="dxa"/>
          </w:tcPr>
          <w:p w14:paraId="2BFEC719" w14:textId="4CD89DA3" w:rsidR="00F3220C" w:rsidRPr="00F3220C" w:rsidRDefault="00F3220C"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Nominal</w:t>
            </w:r>
          </w:p>
        </w:tc>
        <w:tc>
          <w:tcPr>
            <w:tcW w:w="3165" w:type="dxa"/>
          </w:tcPr>
          <w:p w14:paraId="3F95A94E" w14:textId="2D24474A" w:rsidR="00F3220C" w:rsidRPr="00F3220C" w:rsidRDefault="00F3220C"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3</w:t>
            </w:r>
          </w:p>
        </w:tc>
      </w:tr>
      <w:tr w:rsidR="00F3220C" w:rsidRPr="005F47CC" w14:paraId="6B51AB01" w14:textId="6B8CF564"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A2CC4DB" w14:textId="77777777" w:rsidR="00F3220C" w:rsidRPr="005F47CC" w:rsidRDefault="00F3220C" w:rsidP="00770742">
            <w:pPr>
              <w:pStyle w:val="Content"/>
              <w:numPr>
                <w:ilvl w:val="0"/>
                <w:numId w:val="4"/>
              </w:numPr>
              <w:jc w:val="both"/>
              <w:rPr>
                <w:color w:val="0D0D0D" w:themeColor="text1" w:themeTint="F2"/>
              </w:rPr>
            </w:pPr>
          </w:p>
        </w:tc>
        <w:tc>
          <w:tcPr>
            <w:tcW w:w="3512" w:type="dxa"/>
          </w:tcPr>
          <w:p w14:paraId="228907B6" w14:textId="0E69F4D0" w:rsidR="00F3220C" w:rsidRPr="00F3220C" w:rsidRDefault="00F3220C"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DistanceFromHome</w:t>
            </w:r>
            <w:proofErr w:type="spellEnd"/>
          </w:p>
        </w:tc>
        <w:tc>
          <w:tcPr>
            <w:tcW w:w="3398" w:type="dxa"/>
          </w:tcPr>
          <w:p w14:paraId="7DF99838" w14:textId="6E81F459" w:rsidR="00F3220C" w:rsidRPr="00F3220C" w:rsidRDefault="00001002"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0" w:history="1">
              <w:r>
                <w:rPr>
                  <w:rFonts w:ascii="Calibri" w:eastAsiaTheme="minorHAnsi" w:hAnsi="Calibri"/>
                  <w:color w:val="0D0D0D" w:themeColor="text1" w:themeTint="F2"/>
                  <w:sz w:val="24"/>
                  <w:szCs w:val="20"/>
                </w:rPr>
                <w:t>D</w:t>
              </w:r>
              <w:r w:rsidRPr="00F3220C">
                <w:rPr>
                  <w:rFonts w:ascii="Calibri" w:eastAsiaTheme="minorHAnsi" w:hAnsi="Calibri"/>
                  <w:color w:val="0D0D0D" w:themeColor="text1" w:themeTint="F2"/>
                  <w:sz w:val="24"/>
                  <w:szCs w:val="20"/>
                </w:rPr>
                <w:t>iscrete</w:t>
              </w:r>
            </w:hyperlink>
            <w:r>
              <w:rPr>
                <w:rFonts w:ascii="Calibri" w:eastAsiaTheme="minorHAnsi" w:hAnsi="Calibri"/>
                <w:color w:val="0D0D0D" w:themeColor="text1" w:themeTint="F2"/>
                <w:sz w:val="24"/>
                <w:szCs w:val="20"/>
              </w:rPr>
              <w:t xml:space="preserve"> - </w:t>
            </w:r>
            <w:r w:rsidR="00C75B13">
              <w:rPr>
                <w:rFonts w:ascii="Calibri" w:eastAsiaTheme="minorHAnsi" w:hAnsi="Calibri"/>
                <w:color w:val="0D0D0D" w:themeColor="text1" w:themeTint="F2"/>
                <w:sz w:val="24"/>
                <w:szCs w:val="20"/>
              </w:rPr>
              <w:t>Ratio</w:t>
            </w:r>
          </w:p>
        </w:tc>
        <w:tc>
          <w:tcPr>
            <w:tcW w:w="3165" w:type="dxa"/>
          </w:tcPr>
          <w:p w14:paraId="19AEF84A" w14:textId="7BCA0787" w:rsidR="00F3220C" w:rsidRPr="00F3220C" w:rsidRDefault="00001002"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29</w:t>
            </w:r>
          </w:p>
        </w:tc>
      </w:tr>
      <w:tr w:rsidR="00F3220C" w:rsidRPr="005F47CC" w14:paraId="75E4D718" w14:textId="6877E534" w:rsidTr="005F47CC">
        <w:tc>
          <w:tcPr>
            <w:cnfStyle w:val="001000000000" w:firstRow="0" w:lastRow="0" w:firstColumn="1" w:lastColumn="0" w:oddVBand="0" w:evenVBand="0" w:oddHBand="0" w:evenHBand="0" w:firstRowFirstColumn="0" w:firstRowLastColumn="0" w:lastRowFirstColumn="0" w:lastRowLastColumn="0"/>
            <w:tcW w:w="810" w:type="dxa"/>
          </w:tcPr>
          <w:p w14:paraId="5D4995DA" w14:textId="77777777" w:rsidR="00F3220C" w:rsidRPr="005F47CC" w:rsidRDefault="00F3220C" w:rsidP="00770742">
            <w:pPr>
              <w:pStyle w:val="Content"/>
              <w:numPr>
                <w:ilvl w:val="0"/>
                <w:numId w:val="4"/>
              </w:numPr>
              <w:jc w:val="both"/>
              <w:rPr>
                <w:color w:val="0D0D0D" w:themeColor="text1" w:themeTint="F2"/>
              </w:rPr>
            </w:pPr>
          </w:p>
        </w:tc>
        <w:tc>
          <w:tcPr>
            <w:tcW w:w="3512" w:type="dxa"/>
          </w:tcPr>
          <w:p w14:paraId="6B06A32F" w14:textId="2BDB12B8" w:rsidR="00F3220C" w:rsidRPr="00F3220C" w:rsidRDefault="00F3220C"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r w:rsidRPr="00F3220C">
              <w:rPr>
                <w:rFonts w:ascii="Calibri" w:hAnsi="Calibri"/>
                <w:color w:val="0D0D0D" w:themeColor="text1" w:themeTint="F2"/>
                <w:szCs w:val="20"/>
              </w:rPr>
              <w:t>Education</w:t>
            </w:r>
          </w:p>
        </w:tc>
        <w:tc>
          <w:tcPr>
            <w:tcW w:w="3398" w:type="dxa"/>
          </w:tcPr>
          <w:p w14:paraId="78AF3DDA" w14:textId="572D1172" w:rsidR="00F3220C" w:rsidRPr="00F3220C" w:rsidRDefault="00001002"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Ordinal</w:t>
            </w:r>
          </w:p>
        </w:tc>
        <w:tc>
          <w:tcPr>
            <w:tcW w:w="3165" w:type="dxa"/>
          </w:tcPr>
          <w:p w14:paraId="5AA0F02E" w14:textId="46C6FB82" w:rsidR="00F3220C" w:rsidRPr="00F3220C" w:rsidRDefault="00001002"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5</w:t>
            </w:r>
          </w:p>
        </w:tc>
      </w:tr>
      <w:tr w:rsidR="00001002" w:rsidRPr="005F47CC" w14:paraId="10B56947" w14:textId="6B2AEAF3"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CDBC9F5"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66DF6CDB" w14:textId="16FABAC0"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EducationField</w:t>
            </w:r>
            <w:proofErr w:type="spellEnd"/>
          </w:p>
        </w:tc>
        <w:tc>
          <w:tcPr>
            <w:tcW w:w="3398" w:type="dxa"/>
          </w:tcPr>
          <w:p w14:paraId="245FF7E2" w14:textId="3333FD01" w:rsidR="00001002" w:rsidRPr="00F3220C" w:rsidRDefault="00001002"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 xml:space="preserve">Qualitative – Nominal </w:t>
            </w:r>
          </w:p>
        </w:tc>
        <w:tc>
          <w:tcPr>
            <w:tcW w:w="3165" w:type="dxa"/>
          </w:tcPr>
          <w:p w14:paraId="68846F1A" w14:textId="6C7DE17B" w:rsidR="00001002" w:rsidRPr="00F3220C" w:rsidRDefault="00001002"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6</w:t>
            </w:r>
          </w:p>
        </w:tc>
      </w:tr>
      <w:tr w:rsidR="00001002" w:rsidRPr="005F47CC" w14:paraId="254DE1F4" w14:textId="3BA717FB" w:rsidTr="005F47CC">
        <w:tc>
          <w:tcPr>
            <w:cnfStyle w:val="001000000000" w:firstRow="0" w:lastRow="0" w:firstColumn="1" w:lastColumn="0" w:oddVBand="0" w:evenVBand="0" w:oddHBand="0" w:evenHBand="0" w:firstRowFirstColumn="0" w:firstRowLastColumn="0" w:lastRowFirstColumn="0" w:lastRowLastColumn="0"/>
            <w:tcW w:w="810" w:type="dxa"/>
          </w:tcPr>
          <w:p w14:paraId="4E2C4D1A"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1496CF11" w14:textId="6BCC4833"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EmployeeCount</w:t>
            </w:r>
            <w:proofErr w:type="spellEnd"/>
          </w:p>
        </w:tc>
        <w:tc>
          <w:tcPr>
            <w:tcW w:w="3398" w:type="dxa"/>
          </w:tcPr>
          <w:p w14:paraId="789272E0" w14:textId="23C3BD23" w:rsidR="00001002" w:rsidRPr="00F3220C" w:rsidRDefault="00D17170"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1" w:history="1">
              <w:r>
                <w:rPr>
                  <w:rFonts w:ascii="Calibri" w:eastAsiaTheme="minorHAnsi" w:hAnsi="Calibri"/>
                  <w:color w:val="0D0D0D" w:themeColor="text1" w:themeTint="F2"/>
                  <w:sz w:val="24"/>
                  <w:szCs w:val="20"/>
                </w:rPr>
                <w:t>D</w:t>
              </w:r>
              <w:r w:rsidRPr="00F3220C">
                <w:rPr>
                  <w:rFonts w:ascii="Calibri" w:eastAsiaTheme="minorHAnsi" w:hAnsi="Calibri"/>
                  <w:color w:val="0D0D0D" w:themeColor="text1" w:themeTint="F2"/>
                  <w:sz w:val="24"/>
                  <w:szCs w:val="20"/>
                </w:rPr>
                <w:t>iscrete</w:t>
              </w:r>
            </w:hyperlink>
          </w:p>
        </w:tc>
        <w:tc>
          <w:tcPr>
            <w:tcW w:w="3165" w:type="dxa"/>
          </w:tcPr>
          <w:p w14:paraId="144FC25E" w14:textId="6CFBA154" w:rsidR="00001002" w:rsidRPr="00F3220C" w:rsidRDefault="00001002"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1</w:t>
            </w:r>
          </w:p>
        </w:tc>
      </w:tr>
      <w:tr w:rsidR="00001002" w:rsidRPr="005F47CC" w14:paraId="3A23D69C" w14:textId="52E03CE1"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7E21ABE"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7828C156" w14:textId="6B6DBBD8"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EmployeeNumber</w:t>
            </w:r>
            <w:proofErr w:type="spellEnd"/>
          </w:p>
        </w:tc>
        <w:tc>
          <w:tcPr>
            <w:tcW w:w="3398" w:type="dxa"/>
          </w:tcPr>
          <w:p w14:paraId="4E8E0A09" w14:textId="29EE3309" w:rsidR="00001002" w:rsidRPr="00F3220C" w:rsidRDefault="00001002"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Nominal</w:t>
            </w:r>
          </w:p>
        </w:tc>
        <w:tc>
          <w:tcPr>
            <w:tcW w:w="3165" w:type="dxa"/>
          </w:tcPr>
          <w:p w14:paraId="7F8C6E6F" w14:textId="5A52635F" w:rsidR="00001002" w:rsidRPr="00F3220C" w:rsidRDefault="00001002"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1470</w:t>
            </w:r>
          </w:p>
        </w:tc>
      </w:tr>
      <w:tr w:rsidR="00001002" w:rsidRPr="005F47CC" w14:paraId="586461F0" w14:textId="49758B57" w:rsidTr="005F47CC">
        <w:tc>
          <w:tcPr>
            <w:cnfStyle w:val="001000000000" w:firstRow="0" w:lastRow="0" w:firstColumn="1" w:lastColumn="0" w:oddVBand="0" w:evenVBand="0" w:oddHBand="0" w:evenHBand="0" w:firstRowFirstColumn="0" w:firstRowLastColumn="0" w:lastRowFirstColumn="0" w:lastRowLastColumn="0"/>
            <w:tcW w:w="810" w:type="dxa"/>
          </w:tcPr>
          <w:p w14:paraId="0BECE243"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19B0D1AD" w14:textId="4B7BE785"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EnvironmentSatisfaction</w:t>
            </w:r>
            <w:proofErr w:type="spellEnd"/>
          </w:p>
        </w:tc>
        <w:tc>
          <w:tcPr>
            <w:tcW w:w="3398" w:type="dxa"/>
          </w:tcPr>
          <w:p w14:paraId="2F688934" w14:textId="32D4C627" w:rsidR="00001002" w:rsidRPr="00F3220C" w:rsidRDefault="00001002"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Ordinal</w:t>
            </w:r>
          </w:p>
        </w:tc>
        <w:tc>
          <w:tcPr>
            <w:tcW w:w="3165" w:type="dxa"/>
          </w:tcPr>
          <w:p w14:paraId="3D6F5B8D" w14:textId="27C2919F" w:rsidR="00001002" w:rsidRPr="00F3220C" w:rsidRDefault="00001002"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4</w:t>
            </w:r>
          </w:p>
        </w:tc>
      </w:tr>
      <w:tr w:rsidR="00001002" w:rsidRPr="005F47CC" w14:paraId="1C615EFE" w14:textId="74180CFB"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E0E0A0F"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1BA49B12" w14:textId="6DB81EA1"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r w:rsidRPr="00F3220C">
              <w:rPr>
                <w:rFonts w:ascii="Calibri" w:hAnsi="Calibri"/>
                <w:color w:val="0D0D0D" w:themeColor="text1" w:themeTint="F2"/>
                <w:szCs w:val="20"/>
              </w:rPr>
              <w:t>Gender</w:t>
            </w:r>
          </w:p>
        </w:tc>
        <w:tc>
          <w:tcPr>
            <w:tcW w:w="3398" w:type="dxa"/>
          </w:tcPr>
          <w:p w14:paraId="14DDCF2B" w14:textId="2A65C4C9" w:rsidR="00001002" w:rsidRPr="00F3220C" w:rsidRDefault="00001002"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Nominal</w:t>
            </w:r>
          </w:p>
        </w:tc>
        <w:tc>
          <w:tcPr>
            <w:tcW w:w="3165" w:type="dxa"/>
          </w:tcPr>
          <w:p w14:paraId="59B6F470" w14:textId="1D3B176E" w:rsidR="00001002" w:rsidRPr="00F3220C" w:rsidRDefault="00001002"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2</w:t>
            </w:r>
          </w:p>
        </w:tc>
      </w:tr>
      <w:tr w:rsidR="00001002" w:rsidRPr="005F47CC" w14:paraId="3FACB00E" w14:textId="5ACC653F" w:rsidTr="005F47CC">
        <w:tc>
          <w:tcPr>
            <w:cnfStyle w:val="001000000000" w:firstRow="0" w:lastRow="0" w:firstColumn="1" w:lastColumn="0" w:oddVBand="0" w:evenVBand="0" w:oddHBand="0" w:evenHBand="0" w:firstRowFirstColumn="0" w:firstRowLastColumn="0" w:lastRowFirstColumn="0" w:lastRowLastColumn="0"/>
            <w:tcW w:w="810" w:type="dxa"/>
          </w:tcPr>
          <w:p w14:paraId="5E85FCDB"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55423B71" w14:textId="146B26B1"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HourlyRate</w:t>
            </w:r>
            <w:proofErr w:type="spellEnd"/>
          </w:p>
        </w:tc>
        <w:tc>
          <w:tcPr>
            <w:tcW w:w="3398" w:type="dxa"/>
          </w:tcPr>
          <w:p w14:paraId="68EF4EBE" w14:textId="3234C9C3" w:rsidR="00001002" w:rsidRPr="00F3220C" w:rsidRDefault="00216D45"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2" w:history="1">
              <w:r w:rsidRPr="00F3220C">
                <w:rPr>
                  <w:rFonts w:ascii="Calibri" w:eastAsiaTheme="minorHAnsi" w:hAnsi="Calibri"/>
                  <w:color w:val="0D0D0D" w:themeColor="text1" w:themeTint="F2"/>
                  <w:sz w:val="24"/>
                  <w:szCs w:val="20"/>
                </w:rPr>
                <w:t>discrete</w:t>
              </w:r>
            </w:hyperlink>
            <w:r w:rsidR="00D17170" w:rsidRPr="00F3220C">
              <w:rPr>
                <w:rFonts w:ascii="Calibri" w:eastAsiaTheme="minorHAnsi" w:hAnsi="Calibri"/>
                <w:color w:val="0D0D0D" w:themeColor="text1" w:themeTint="F2"/>
                <w:sz w:val="24"/>
                <w:szCs w:val="20"/>
              </w:rPr>
              <w:t>- Ratio</w:t>
            </w:r>
          </w:p>
        </w:tc>
        <w:tc>
          <w:tcPr>
            <w:tcW w:w="3165" w:type="dxa"/>
          </w:tcPr>
          <w:p w14:paraId="6E5505B0" w14:textId="5A56DD95" w:rsidR="00001002" w:rsidRPr="00F3220C" w:rsidRDefault="00D17170"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71</w:t>
            </w:r>
          </w:p>
        </w:tc>
      </w:tr>
      <w:tr w:rsidR="00001002" w:rsidRPr="005F47CC" w14:paraId="52ABD98C" w14:textId="4EC82F0B"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EEAEB8A"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755B00E5" w14:textId="53238326"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JobInvolvement</w:t>
            </w:r>
            <w:proofErr w:type="spellEnd"/>
          </w:p>
        </w:tc>
        <w:tc>
          <w:tcPr>
            <w:tcW w:w="3398" w:type="dxa"/>
          </w:tcPr>
          <w:p w14:paraId="3F3E4362" w14:textId="0BF84430" w:rsidR="00001002" w:rsidRPr="00F3220C" w:rsidRDefault="00D17170"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Ordinal</w:t>
            </w:r>
          </w:p>
        </w:tc>
        <w:tc>
          <w:tcPr>
            <w:tcW w:w="3165" w:type="dxa"/>
          </w:tcPr>
          <w:p w14:paraId="70C18772" w14:textId="4E5CAEF1" w:rsidR="00001002" w:rsidRPr="00F3220C" w:rsidRDefault="00D17170"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4</w:t>
            </w:r>
          </w:p>
        </w:tc>
      </w:tr>
      <w:tr w:rsidR="00001002" w:rsidRPr="005F47CC" w14:paraId="42C69C01" w14:textId="4B760112" w:rsidTr="005F47CC">
        <w:tc>
          <w:tcPr>
            <w:cnfStyle w:val="001000000000" w:firstRow="0" w:lastRow="0" w:firstColumn="1" w:lastColumn="0" w:oddVBand="0" w:evenVBand="0" w:oddHBand="0" w:evenHBand="0" w:firstRowFirstColumn="0" w:firstRowLastColumn="0" w:lastRowFirstColumn="0" w:lastRowLastColumn="0"/>
            <w:tcW w:w="810" w:type="dxa"/>
          </w:tcPr>
          <w:p w14:paraId="25C5AC9F"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2B7C24A8" w14:textId="0CFCA3C5"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JobLevel</w:t>
            </w:r>
            <w:proofErr w:type="spellEnd"/>
          </w:p>
        </w:tc>
        <w:tc>
          <w:tcPr>
            <w:tcW w:w="3398" w:type="dxa"/>
          </w:tcPr>
          <w:p w14:paraId="54971327" w14:textId="7FF523C8" w:rsidR="00001002" w:rsidRPr="00F3220C" w:rsidRDefault="00D17170"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Ordinal</w:t>
            </w:r>
          </w:p>
        </w:tc>
        <w:tc>
          <w:tcPr>
            <w:tcW w:w="3165" w:type="dxa"/>
          </w:tcPr>
          <w:p w14:paraId="0913F5AC" w14:textId="7A6AA238" w:rsidR="00001002" w:rsidRPr="00F3220C" w:rsidRDefault="00D17170"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5</w:t>
            </w:r>
          </w:p>
        </w:tc>
      </w:tr>
      <w:tr w:rsidR="00001002" w:rsidRPr="005F47CC" w14:paraId="6668AE17" w14:textId="5DC46AB3"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85BAE39"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5037B512" w14:textId="5BBD6C9D"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JobRole</w:t>
            </w:r>
            <w:proofErr w:type="spellEnd"/>
          </w:p>
        </w:tc>
        <w:tc>
          <w:tcPr>
            <w:tcW w:w="3398" w:type="dxa"/>
          </w:tcPr>
          <w:p w14:paraId="042A50C1" w14:textId="6C02CFC1" w:rsidR="00001002" w:rsidRPr="00F3220C" w:rsidRDefault="00D17170"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Nominal</w:t>
            </w:r>
          </w:p>
        </w:tc>
        <w:tc>
          <w:tcPr>
            <w:tcW w:w="3165" w:type="dxa"/>
          </w:tcPr>
          <w:p w14:paraId="533E3D1A" w14:textId="42E9023E" w:rsidR="00001002" w:rsidRPr="00F3220C" w:rsidRDefault="00D17170"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9</w:t>
            </w:r>
          </w:p>
        </w:tc>
      </w:tr>
      <w:tr w:rsidR="00001002" w:rsidRPr="005F47CC" w14:paraId="3C409699" w14:textId="15BAF3C0" w:rsidTr="005F47CC">
        <w:tc>
          <w:tcPr>
            <w:cnfStyle w:val="001000000000" w:firstRow="0" w:lastRow="0" w:firstColumn="1" w:lastColumn="0" w:oddVBand="0" w:evenVBand="0" w:oddHBand="0" w:evenHBand="0" w:firstRowFirstColumn="0" w:firstRowLastColumn="0" w:lastRowFirstColumn="0" w:lastRowLastColumn="0"/>
            <w:tcW w:w="810" w:type="dxa"/>
          </w:tcPr>
          <w:p w14:paraId="58EB881D"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5ED19F9E" w14:textId="3788B80B"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JobSatisfaction</w:t>
            </w:r>
            <w:proofErr w:type="spellEnd"/>
          </w:p>
        </w:tc>
        <w:tc>
          <w:tcPr>
            <w:tcW w:w="3398" w:type="dxa"/>
          </w:tcPr>
          <w:p w14:paraId="2AE55D7F" w14:textId="104587B2" w:rsidR="00001002" w:rsidRPr="00F3220C" w:rsidRDefault="00DF6691"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Ordinal</w:t>
            </w:r>
          </w:p>
        </w:tc>
        <w:tc>
          <w:tcPr>
            <w:tcW w:w="3165" w:type="dxa"/>
          </w:tcPr>
          <w:p w14:paraId="4025D668" w14:textId="5673648C" w:rsidR="00001002" w:rsidRPr="00F3220C" w:rsidRDefault="00DF6691"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4</w:t>
            </w:r>
          </w:p>
        </w:tc>
      </w:tr>
      <w:tr w:rsidR="00001002" w:rsidRPr="005F47CC" w14:paraId="1745A66F" w14:textId="069F1C77"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4DE2DAC"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2A8ADAE7" w14:textId="25A59121"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MaritalStatus</w:t>
            </w:r>
            <w:proofErr w:type="spellEnd"/>
          </w:p>
        </w:tc>
        <w:tc>
          <w:tcPr>
            <w:tcW w:w="3398" w:type="dxa"/>
          </w:tcPr>
          <w:p w14:paraId="2BFCAB55" w14:textId="0E92E177" w:rsidR="00001002" w:rsidRPr="00F3220C" w:rsidRDefault="00DF6691"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Nominal</w:t>
            </w:r>
          </w:p>
        </w:tc>
        <w:tc>
          <w:tcPr>
            <w:tcW w:w="3165" w:type="dxa"/>
          </w:tcPr>
          <w:p w14:paraId="2113BC0D" w14:textId="33E03A9E" w:rsidR="00001002" w:rsidRPr="00F3220C" w:rsidRDefault="00DF6691"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3</w:t>
            </w:r>
          </w:p>
        </w:tc>
      </w:tr>
      <w:tr w:rsidR="00001002" w:rsidRPr="005F47CC" w14:paraId="38BD7CF0" w14:textId="77777777" w:rsidTr="005F47CC">
        <w:tc>
          <w:tcPr>
            <w:cnfStyle w:val="001000000000" w:firstRow="0" w:lastRow="0" w:firstColumn="1" w:lastColumn="0" w:oddVBand="0" w:evenVBand="0" w:oddHBand="0" w:evenHBand="0" w:firstRowFirstColumn="0" w:firstRowLastColumn="0" w:lastRowFirstColumn="0" w:lastRowLastColumn="0"/>
            <w:tcW w:w="810" w:type="dxa"/>
          </w:tcPr>
          <w:p w14:paraId="33E665FE"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28E38A08" w14:textId="17277A4A"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MonthlyIncome</w:t>
            </w:r>
            <w:proofErr w:type="spellEnd"/>
          </w:p>
        </w:tc>
        <w:tc>
          <w:tcPr>
            <w:tcW w:w="3398" w:type="dxa"/>
          </w:tcPr>
          <w:p w14:paraId="3C3316B2" w14:textId="1814A221" w:rsidR="00001002" w:rsidRPr="00F3220C" w:rsidRDefault="00DF6691"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3"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0EFA7093" w14:textId="4348C7A2" w:rsidR="00001002" w:rsidRPr="00F3220C" w:rsidRDefault="00DF6691"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1349</w:t>
            </w:r>
          </w:p>
        </w:tc>
      </w:tr>
      <w:tr w:rsidR="00001002" w:rsidRPr="005F47CC" w14:paraId="62836EEF" w14:textId="77777777"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66AC621"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693FAED0" w14:textId="51D1890A"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MonthlyRate</w:t>
            </w:r>
            <w:proofErr w:type="spellEnd"/>
          </w:p>
        </w:tc>
        <w:tc>
          <w:tcPr>
            <w:tcW w:w="3398" w:type="dxa"/>
          </w:tcPr>
          <w:p w14:paraId="4B223EB3" w14:textId="47C3633D" w:rsidR="00001002" w:rsidRPr="00F3220C" w:rsidRDefault="006A2546"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4"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7BCC2A65" w14:textId="35529321" w:rsidR="00001002" w:rsidRPr="00F3220C" w:rsidRDefault="006A2546"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1427</w:t>
            </w:r>
          </w:p>
        </w:tc>
      </w:tr>
      <w:tr w:rsidR="00001002" w:rsidRPr="005F47CC" w14:paraId="02B227EE" w14:textId="77777777" w:rsidTr="005F47CC">
        <w:tc>
          <w:tcPr>
            <w:cnfStyle w:val="001000000000" w:firstRow="0" w:lastRow="0" w:firstColumn="1" w:lastColumn="0" w:oddVBand="0" w:evenVBand="0" w:oddHBand="0" w:evenHBand="0" w:firstRowFirstColumn="0" w:firstRowLastColumn="0" w:lastRowFirstColumn="0" w:lastRowLastColumn="0"/>
            <w:tcW w:w="810" w:type="dxa"/>
          </w:tcPr>
          <w:p w14:paraId="67DD896D"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38EE0871" w14:textId="70A18B50"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NumCompaniesWorked</w:t>
            </w:r>
            <w:proofErr w:type="spellEnd"/>
          </w:p>
        </w:tc>
        <w:tc>
          <w:tcPr>
            <w:tcW w:w="3398" w:type="dxa"/>
          </w:tcPr>
          <w:p w14:paraId="1EC6BBD5" w14:textId="01626310" w:rsidR="00001002" w:rsidRPr="00F3220C" w:rsidRDefault="006A2546"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Nominal</w:t>
            </w:r>
          </w:p>
        </w:tc>
        <w:tc>
          <w:tcPr>
            <w:tcW w:w="3165" w:type="dxa"/>
          </w:tcPr>
          <w:p w14:paraId="4920999E" w14:textId="455E4483" w:rsidR="00001002" w:rsidRPr="00F3220C" w:rsidRDefault="006A2546"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10</w:t>
            </w:r>
          </w:p>
        </w:tc>
      </w:tr>
      <w:tr w:rsidR="00001002" w:rsidRPr="005F47CC" w14:paraId="372F12A4" w14:textId="0D2208C1"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60EBFE5"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5EE4B0A5" w14:textId="63A45E54"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r w:rsidRPr="00F3220C">
              <w:rPr>
                <w:rFonts w:ascii="Calibri" w:hAnsi="Calibri"/>
                <w:color w:val="0D0D0D" w:themeColor="text1" w:themeTint="F2"/>
                <w:szCs w:val="20"/>
              </w:rPr>
              <w:t>Over18</w:t>
            </w:r>
          </w:p>
        </w:tc>
        <w:tc>
          <w:tcPr>
            <w:tcW w:w="3398" w:type="dxa"/>
          </w:tcPr>
          <w:p w14:paraId="06599ED5" w14:textId="47561094" w:rsidR="00001002" w:rsidRPr="00F3220C" w:rsidRDefault="006A2546"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5" w:history="1">
              <w:r w:rsidRPr="00F3220C">
                <w:rPr>
                  <w:rFonts w:ascii="Calibri" w:eastAsiaTheme="minorHAnsi" w:hAnsi="Calibri"/>
                  <w:color w:val="0D0D0D" w:themeColor="text1" w:themeTint="F2"/>
                  <w:sz w:val="24"/>
                  <w:szCs w:val="20"/>
                </w:rPr>
                <w:t>discrete</w:t>
              </w:r>
            </w:hyperlink>
          </w:p>
        </w:tc>
        <w:tc>
          <w:tcPr>
            <w:tcW w:w="3165" w:type="dxa"/>
          </w:tcPr>
          <w:p w14:paraId="6DB69945" w14:textId="4BC6D309" w:rsidR="00001002" w:rsidRPr="00F3220C" w:rsidRDefault="006A2546"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1</w:t>
            </w:r>
          </w:p>
        </w:tc>
      </w:tr>
      <w:tr w:rsidR="00001002" w:rsidRPr="005F47CC" w14:paraId="6D262E62" w14:textId="1122DF02" w:rsidTr="005F47CC">
        <w:tc>
          <w:tcPr>
            <w:cnfStyle w:val="001000000000" w:firstRow="0" w:lastRow="0" w:firstColumn="1" w:lastColumn="0" w:oddVBand="0" w:evenVBand="0" w:oddHBand="0" w:evenHBand="0" w:firstRowFirstColumn="0" w:firstRowLastColumn="0" w:lastRowFirstColumn="0" w:lastRowLastColumn="0"/>
            <w:tcW w:w="810" w:type="dxa"/>
          </w:tcPr>
          <w:p w14:paraId="23EAFF70"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095627B5" w14:textId="77465D29"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OverTime</w:t>
            </w:r>
            <w:proofErr w:type="spellEnd"/>
          </w:p>
        </w:tc>
        <w:tc>
          <w:tcPr>
            <w:tcW w:w="3398" w:type="dxa"/>
          </w:tcPr>
          <w:p w14:paraId="493E1130" w14:textId="59126D42" w:rsidR="00001002" w:rsidRPr="00F3220C" w:rsidRDefault="006A2546"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Nominal</w:t>
            </w:r>
          </w:p>
        </w:tc>
        <w:tc>
          <w:tcPr>
            <w:tcW w:w="3165" w:type="dxa"/>
          </w:tcPr>
          <w:p w14:paraId="01D21BC8" w14:textId="32F65FBC" w:rsidR="00001002" w:rsidRPr="00F3220C" w:rsidRDefault="006A2546"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2</w:t>
            </w:r>
          </w:p>
        </w:tc>
      </w:tr>
      <w:tr w:rsidR="00001002" w:rsidRPr="005F47CC" w14:paraId="632D789B" w14:textId="74808924"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CCE5E89"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440D8E34" w14:textId="7D1C6D36"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PercentSalaryHike</w:t>
            </w:r>
            <w:proofErr w:type="spellEnd"/>
          </w:p>
        </w:tc>
        <w:tc>
          <w:tcPr>
            <w:tcW w:w="3398" w:type="dxa"/>
          </w:tcPr>
          <w:p w14:paraId="57153209" w14:textId="2DC2EA5C" w:rsidR="00001002" w:rsidRPr="00F3220C" w:rsidRDefault="006A2546"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6"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021A20D9" w14:textId="52B92D66" w:rsidR="00001002" w:rsidRPr="00F3220C" w:rsidRDefault="006A2546"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15</w:t>
            </w:r>
          </w:p>
        </w:tc>
      </w:tr>
      <w:tr w:rsidR="00001002" w:rsidRPr="005F47CC" w14:paraId="2AE856FB" w14:textId="3F6AC520" w:rsidTr="005F47CC">
        <w:tc>
          <w:tcPr>
            <w:cnfStyle w:val="001000000000" w:firstRow="0" w:lastRow="0" w:firstColumn="1" w:lastColumn="0" w:oddVBand="0" w:evenVBand="0" w:oddHBand="0" w:evenHBand="0" w:firstRowFirstColumn="0" w:firstRowLastColumn="0" w:lastRowFirstColumn="0" w:lastRowLastColumn="0"/>
            <w:tcW w:w="810" w:type="dxa"/>
          </w:tcPr>
          <w:p w14:paraId="6278BD61"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4D0621BB" w14:textId="4F9B3AA0"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PerformanceRating</w:t>
            </w:r>
            <w:proofErr w:type="spellEnd"/>
          </w:p>
        </w:tc>
        <w:tc>
          <w:tcPr>
            <w:tcW w:w="3398" w:type="dxa"/>
          </w:tcPr>
          <w:p w14:paraId="7F48E78F" w14:textId="5517E635" w:rsidR="00001002" w:rsidRPr="00F3220C" w:rsidRDefault="00216D45"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Ordinal</w:t>
            </w:r>
          </w:p>
        </w:tc>
        <w:tc>
          <w:tcPr>
            <w:tcW w:w="3165" w:type="dxa"/>
          </w:tcPr>
          <w:p w14:paraId="7E19417A" w14:textId="10E75EA4" w:rsidR="00001002" w:rsidRPr="00F3220C" w:rsidRDefault="00216D45"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2</w:t>
            </w:r>
          </w:p>
        </w:tc>
      </w:tr>
      <w:tr w:rsidR="00001002" w:rsidRPr="005F47CC" w14:paraId="4AA4033E" w14:textId="29F1E8E5"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E5DA2BE"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59391868" w14:textId="756DAFAF"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RelationshipSatisfaction</w:t>
            </w:r>
            <w:proofErr w:type="spellEnd"/>
          </w:p>
        </w:tc>
        <w:tc>
          <w:tcPr>
            <w:tcW w:w="3398" w:type="dxa"/>
          </w:tcPr>
          <w:p w14:paraId="7E6A2F42" w14:textId="6B23E812" w:rsidR="00001002" w:rsidRPr="00F3220C" w:rsidRDefault="00216D45"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Ordinal</w:t>
            </w:r>
          </w:p>
        </w:tc>
        <w:tc>
          <w:tcPr>
            <w:tcW w:w="3165" w:type="dxa"/>
          </w:tcPr>
          <w:p w14:paraId="40807188" w14:textId="5B8AF499" w:rsidR="00001002" w:rsidRPr="00F3220C" w:rsidRDefault="00216D45"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4</w:t>
            </w:r>
          </w:p>
        </w:tc>
      </w:tr>
      <w:tr w:rsidR="00001002" w:rsidRPr="005F47CC" w14:paraId="63692E6D" w14:textId="77777777" w:rsidTr="005F47CC">
        <w:tc>
          <w:tcPr>
            <w:cnfStyle w:val="001000000000" w:firstRow="0" w:lastRow="0" w:firstColumn="1" w:lastColumn="0" w:oddVBand="0" w:evenVBand="0" w:oddHBand="0" w:evenHBand="0" w:firstRowFirstColumn="0" w:firstRowLastColumn="0" w:lastRowFirstColumn="0" w:lastRowLastColumn="0"/>
            <w:tcW w:w="810" w:type="dxa"/>
          </w:tcPr>
          <w:p w14:paraId="5C3DB86C"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46D8DD2D" w14:textId="52A86594"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StandardHours</w:t>
            </w:r>
            <w:proofErr w:type="spellEnd"/>
          </w:p>
        </w:tc>
        <w:tc>
          <w:tcPr>
            <w:tcW w:w="3398" w:type="dxa"/>
          </w:tcPr>
          <w:p w14:paraId="08A9EE4E" w14:textId="2E2D07F2" w:rsidR="00001002" w:rsidRPr="00F3220C" w:rsidRDefault="00216D45"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7" w:history="1">
              <w:r w:rsidRPr="00F3220C">
                <w:rPr>
                  <w:rFonts w:ascii="Calibri" w:eastAsiaTheme="minorHAnsi" w:hAnsi="Calibri"/>
                  <w:color w:val="0D0D0D" w:themeColor="text1" w:themeTint="F2"/>
                  <w:sz w:val="24"/>
                  <w:szCs w:val="20"/>
                </w:rPr>
                <w:t>discrete</w:t>
              </w:r>
            </w:hyperlink>
          </w:p>
        </w:tc>
        <w:tc>
          <w:tcPr>
            <w:tcW w:w="3165" w:type="dxa"/>
          </w:tcPr>
          <w:p w14:paraId="7A27C979" w14:textId="10969B0B" w:rsidR="00001002" w:rsidRPr="00F3220C" w:rsidRDefault="00216D45"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1</w:t>
            </w:r>
          </w:p>
        </w:tc>
      </w:tr>
      <w:tr w:rsidR="00001002" w:rsidRPr="005F47CC" w14:paraId="795AAF97" w14:textId="77777777"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A73A3F3"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21658B87" w14:textId="4D9A2AD9"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StockOptionLevel</w:t>
            </w:r>
            <w:proofErr w:type="spellEnd"/>
          </w:p>
        </w:tc>
        <w:tc>
          <w:tcPr>
            <w:tcW w:w="3398" w:type="dxa"/>
          </w:tcPr>
          <w:p w14:paraId="4FA6833F" w14:textId="247AFA6A" w:rsidR="00001002" w:rsidRPr="00F3220C" w:rsidRDefault="00216D45"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Ordinal</w:t>
            </w:r>
          </w:p>
        </w:tc>
        <w:tc>
          <w:tcPr>
            <w:tcW w:w="3165" w:type="dxa"/>
          </w:tcPr>
          <w:p w14:paraId="4205F37C" w14:textId="1CE5868F" w:rsidR="00001002" w:rsidRPr="00F3220C" w:rsidRDefault="00216D45"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4</w:t>
            </w:r>
          </w:p>
        </w:tc>
      </w:tr>
      <w:tr w:rsidR="00001002" w:rsidRPr="005F47CC" w14:paraId="60003F31" w14:textId="77777777" w:rsidTr="005F47CC">
        <w:tc>
          <w:tcPr>
            <w:cnfStyle w:val="001000000000" w:firstRow="0" w:lastRow="0" w:firstColumn="1" w:lastColumn="0" w:oddVBand="0" w:evenVBand="0" w:oddHBand="0" w:evenHBand="0" w:firstRowFirstColumn="0" w:firstRowLastColumn="0" w:lastRowFirstColumn="0" w:lastRowLastColumn="0"/>
            <w:tcW w:w="810" w:type="dxa"/>
          </w:tcPr>
          <w:p w14:paraId="590BE417"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383A1B40" w14:textId="4192D6AA"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TotalWorkingYears</w:t>
            </w:r>
            <w:proofErr w:type="spellEnd"/>
          </w:p>
        </w:tc>
        <w:tc>
          <w:tcPr>
            <w:tcW w:w="3398" w:type="dxa"/>
          </w:tcPr>
          <w:p w14:paraId="28343860" w14:textId="7F962E8D" w:rsidR="00001002" w:rsidRPr="00F3220C" w:rsidRDefault="00111A8F"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8"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76637158" w14:textId="64917634" w:rsidR="00001002" w:rsidRPr="00F3220C" w:rsidRDefault="00111A8F"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40</w:t>
            </w:r>
          </w:p>
        </w:tc>
      </w:tr>
      <w:tr w:rsidR="00001002" w:rsidRPr="005F47CC" w14:paraId="1A81C599" w14:textId="77777777"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6E600E3"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20BCEB0B" w14:textId="3531B81F"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TrainingTimesLastYear</w:t>
            </w:r>
            <w:proofErr w:type="spellEnd"/>
          </w:p>
        </w:tc>
        <w:tc>
          <w:tcPr>
            <w:tcW w:w="3398" w:type="dxa"/>
          </w:tcPr>
          <w:p w14:paraId="0A91D207" w14:textId="5B0CF2A2" w:rsidR="00001002" w:rsidRPr="00F3220C" w:rsidRDefault="00111A8F"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29"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1732FF88" w14:textId="1AC522F8" w:rsidR="00001002" w:rsidRPr="00F3220C" w:rsidRDefault="00111A8F"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7</w:t>
            </w:r>
          </w:p>
        </w:tc>
      </w:tr>
      <w:tr w:rsidR="00001002" w:rsidRPr="005F47CC" w14:paraId="68544E66" w14:textId="77777777" w:rsidTr="005F47CC">
        <w:tc>
          <w:tcPr>
            <w:cnfStyle w:val="001000000000" w:firstRow="0" w:lastRow="0" w:firstColumn="1" w:lastColumn="0" w:oddVBand="0" w:evenVBand="0" w:oddHBand="0" w:evenHBand="0" w:firstRowFirstColumn="0" w:firstRowLastColumn="0" w:lastRowFirstColumn="0" w:lastRowLastColumn="0"/>
            <w:tcW w:w="810" w:type="dxa"/>
          </w:tcPr>
          <w:p w14:paraId="209885D6"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16532954" w14:textId="10C80B3C"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WorkLifeBalance</w:t>
            </w:r>
            <w:proofErr w:type="spellEnd"/>
          </w:p>
        </w:tc>
        <w:tc>
          <w:tcPr>
            <w:tcW w:w="3398" w:type="dxa"/>
          </w:tcPr>
          <w:p w14:paraId="0F65330A" w14:textId="14D93AC2" w:rsidR="00001002" w:rsidRPr="00F3220C" w:rsidRDefault="00111A8F"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Ordinal</w:t>
            </w:r>
          </w:p>
        </w:tc>
        <w:tc>
          <w:tcPr>
            <w:tcW w:w="3165" w:type="dxa"/>
          </w:tcPr>
          <w:p w14:paraId="3863D0F6" w14:textId="6CAFD3C1" w:rsidR="00001002" w:rsidRPr="00F3220C" w:rsidRDefault="00111A8F"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4</w:t>
            </w:r>
          </w:p>
        </w:tc>
      </w:tr>
      <w:tr w:rsidR="00001002" w:rsidRPr="005F47CC" w14:paraId="3A76486C" w14:textId="77777777"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B585BC1"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47C4D673" w14:textId="0FDB1D26"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YearsAtCompany</w:t>
            </w:r>
            <w:proofErr w:type="spellEnd"/>
          </w:p>
        </w:tc>
        <w:tc>
          <w:tcPr>
            <w:tcW w:w="3398" w:type="dxa"/>
          </w:tcPr>
          <w:p w14:paraId="6563E3B9" w14:textId="0BC347C1" w:rsidR="00001002" w:rsidRPr="00F3220C" w:rsidRDefault="00111A8F"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30"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44242A44" w14:textId="0AD00F8B" w:rsidR="00001002" w:rsidRPr="00F3220C" w:rsidRDefault="00111A8F"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37</w:t>
            </w:r>
          </w:p>
        </w:tc>
      </w:tr>
      <w:tr w:rsidR="00001002" w:rsidRPr="005F47CC" w14:paraId="674595D9" w14:textId="77777777" w:rsidTr="005F47CC">
        <w:tc>
          <w:tcPr>
            <w:cnfStyle w:val="001000000000" w:firstRow="0" w:lastRow="0" w:firstColumn="1" w:lastColumn="0" w:oddVBand="0" w:evenVBand="0" w:oddHBand="0" w:evenHBand="0" w:firstRowFirstColumn="0" w:firstRowLastColumn="0" w:lastRowFirstColumn="0" w:lastRowLastColumn="0"/>
            <w:tcW w:w="810" w:type="dxa"/>
          </w:tcPr>
          <w:p w14:paraId="04CA6B04"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647819A5" w14:textId="26B4C870"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YearsInCurrentRole</w:t>
            </w:r>
            <w:proofErr w:type="spellEnd"/>
          </w:p>
        </w:tc>
        <w:tc>
          <w:tcPr>
            <w:tcW w:w="3398" w:type="dxa"/>
          </w:tcPr>
          <w:p w14:paraId="6E7CBAB0" w14:textId="6882B0A8" w:rsidR="00001002" w:rsidRPr="00F3220C" w:rsidRDefault="00111A8F"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31"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4212D36B" w14:textId="28ED7E41" w:rsidR="00001002" w:rsidRPr="00F3220C" w:rsidRDefault="00111A8F"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19</w:t>
            </w:r>
          </w:p>
        </w:tc>
      </w:tr>
      <w:tr w:rsidR="00001002" w:rsidRPr="005F47CC" w14:paraId="360D7233" w14:textId="77777777"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1D05269"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5FF672CA" w14:textId="3510BA1A"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YearsSinceLastPromotion</w:t>
            </w:r>
            <w:proofErr w:type="spellEnd"/>
          </w:p>
        </w:tc>
        <w:tc>
          <w:tcPr>
            <w:tcW w:w="3398" w:type="dxa"/>
          </w:tcPr>
          <w:p w14:paraId="0C9E97E9" w14:textId="78C005C7" w:rsidR="00001002" w:rsidRPr="00F3220C" w:rsidRDefault="00111A8F"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32"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3B368808" w14:textId="440201EE" w:rsidR="00001002" w:rsidRPr="00F3220C" w:rsidRDefault="00111A8F"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16</w:t>
            </w:r>
          </w:p>
        </w:tc>
      </w:tr>
      <w:tr w:rsidR="00001002" w:rsidRPr="005F47CC" w14:paraId="008C0FAA" w14:textId="1A904E2B" w:rsidTr="005F47CC">
        <w:tc>
          <w:tcPr>
            <w:cnfStyle w:val="001000000000" w:firstRow="0" w:lastRow="0" w:firstColumn="1" w:lastColumn="0" w:oddVBand="0" w:evenVBand="0" w:oddHBand="0" w:evenHBand="0" w:firstRowFirstColumn="0" w:firstRowLastColumn="0" w:lastRowFirstColumn="0" w:lastRowLastColumn="0"/>
            <w:tcW w:w="810" w:type="dxa"/>
          </w:tcPr>
          <w:p w14:paraId="111D3C91"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29A92E64" w14:textId="2D9A0D6B" w:rsidR="00001002" w:rsidRPr="00F3220C" w:rsidRDefault="00001002" w:rsidP="00770742">
            <w:pPr>
              <w:jc w:val="both"/>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szCs w:val="20"/>
              </w:rPr>
            </w:pPr>
            <w:proofErr w:type="spellStart"/>
            <w:r w:rsidRPr="00F3220C">
              <w:rPr>
                <w:rFonts w:ascii="Calibri" w:hAnsi="Calibri"/>
                <w:color w:val="0D0D0D" w:themeColor="text1" w:themeTint="F2"/>
                <w:szCs w:val="20"/>
              </w:rPr>
              <w:t>YearsWithCurrManager</w:t>
            </w:r>
            <w:proofErr w:type="spellEnd"/>
          </w:p>
        </w:tc>
        <w:tc>
          <w:tcPr>
            <w:tcW w:w="3398" w:type="dxa"/>
          </w:tcPr>
          <w:p w14:paraId="5A657025" w14:textId="79AAA0F2" w:rsidR="00001002" w:rsidRPr="00F3220C" w:rsidRDefault="00111A8F"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sidRPr="00F3220C">
              <w:rPr>
                <w:rFonts w:ascii="Calibri" w:eastAsiaTheme="minorHAnsi" w:hAnsi="Calibri"/>
                <w:color w:val="0D0D0D" w:themeColor="text1" w:themeTint="F2"/>
                <w:sz w:val="24"/>
                <w:szCs w:val="20"/>
              </w:rPr>
              <w:t xml:space="preserve">Quantitative – </w:t>
            </w:r>
            <w:hyperlink r:id="rId33" w:history="1">
              <w:r w:rsidRPr="00F3220C">
                <w:rPr>
                  <w:rFonts w:ascii="Calibri" w:eastAsiaTheme="minorHAnsi" w:hAnsi="Calibri"/>
                  <w:color w:val="0D0D0D" w:themeColor="text1" w:themeTint="F2"/>
                  <w:sz w:val="24"/>
                  <w:szCs w:val="20"/>
                </w:rPr>
                <w:t>discrete</w:t>
              </w:r>
            </w:hyperlink>
            <w:r w:rsidRPr="00F3220C">
              <w:rPr>
                <w:rFonts w:ascii="Calibri" w:eastAsiaTheme="minorHAnsi" w:hAnsi="Calibri"/>
                <w:color w:val="0D0D0D" w:themeColor="text1" w:themeTint="F2"/>
                <w:sz w:val="24"/>
                <w:szCs w:val="20"/>
              </w:rPr>
              <w:t>- Ratio</w:t>
            </w:r>
          </w:p>
        </w:tc>
        <w:tc>
          <w:tcPr>
            <w:tcW w:w="3165" w:type="dxa"/>
          </w:tcPr>
          <w:p w14:paraId="2D138058" w14:textId="4D94C4AC" w:rsidR="00001002" w:rsidRPr="00F3220C" w:rsidRDefault="00111A8F" w:rsidP="00770742">
            <w:pPr>
              <w:pStyle w:val="Content"/>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0"/>
              </w:rPr>
            </w:pPr>
            <w:r>
              <w:rPr>
                <w:color w:val="0D0D0D" w:themeColor="text1" w:themeTint="F2"/>
                <w:sz w:val="24"/>
                <w:szCs w:val="20"/>
              </w:rPr>
              <w:t>18</w:t>
            </w:r>
          </w:p>
        </w:tc>
      </w:tr>
      <w:tr w:rsidR="00001002" w:rsidRPr="005F47CC" w14:paraId="1E0FA530" w14:textId="77777777" w:rsidTr="005F4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F485FA4" w14:textId="77777777" w:rsidR="00001002" w:rsidRPr="005F47CC" w:rsidRDefault="00001002" w:rsidP="00770742">
            <w:pPr>
              <w:pStyle w:val="Content"/>
              <w:numPr>
                <w:ilvl w:val="0"/>
                <w:numId w:val="4"/>
              </w:numPr>
              <w:jc w:val="both"/>
              <w:rPr>
                <w:color w:val="0D0D0D" w:themeColor="text1" w:themeTint="F2"/>
              </w:rPr>
            </w:pPr>
          </w:p>
        </w:tc>
        <w:tc>
          <w:tcPr>
            <w:tcW w:w="3512" w:type="dxa"/>
          </w:tcPr>
          <w:p w14:paraId="168A1BE1" w14:textId="513D6AFD" w:rsidR="00001002" w:rsidRPr="00F3220C" w:rsidRDefault="00001002" w:rsidP="00770742">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Attrition</w:t>
            </w:r>
          </w:p>
        </w:tc>
        <w:tc>
          <w:tcPr>
            <w:tcW w:w="3398" w:type="dxa"/>
          </w:tcPr>
          <w:p w14:paraId="4B5C3F9C" w14:textId="7473FC3E" w:rsidR="00001002" w:rsidRPr="00F3220C" w:rsidRDefault="00111A8F"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Qualitative – Nominal</w:t>
            </w:r>
          </w:p>
        </w:tc>
        <w:tc>
          <w:tcPr>
            <w:tcW w:w="3165" w:type="dxa"/>
          </w:tcPr>
          <w:p w14:paraId="2D011858" w14:textId="20A0C6FE" w:rsidR="00001002" w:rsidRPr="00F3220C" w:rsidRDefault="00111A8F" w:rsidP="00770742">
            <w:pPr>
              <w:pStyle w:val="Content"/>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0"/>
              </w:rPr>
            </w:pPr>
            <w:r>
              <w:rPr>
                <w:color w:val="0D0D0D" w:themeColor="text1" w:themeTint="F2"/>
                <w:sz w:val="24"/>
                <w:szCs w:val="20"/>
              </w:rPr>
              <w:t>2</w:t>
            </w:r>
          </w:p>
        </w:tc>
      </w:tr>
    </w:tbl>
    <w:p w14:paraId="1FDC5878" w14:textId="019DBB14" w:rsidR="00900F22" w:rsidRPr="00770742" w:rsidRDefault="00FE0A51" w:rsidP="00770742">
      <w:pPr>
        <w:jc w:val="both"/>
        <w:rPr>
          <w:sz w:val="28"/>
          <w:szCs w:val="28"/>
        </w:rPr>
      </w:pPr>
      <w:r>
        <w:rPr>
          <w:i/>
          <w:iCs/>
          <w:sz w:val="18"/>
          <w:szCs w:val="18"/>
        </w:rPr>
        <w:t xml:space="preserve">Table </w:t>
      </w:r>
      <w:proofErr w:type="gramStart"/>
      <w:r w:rsidR="00363D42">
        <w:rPr>
          <w:i/>
          <w:iCs/>
          <w:sz w:val="18"/>
          <w:szCs w:val="18"/>
        </w:rPr>
        <w:t xml:space="preserve">2 </w:t>
      </w:r>
      <w:r>
        <w:rPr>
          <w:i/>
          <w:iCs/>
          <w:sz w:val="18"/>
          <w:szCs w:val="18"/>
        </w:rPr>
        <w:t>:</w:t>
      </w:r>
      <w:proofErr w:type="gramEnd"/>
      <w:r>
        <w:rPr>
          <w:i/>
          <w:iCs/>
          <w:sz w:val="18"/>
          <w:szCs w:val="18"/>
        </w:rPr>
        <w:t xml:space="preserve"> </w:t>
      </w:r>
      <w:r>
        <w:rPr>
          <w:sz w:val="18"/>
          <w:szCs w:val="18"/>
        </w:rPr>
        <w:t>data type and unique values of the IBM employee attrition dataset.</w:t>
      </w:r>
    </w:p>
    <w:sdt>
      <w:sdtPr>
        <w:rPr>
          <w:rFonts w:eastAsiaTheme="minorHAnsi" w:cstheme="minorBidi"/>
          <w:i w:val="0"/>
          <w:color w:val="auto"/>
          <w:sz w:val="24"/>
          <w:szCs w:val="24"/>
        </w:rPr>
        <w:id w:val="-865141655"/>
        <w:placeholder>
          <w:docPart w:val="96BDFF1871984DE58615E334301F913C"/>
        </w:placeholder>
        <w15:dataBinding w:prefixMappings="xmlns:ns0='http://schemas.microsoft.com/temp/samples' " w:xpath="/ns0:employees[1]/ns0:employee[1]/ns0:CompanyName[1]" w:storeItemID="{00000000-0000-0000-0000-000000000000}"/>
        <w15:appearance w15:val="hidden"/>
      </w:sdtPr>
      <w:sdtContent>
        <w:p w14:paraId="4BA930E0" w14:textId="17955166" w:rsidR="00DB42AC" w:rsidRDefault="000B5724" w:rsidP="00770742">
          <w:pPr>
            <w:pStyle w:val="Heading2"/>
            <w:jc w:val="both"/>
          </w:pPr>
          <w:r>
            <w:t>C</w:t>
          </w:r>
          <w:r w:rsidR="00DB42AC">
            <w:t>.</w:t>
          </w:r>
          <w:r w:rsidR="00097262">
            <w:t xml:space="preserve"> </w:t>
          </w:r>
          <w:r w:rsidR="00AE0944">
            <w:t>Interesting</w:t>
          </w:r>
          <w:r w:rsidR="007D5064">
            <w:t xml:space="preserve"> statistics</w:t>
          </w:r>
          <w:r w:rsidR="004A6E14">
            <w:t xml:space="preserve"> and data visualization </w:t>
          </w:r>
        </w:p>
        <w:p w14:paraId="583B241D" w14:textId="1BE8C3B8" w:rsidR="00DB42AC" w:rsidRPr="00DB42AC" w:rsidRDefault="00D31980" w:rsidP="00770742">
          <w:pPr>
            <w:jc w:val="both"/>
          </w:pPr>
        </w:p>
      </w:sdtContent>
    </w:sdt>
    <w:p w14:paraId="28A47137" w14:textId="4B8021EC" w:rsidR="00900F22" w:rsidRDefault="00662A4D" w:rsidP="00770742">
      <w:pPr>
        <w:ind w:left="426"/>
        <w:jc w:val="both"/>
      </w:pPr>
      <w:r>
        <w:t>In</w:t>
      </w:r>
      <w:r w:rsidR="00900F22">
        <w:t xml:space="preserve"> the beginning, we started by examining whether the employee got attrition because they didn't get </w:t>
      </w:r>
      <w:r>
        <w:t xml:space="preserve">a </w:t>
      </w:r>
      <w:r w:rsidR="00900F22">
        <w:t xml:space="preserve">rewarding salary? </w:t>
      </w:r>
      <w:r>
        <w:t>F</w:t>
      </w:r>
      <w:r w:rsidR="00900F22">
        <w:t>igure bellowed gives us a clear answer</w:t>
      </w:r>
      <w:r>
        <w:t>,</w:t>
      </w:r>
      <w:r w:rsidR="00900F22">
        <w:t xml:space="preserve"> and this highlight</w:t>
      </w:r>
      <w:r>
        <w:t>s</w:t>
      </w:r>
      <w:r w:rsidR="00900F22">
        <w:t xml:space="preserve"> the importance of data visualization. </w:t>
      </w:r>
      <w:r>
        <w:t>They were g</w:t>
      </w:r>
      <w:r w:rsidR="00900F22">
        <w:t xml:space="preserve">etting fast and correct answer from a big dataset. </w:t>
      </w:r>
    </w:p>
    <w:p w14:paraId="2DE9D617" w14:textId="77777777" w:rsidR="00900F22" w:rsidRDefault="00900F22" w:rsidP="00770742">
      <w:pPr>
        <w:ind w:left="426"/>
        <w:jc w:val="both"/>
      </w:pPr>
    </w:p>
    <w:p w14:paraId="32A00BB4" w14:textId="5C6A8536" w:rsidR="00900F22" w:rsidRDefault="00900F22" w:rsidP="00770742">
      <w:pPr>
        <w:ind w:left="426"/>
        <w:jc w:val="both"/>
      </w:pPr>
      <w:r>
        <w:rPr>
          <w:noProof/>
        </w:rPr>
        <w:drawing>
          <wp:inline distT="0" distB="0" distL="0" distR="0" wp14:anchorId="5103A2FC" wp14:editId="4FF09AAB">
            <wp:extent cx="6858000" cy="26784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678430"/>
                    </a:xfrm>
                    <a:prstGeom prst="rect">
                      <a:avLst/>
                    </a:prstGeom>
                  </pic:spPr>
                </pic:pic>
              </a:graphicData>
            </a:graphic>
          </wp:inline>
        </w:drawing>
      </w:r>
    </w:p>
    <w:p w14:paraId="7BA495C3" w14:textId="0DA22BF6" w:rsidR="00900F22" w:rsidRPr="00900F22" w:rsidRDefault="00900F22" w:rsidP="00770742">
      <w:pPr>
        <w:ind w:left="426"/>
        <w:jc w:val="both"/>
        <w:rPr>
          <w:i/>
          <w:iCs/>
          <w:sz w:val="18"/>
          <w:szCs w:val="18"/>
        </w:rPr>
      </w:pPr>
      <w:r w:rsidRPr="00900F22">
        <w:rPr>
          <w:i/>
          <w:iCs/>
          <w:sz w:val="18"/>
          <w:szCs w:val="18"/>
        </w:rPr>
        <w:t>Hourly rate Vs</w:t>
      </w:r>
      <w:r w:rsidR="00662A4D">
        <w:rPr>
          <w:i/>
          <w:iCs/>
          <w:sz w:val="18"/>
          <w:szCs w:val="18"/>
        </w:rPr>
        <w:t>.</w:t>
      </w:r>
      <w:r w:rsidRPr="00900F22">
        <w:rPr>
          <w:i/>
          <w:iCs/>
          <w:sz w:val="18"/>
          <w:szCs w:val="18"/>
        </w:rPr>
        <w:t xml:space="preserve"> attrition state</w:t>
      </w:r>
      <w:r>
        <w:rPr>
          <w:i/>
          <w:iCs/>
          <w:sz w:val="18"/>
          <w:szCs w:val="18"/>
        </w:rPr>
        <w:t xml:space="preserve"> </w:t>
      </w:r>
    </w:p>
    <w:p w14:paraId="2EDBCE81" w14:textId="1399571B" w:rsidR="00900F22" w:rsidRDefault="00900F22" w:rsidP="00770742">
      <w:pPr>
        <w:jc w:val="both"/>
      </w:pPr>
    </w:p>
    <w:p w14:paraId="745A1DFF" w14:textId="756E48D6" w:rsidR="00900F22" w:rsidRDefault="00900F22" w:rsidP="00770742">
      <w:pPr>
        <w:spacing w:before="120" w:after="100" w:afterAutospacing="1" w:line="360" w:lineRule="auto"/>
        <w:ind w:left="288" w:right="720"/>
        <w:jc w:val="both"/>
      </w:pPr>
      <w:r>
        <w:t xml:space="preserve">We </w:t>
      </w:r>
      <w:r w:rsidR="00662A4D">
        <w:t>see</w:t>
      </w:r>
      <w:r>
        <w:t xml:space="preserve"> from the graph that </w:t>
      </w:r>
      <w:r w:rsidR="00662A4D">
        <w:t xml:space="preserve">the </w:t>
      </w:r>
      <w:r>
        <w:t xml:space="preserve">probability of attrition </w:t>
      </w:r>
      <w:r w:rsidR="00662A4D">
        <w:t>ha</w:t>
      </w:r>
      <w:r>
        <w:t xml:space="preserve">s occurred over </w:t>
      </w:r>
      <w:r w:rsidR="00662A4D">
        <w:t xml:space="preserve">a </w:t>
      </w:r>
      <w:r>
        <w:t xml:space="preserve">different amount of hourly rate. The average hourly rate was 20.70$ per hour, while the standard deviation was </w:t>
      </w:r>
      <w:proofErr w:type="gramStart"/>
      <w:r>
        <w:t>4.14 .</w:t>
      </w:r>
      <w:proofErr w:type="gramEnd"/>
      <w:r>
        <w:t xml:space="preserve"> </w:t>
      </w:r>
    </w:p>
    <w:p w14:paraId="7D9A208D" w14:textId="75604DA6" w:rsidR="007D5064" w:rsidRDefault="007D5064" w:rsidP="00770742">
      <w:pPr>
        <w:ind w:left="288"/>
        <w:jc w:val="both"/>
      </w:pPr>
      <w:r>
        <w:t>In this part, we introduce the first</w:t>
      </w:r>
      <w:r w:rsidR="00662A4D">
        <w:t>-</w:t>
      </w:r>
      <w:r>
        <w:t>order statistics describing the distribution of numeric columns in the dataset. These statistics include mean</w:t>
      </w:r>
      <w:r w:rsidR="00662A4D">
        <w:t>ing</w:t>
      </w:r>
      <w:r>
        <w:t xml:space="preserve">, standard deviation, max, min, the 25 </w:t>
      </w:r>
      <w:proofErr w:type="gramStart"/>
      <w:r>
        <w:t>percentile</w:t>
      </w:r>
      <w:proofErr w:type="gramEnd"/>
      <w:r>
        <w:t xml:space="preserve">, the 50 percentile (the median), and the 75 percentile. Figure 5 lists the descriptive statistics for the first 9 numeric columns. </w:t>
      </w:r>
    </w:p>
    <w:p w14:paraId="30B85ACB" w14:textId="5955C0F2" w:rsidR="007D5064" w:rsidRDefault="007D5064" w:rsidP="00770742">
      <w:pPr>
        <w:jc w:val="both"/>
      </w:pPr>
    </w:p>
    <w:p w14:paraId="658F5B14" w14:textId="4A243FF8" w:rsidR="007D5064" w:rsidRDefault="007D5064" w:rsidP="00770742">
      <w:pPr>
        <w:jc w:val="both"/>
      </w:pPr>
      <w:r>
        <w:rPr>
          <w:noProof/>
        </w:rPr>
        <mc:AlternateContent>
          <mc:Choice Requires="wps">
            <w:drawing>
              <wp:anchor distT="0" distB="0" distL="114300" distR="114300" simplePos="0" relativeHeight="251670528" behindDoc="0" locked="0" layoutInCell="1" allowOverlap="1" wp14:anchorId="6BB6EE0C" wp14:editId="046C442A">
                <wp:simplePos x="0" y="0"/>
                <wp:positionH relativeFrom="column">
                  <wp:posOffset>44450</wp:posOffset>
                </wp:positionH>
                <wp:positionV relativeFrom="paragraph">
                  <wp:posOffset>398145</wp:posOffset>
                </wp:positionV>
                <wp:extent cx="6794500" cy="196850"/>
                <wp:effectExtent l="0" t="0" r="25400" b="12700"/>
                <wp:wrapNone/>
                <wp:docPr id="17" name="Rectangle 17"/>
                <wp:cNvGraphicFramePr/>
                <a:graphic xmlns:a="http://schemas.openxmlformats.org/drawingml/2006/main">
                  <a:graphicData uri="http://schemas.microsoft.com/office/word/2010/wordprocessingShape">
                    <wps:wsp>
                      <wps:cNvSpPr/>
                      <wps:spPr>
                        <a:xfrm>
                          <a:off x="0" y="0"/>
                          <a:ext cx="6794500" cy="19685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75BD69C2" id="Rectangle 17" o:spid="_x0000_s1026" style="position:absolute;margin-left:3.5pt;margin-top:31.35pt;width:535pt;height:1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" filled="f" strokecolor="red" strokeweight="2pt">
                <v:stroke miterlimit="4"/>
                <v:textbox style="mso-fit-shape-to-text:t" inset="3pt,3pt,3pt,3pt"/>
              </v:rect>
            </w:pict>
          </mc:Fallback>
        </mc:AlternateContent>
      </w:r>
      <w:r>
        <w:rPr>
          <w:noProof/>
        </w:rPr>
        <w:drawing>
          <wp:inline distT="0" distB="0" distL="0" distR="0" wp14:anchorId="10C4B559" wp14:editId="77BBDD0D">
            <wp:extent cx="6858000" cy="1670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670050"/>
                    </a:xfrm>
                    <a:prstGeom prst="rect">
                      <a:avLst/>
                    </a:prstGeom>
                  </pic:spPr>
                </pic:pic>
              </a:graphicData>
            </a:graphic>
          </wp:inline>
        </w:drawing>
      </w:r>
    </w:p>
    <w:p w14:paraId="6CC408F9" w14:textId="6197EBA7" w:rsidR="007D5064" w:rsidRPr="007D5064" w:rsidRDefault="007D5064" w:rsidP="00770742">
      <w:pPr>
        <w:pStyle w:val="Caption"/>
        <w:jc w:val="both"/>
        <w:rPr>
          <w:i w:val="0"/>
          <w:color w:val="auto"/>
          <w:sz w:val="16"/>
          <w:szCs w:val="16"/>
        </w:rPr>
      </w:pPr>
      <w:bookmarkStart w:id="3" w:name="_Ref34050224"/>
      <w:bookmarkStart w:id="4" w:name="_Toc34056992"/>
      <w:bookmarkStart w:id="5" w:name="_Toc34057809"/>
      <w:r w:rsidRPr="007D5064">
        <w:rPr>
          <w:color w:val="auto"/>
          <w:sz w:val="16"/>
          <w:szCs w:val="16"/>
        </w:rPr>
        <w:t xml:space="preserve">Figure </w:t>
      </w:r>
      <w:bookmarkEnd w:id="3"/>
      <w:r w:rsidRPr="007D5064">
        <w:rPr>
          <w:noProof/>
          <w:color w:val="auto"/>
          <w:sz w:val="16"/>
          <w:szCs w:val="16"/>
        </w:rPr>
        <w:t>5:</w:t>
      </w:r>
      <w:r w:rsidRPr="007D5064">
        <w:rPr>
          <w:i w:val="0"/>
          <w:color w:val="auto"/>
          <w:sz w:val="16"/>
          <w:szCs w:val="16"/>
        </w:rPr>
        <w:t xml:space="preserve"> List of descriptive statistics for the first 9 numeric columns in the employee attrition dataset.</w:t>
      </w:r>
      <w:bookmarkEnd w:id="4"/>
      <w:bookmarkEnd w:id="5"/>
    </w:p>
    <w:p w14:paraId="11FDB6E4" w14:textId="77777777" w:rsidR="007D5064" w:rsidRPr="007D5064" w:rsidRDefault="007D5064" w:rsidP="00770742">
      <w:pPr>
        <w:jc w:val="both"/>
        <w:rPr>
          <w:lang w:val="en-AU"/>
        </w:rPr>
      </w:pPr>
    </w:p>
    <w:p w14:paraId="7C9AC898" w14:textId="4A842E63" w:rsidR="007D5064" w:rsidRDefault="007D5064" w:rsidP="00770742">
      <w:pPr>
        <w:ind w:left="426"/>
        <w:jc w:val="both"/>
      </w:pPr>
      <w:r>
        <w:lastRenderedPageBreak/>
        <w:t xml:space="preserve">It can </w:t>
      </w:r>
      <w:r w:rsidR="009771FE">
        <w:t xml:space="preserve">be </w:t>
      </w:r>
      <w:r>
        <w:t>observed that there is a significant differen</w:t>
      </w:r>
      <w:r w:rsidR="009771FE">
        <w:t>ce</w:t>
      </w:r>
      <w:r>
        <w:t xml:space="preserve"> in the value ranges across the numeric columns (see the highlight mean row in Figure 5). For example, the mean of the “</w:t>
      </w:r>
      <w:proofErr w:type="spellStart"/>
      <w:r w:rsidRPr="00C16070">
        <w:rPr>
          <w:i/>
        </w:rPr>
        <w:t>DailyRate</w:t>
      </w:r>
      <w:proofErr w:type="spellEnd"/>
      <w:r>
        <w:t>” column is “802.4”, while the mean of the “</w:t>
      </w:r>
      <w:proofErr w:type="spellStart"/>
      <w:r w:rsidRPr="00C16070">
        <w:rPr>
          <w:i/>
        </w:rPr>
        <w:t>JobInvolvement</w:t>
      </w:r>
      <w:proofErr w:type="spellEnd"/>
      <w:r>
        <w:t xml:space="preserve">” column is “2.7”. This difference demands the use of normalization techniques to neutralize its effect on the modeling method. </w:t>
      </w:r>
    </w:p>
    <w:p w14:paraId="1AF4C70D" w14:textId="1300D814" w:rsidR="007D5064" w:rsidRPr="00D3493A" w:rsidRDefault="007D5064" w:rsidP="00770742">
      <w:pPr>
        <w:jc w:val="both"/>
      </w:pPr>
    </w:p>
    <w:p w14:paraId="3F32FE05" w14:textId="35337218" w:rsidR="00C94333" w:rsidRDefault="00C94333" w:rsidP="00770742">
      <w:pPr>
        <w:ind w:left="426"/>
        <w:jc w:val="both"/>
        <w:rPr>
          <w:lang w:val="en-AU"/>
        </w:rPr>
      </w:pPr>
      <w:r>
        <w:rPr>
          <w:i/>
        </w:rPr>
        <w:t xml:space="preserve">Figure 6 </w:t>
      </w:r>
      <w:r w:rsidRPr="006732D2">
        <w:t>depicts a boxplot</w:t>
      </w:r>
      <w:r>
        <w:t xml:space="preserve"> for the value ranges of the numeric columns in the dataset.</w:t>
      </w:r>
      <w:r w:rsidRPr="006732D2">
        <w:t xml:space="preserve">  A significant difference in ranges can be spotted for the </w:t>
      </w:r>
      <w:r>
        <w:t>“</w:t>
      </w:r>
      <w:proofErr w:type="spellStart"/>
      <w:r w:rsidRPr="006732D2">
        <w:rPr>
          <w:i/>
        </w:rPr>
        <w:t>DailyRate</w:t>
      </w:r>
      <w:proofErr w:type="spellEnd"/>
      <w:r>
        <w:t>”</w:t>
      </w:r>
      <w:r w:rsidRPr="006732D2">
        <w:t xml:space="preserve">, </w:t>
      </w:r>
      <w:r>
        <w:t>“</w:t>
      </w:r>
      <w:proofErr w:type="spellStart"/>
      <w:r w:rsidRPr="006732D2">
        <w:rPr>
          <w:i/>
        </w:rPr>
        <w:t>EmployeeNumber</w:t>
      </w:r>
      <w:proofErr w:type="spellEnd"/>
      <w:r>
        <w:t>”</w:t>
      </w:r>
      <w:r w:rsidRPr="006732D2">
        <w:t xml:space="preserve">, </w:t>
      </w:r>
      <w:r>
        <w:t>“</w:t>
      </w:r>
      <w:proofErr w:type="spellStart"/>
      <w:r w:rsidRPr="006732D2">
        <w:rPr>
          <w:i/>
        </w:rPr>
        <w:t>MonthlyIncome</w:t>
      </w:r>
      <w:proofErr w:type="spellEnd"/>
      <w:r>
        <w:t>”</w:t>
      </w:r>
      <w:r w:rsidRPr="006732D2">
        <w:t xml:space="preserve">, and </w:t>
      </w:r>
      <w:r>
        <w:t>“</w:t>
      </w:r>
      <w:proofErr w:type="spellStart"/>
      <w:r w:rsidRPr="006732D2">
        <w:rPr>
          <w:i/>
        </w:rPr>
        <w:t>MonltyRate</w:t>
      </w:r>
      <w:proofErr w:type="spellEnd"/>
      <w:r>
        <w:t>”</w:t>
      </w:r>
      <w:r w:rsidRPr="006732D2">
        <w:t xml:space="preserve"> columns in comparison to the remaining columns.</w:t>
      </w:r>
      <w:r w:rsidR="00F27F03">
        <w:t xml:space="preserve"> </w:t>
      </w:r>
      <w:r w:rsidR="00F27F03">
        <w:rPr>
          <w:lang w:val="en-AU"/>
        </w:rPr>
        <w:t>Figure 7 we can see all the value ranges after doing a normalization</w:t>
      </w:r>
      <w:r w:rsidR="000B5724">
        <w:rPr>
          <w:lang w:val="en-AU"/>
        </w:rPr>
        <w:t>.</w:t>
      </w:r>
    </w:p>
    <w:p w14:paraId="11ACD9DD" w14:textId="686F4D9E" w:rsidR="000B5724" w:rsidRDefault="000B5724" w:rsidP="00770742">
      <w:pPr>
        <w:ind w:left="426"/>
        <w:jc w:val="both"/>
      </w:pPr>
    </w:p>
    <w:p w14:paraId="1101A82E" w14:textId="079DA7E8" w:rsidR="00900F22" w:rsidRPr="00D3493A" w:rsidRDefault="00900F22" w:rsidP="00770742">
      <w:pPr>
        <w:jc w:val="both"/>
      </w:pPr>
    </w:p>
    <w:p w14:paraId="463F35CA" w14:textId="01FF5D4E" w:rsidR="00900F22" w:rsidRDefault="00900F22" w:rsidP="00770742">
      <w:pPr>
        <w:ind w:left="426"/>
        <w:jc w:val="both"/>
      </w:pPr>
    </w:p>
    <w:p w14:paraId="3CAB216C" w14:textId="77777777" w:rsidR="00900F22" w:rsidRDefault="00900F22" w:rsidP="00770742">
      <w:pPr>
        <w:ind w:left="426"/>
        <w:jc w:val="both"/>
      </w:pPr>
    </w:p>
    <w:p w14:paraId="2D2D6817" w14:textId="41F8FEBC" w:rsidR="000B5724" w:rsidRDefault="000B5724" w:rsidP="00770742">
      <w:pPr>
        <w:ind w:left="426"/>
        <w:jc w:val="both"/>
      </w:pPr>
      <w:r>
        <w:t xml:space="preserve">Figure 7, </w:t>
      </w:r>
      <w:r w:rsidR="0050131E">
        <w:t>we do correction for having different values range across all features by using normalization.</w:t>
      </w:r>
    </w:p>
    <w:p w14:paraId="226E2280" w14:textId="77777777" w:rsidR="007D5064" w:rsidRDefault="007D5064" w:rsidP="00770742">
      <w:pPr>
        <w:jc w:val="both"/>
      </w:pPr>
    </w:p>
    <w:p w14:paraId="789B86E0" w14:textId="01922AFA" w:rsidR="007D5064" w:rsidRDefault="007D5064" w:rsidP="00770742">
      <w:pPr>
        <w:jc w:val="both"/>
      </w:pPr>
    </w:p>
    <w:p w14:paraId="5F876600" w14:textId="5B90CE48" w:rsidR="007D5064" w:rsidRDefault="00F37FD0" w:rsidP="00770742">
      <w:pPr>
        <w:jc w:val="both"/>
      </w:pPr>
      <w:r>
        <w:rPr>
          <w:noProof/>
        </w:rPr>
        <mc:AlternateContent>
          <mc:Choice Requires="wps">
            <w:drawing>
              <wp:anchor distT="0" distB="0" distL="114300" distR="114300" simplePos="0" relativeHeight="251676672" behindDoc="0" locked="0" layoutInCell="1" allowOverlap="1" wp14:anchorId="5D468C93" wp14:editId="4D1D8B8B">
                <wp:simplePos x="0" y="0"/>
                <wp:positionH relativeFrom="column">
                  <wp:posOffset>546100</wp:posOffset>
                </wp:positionH>
                <wp:positionV relativeFrom="paragraph">
                  <wp:posOffset>2016760</wp:posOffset>
                </wp:positionV>
                <wp:extent cx="203200" cy="298450"/>
                <wp:effectExtent l="0" t="0" r="25400" b="25400"/>
                <wp:wrapNone/>
                <wp:docPr id="24" name="Rectangle 24"/>
                <wp:cNvGraphicFramePr/>
                <a:graphic xmlns:a="http://schemas.openxmlformats.org/drawingml/2006/main">
                  <a:graphicData uri="http://schemas.microsoft.com/office/word/2010/wordprocessingShape">
                    <wps:wsp>
                      <wps:cNvSpPr/>
                      <wps:spPr>
                        <a:xfrm>
                          <a:off x="0" y="0"/>
                          <a:ext cx="203200" cy="29845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43D6DC7D" id="Rectangle 24" o:spid="_x0000_s1026" style="position:absolute;margin-left:43pt;margin-top:158.8pt;width:16pt;height:2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" filled="f" strokecolor="red" strokeweight="2pt">
                <v:stroke miterlimit="4"/>
                <v:textbox style="mso-fit-shape-to-text:t" inset="3pt,3pt,3pt,3pt"/>
              </v:rect>
            </w:pict>
          </mc:Fallback>
        </mc:AlternateContent>
      </w:r>
      <w:r>
        <w:rPr>
          <w:noProof/>
        </w:rPr>
        <mc:AlternateContent>
          <mc:Choice Requires="wps">
            <w:drawing>
              <wp:anchor distT="0" distB="0" distL="114300" distR="114300" simplePos="0" relativeHeight="251674624" behindDoc="0" locked="0" layoutInCell="1" allowOverlap="1" wp14:anchorId="372B9500" wp14:editId="2B550345">
                <wp:simplePos x="0" y="0"/>
                <wp:positionH relativeFrom="column">
                  <wp:posOffset>1555750</wp:posOffset>
                </wp:positionH>
                <wp:positionV relativeFrom="paragraph">
                  <wp:posOffset>1997710</wp:posOffset>
                </wp:positionV>
                <wp:extent cx="203200" cy="298450"/>
                <wp:effectExtent l="0" t="0" r="25400" b="25400"/>
                <wp:wrapNone/>
                <wp:docPr id="22" name="Rectangle 22"/>
                <wp:cNvGraphicFramePr/>
                <a:graphic xmlns:a="http://schemas.openxmlformats.org/drawingml/2006/main">
                  <a:graphicData uri="http://schemas.microsoft.com/office/word/2010/wordprocessingShape">
                    <wps:wsp>
                      <wps:cNvSpPr/>
                      <wps:spPr>
                        <a:xfrm>
                          <a:off x="0" y="0"/>
                          <a:ext cx="203200" cy="29845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2B38E51B" id="Rectangle 22" o:spid="_x0000_s1026" style="position:absolute;margin-left:122.5pt;margin-top:157.3pt;width:16pt;height:2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" filled="f" strokecolor="red" strokeweight="2pt">
                <v:stroke miterlimit="4"/>
                <v:textbox style="mso-fit-shape-to-text:t" inset="3pt,3pt,3pt,3pt"/>
              </v:rect>
            </w:pict>
          </mc:Fallback>
        </mc:AlternateContent>
      </w:r>
      <w:r>
        <w:rPr>
          <w:noProof/>
        </w:rPr>
        <mc:AlternateContent>
          <mc:Choice Requires="wps">
            <w:drawing>
              <wp:anchor distT="0" distB="0" distL="114300" distR="114300" simplePos="0" relativeHeight="251672576" behindDoc="0" locked="0" layoutInCell="1" allowOverlap="1" wp14:anchorId="6A8544C0" wp14:editId="660C2AFB">
                <wp:simplePos x="0" y="0"/>
                <wp:positionH relativeFrom="column">
                  <wp:posOffset>3054350</wp:posOffset>
                </wp:positionH>
                <wp:positionV relativeFrom="paragraph">
                  <wp:posOffset>905510</wp:posOffset>
                </wp:positionV>
                <wp:extent cx="177800" cy="1289050"/>
                <wp:effectExtent l="0" t="0" r="12700" b="25400"/>
                <wp:wrapNone/>
                <wp:docPr id="20" name="Rectangle 20"/>
                <wp:cNvGraphicFramePr/>
                <a:graphic xmlns:a="http://schemas.openxmlformats.org/drawingml/2006/main">
                  <a:graphicData uri="http://schemas.microsoft.com/office/word/2010/wordprocessingShape">
                    <wps:wsp>
                      <wps:cNvSpPr/>
                      <wps:spPr>
                        <a:xfrm>
                          <a:off x="0" y="0"/>
                          <a:ext cx="177800" cy="128905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76FE4F65" id="Rectangle 20" o:spid="_x0000_s1026" style="position:absolute;margin-left:240.5pt;margin-top:71.3pt;width:14pt;height:10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" filled="f" strokecolor="red" strokeweight="2pt">
                <v:stroke miterlimit="4"/>
                <v:textbox style="mso-fit-shape-to-text:t" inset="3pt,3pt,3pt,3pt"/>
              </v:rect>
            </w:pict>
          </mc:Fallback>
        </mc:AlternateContent>
      </w:r>
      <w:r>
        <w:rPr>
          <w:noProof/>
        </w:rPr>
        <mc:AlternateContent>
          <mc:Choice Requires="wps">
            <w:drawing>
              <wp:anchor distT="0" distB="0" distL="114300" distR="114300" simplePos="0" relativeHeight="251671552" behindDoc="0" locked="0" layoutInCell="1" allowOverlap="1" wp14:anchorId="636BB138" wp14:editId="0B762ADB">
                <wp:simplePos x="0" y="0"/>
                <wp:positionH relativeFrom="column">
                  <wp:posOffset>3302000</wp:posOffset>
                </wp:positionH>
                <wp:positionV relativeFrom="paragraph">
                  <wp:posOffset>156210</wp:posOffset>
                </wp:positionV>
                <wp:extent cx="196850" cy="2044700"/>
                <wp:effectExtent l="0" t="0" r="12700" b="12700"/>
                <wp:wrapNone/>
                <wp:docPr id="19" name="Rectangle 19"/>
                <wp:cNvGraphicFramePr/>
                <a:graphic xmlns:a="http://schemas.openxmlformats.org/drawingml/2006/main">
                  <a:graphicData uri="http://schemas.microsoft.com/office/word/2010/wordprocessingShape">
                    <wps:wsp>
                      <wps:cNvSpPr/>
                      <wps:spPr>
                        <a:xfrm>
                          <a:off x="0" y="0"/>
                          <a:ext cx="196850" cy="204470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1E45833E" id="Rectangle 19" o:spid="_x0000_s1026" style="position:absolute;margin-left:260pt;margin-top:12.3pt;width:15.5pt;height:16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" filled="f" strokecolor="red" strokeweight="2pt">
                <v:stroke miterlimit="4"/>
                <v:textbox style="mso-fit-shape-to-text:t" inset="3pt,3pt,3pt,3pt"/>
              </v:rect>
            </w:pict>
          </mc:Fallback>
        </mc:AlternateContent>
      </w:r>
      <w:r w:rsidR="00C94333">
        <w:rPr>
          <w:noProof/>
        </w:rPr>
        <w:drawing>
          <wp:inline distT="0" distB="0" distL="0" distR="0" wp14:anchorId="1BECC226" wp14:editId="787BDC45">
            <wp:extent cx="6858000" cy="3191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191510"/>
                    </a:xfrm>
                    <a:prstGeom prst="rect">
                      <a:avLst/>
                    </a:prstGeom>
                  </pic:spPr>
                </pic:pic>
              </a:graphicData>
            </a:graphic>
          </wp:inline>
        </w:drawing>
      </w:r>
    </w:p>
    <w:p w14:paraId="6BB5FD31" w14:textId="3FBF3444" w:rsidR="007D5064" w:rsidRDefault="007D5064" w:rsidP="00770742">
      <w:pPr>
        <w:jc w:val="both"/>
      </w:pPr>
    </w:p>
    <w:p w14:paraId="2544EB19" w14:textId="5FFBE21E" w:rsidR="007D5064" w:rsidRDefault="007D5064" w:rsidP="00770742">
      <w:pPr>
        <w:jc w:val="both"/>
      </w:pPr>
    </w:p>
    <w:p w14:paraId="6D981758" w14:textId="3B2DEDEB" w:rsidR="007D5064" w:rsidRPr="004A6E14" w:rsidRDefault="00F37FD0" w:rsidP="00770742">
      <w:pPr>
        <w:pStyle w:val="Caption"/>
        <w:jc w:val="both"/>
        <w:rPr>
          <w:i w:val="0"/>
        </w:rPr>
      </w:pPr>
      <w:bookmarkStart w:id="6" w:name="_Ref34050860"/>
      <w:bookmarkStart w:id="7" w:name="_Toc34056993"/>
      <w:bookmarkStart w:id="8" w:name="_Toc34057810"/>
      <w:r>
        <w:t>Figur</w:t>
      </w:r>
      <w:bookmarkEnd w:id="6"/>
      <w:r>
        <w:t xml:space="preserve">e 6: </w:t>
      </w:r>
      <w:r>
        <w:rPr>
          <w:i w:val="0"/>
        </w:rPr>
        <w:t xml:space="preserve"> Boxplots for value ranges of numeric columns in the attrition dataset.</w:t>
      </w:r>
      <w:bookmarkEnd w:id="7"/>
      <w:bookmarkEnd w:id="8"/>
      <w:r>
        <w:rPr>
          <w:i w:val="0"/>
        </w:rPr>
        <w:t xml:space="preserve"> </w:t>
      </w:r>
    </w:p>
    <w:p w14:paraId="510B578C" w14:textId="33DD2C10" w:rsidR="007D5064" w:rsidRDefault="007D5064" w:rsidP="00770742">
      <w:pPr>
        <w:jc w:val="both"/>
      </w:pPr>
    </w:p>
    <w:p w14:paraId="666233D1" w14:textId="5A47D0B2" w:rsidR="007D5064" w:rsidRDefault="007D5064" w:rsidP="00770742">
      <w:pPr>
        <w:jc w:val="both"/>
      </w:pPr>
    </w:p>
    <w:p w14:paraId="24A43749" w14:textId="14353948" w:rsidR="00F27F03" w:rsidRDefault="00F27F03" w:rsidP="00770742">
      <w:pPr>
        <w:pStyle w:val="Heading1"/>
        <w:jc w:val="both"/>
      </w:pPr>
      <w:r>
        <w:rPr>
          <w:noProof/>
        </w:rPr>
        <w:lastRenderedPageBreak/>
        <w:drawing>
          <wp:anchor distT="0" distB="0" distL="114300" distR="114300" simplePos="0" relativeHeight="251677696" behindDoc="1" locked="0" layoutInCell="1" allowOverlap="1" wp14:anchorId="586A65EF" wp14:editId="1E70AA28">
            <wp:simplePos x="0" y="0"/>
            <wp:positionH relativeFrom="column">
              <wp:posOffset>488950</wp:posOffset>
            </wp:positionH>
            <wp:positionV relativeFrom="paragraph">
              <wp:posOffset>6350</wp:posOffset>
            </wp:positionV>
            <wp:extent cx="5727700" cy="2552065"/>
            <wp:effectExtent l="0" t="0" r="6350" b="635"/>
            <wp:wrapTight wrapText="bothSides">
              <wp:wrapPolygon edited="0">
                <wp:start x="0" y="0"/>
                <wp:lineTo x="0" y="21444"/>
                <wp:lineTo x="21552" y="21444"/>
                <wp:lineTo x="21552" y="0"/>
                <wp:lineTo x="0" y="0"/>
              </wp:wrapPolygon>
            </wp:wrapTight>
            <wp:docPr id="26" name="Picture 26" descr="A close up of a piece of pap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close up of a piece of pap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2552065"/>
                    </a:xfrm>
                    <a:prstGeom prst="rect">
                      <a:avLst/>
                    </a:prstGeom>
                  </pic:spPr>
                </pic:pic>
              </a:graphicData>
            </a:graphic>
            <wp14:sizeRelH relativeFrom="page">
              <wp14:pctWidth>0</wp14:pctWidth>
            </wp14:sizeRelH>
            <wp14:sizeRelV relativeFrom="page">
              <wp14:pctHeight>0</wp14:pctHeight>
            </wp14:sizeRelV>
          </wp:anchor>
        </w:drawing>
      </w:r>
    </w:p>
    <w:p w14:paraId="66C7B0C1" w14:textId="5ADF8CEC" w:rsidR="00F27F03" w:rsidRDefault="00F27F03" w:rsidP="00770742">
      <w:pPr>
        <w:pStyle w:val="Caption"/>
        <w:jc w:val="both"/>
      </w:pPr>
    </w:p>
    <w:p w14:paraId="200F7861" w14:textId="667331E9" w:rsidR="00F27F03" w:rsidRDefault="00F27F03" w:rsidP="00770742">
      <w:pPr>
        <w:pStyle w:val="Caption"/>
        <w:jc w:val="both"/>
      </w:pPr>
    </w:p>
    <w:p w14:paraId="208F6CB0" w14:textId="20A0AB3D" w:rsidR="00F27F03" w:rsidRDefault="00F27F03" w:rsidP="00770742">
      <w:pPr>
        <w:pStyle w:val="Caption"/>
        <w:jc w:val="both"/>
      </w:pPr>
    </w:p>
    <w:p w14:paraId="4D5E5CD5" w14:textId="6E64320B" w:rsidR="00F27F03" w:rsidRDefault="00F27F03" w:rsidP="00770742">
      <w:pPr>
        <w:pStyle w:val="Caption"/>
        <w:jc w:val="both"/>
      </w:pPr>
    </w:p>
    <w:p w14:paraId="2EDDA8E5" w14:textId="145E4626" w:rsidR="00F27F03" w:rsidRDefault="00F27F03" w:rsidP="00770742">
      <w:pPr>
        <w:pStyle w:val="Caption"/>
        <w:jc w:val="both"/>
      </w:pPr>
    </w:p>
    <w:p w14:paraId="408D3AA7" w14:textId="4053CC90" w:rsidR="00F27F03" w:rsidRDefault="00F27F03" w:rsidP="00770742">
      <w:pPr>
        <w:pStyle w:val="Caption"/>
        <w:jc w:val="both"/>
      </w:pPr>
    </w:p>
    <w:p w14:paraId="505B70F3" w14:textId="7BDFB5C0" w:rsidR="00F27F03" w:rsidRDefault="00F27F03" w:rsidP="00770742">
      <w:pPr>
        <w:pStyle w:val="Caption"/>
        <w:jc w:val="both"/>
      </w:pPr>
    </w:p>
    <w:p w14:paraId="75CEF177" w14:textId="6F726076" w:rsidR="00F27F03" w:rsidRDefault="00F27F03" w:rsidP="00770742">
      <w:pPr>
        <w:pStyle w:val="Caption"/>
        <w:jc w:val="both"/>
      </w:pPr>
    </w:p>
    <w:p w14:paraId="0ACFF4E1" w14:textId="0A821360" w:rsidR="00CE4A75" w:rsidRPr="004A6E14" w:rsidRDefault="00F27F03" w:rsidP="00770742">
      <w:pPr>
        <w:pStyle w:val="Caption"/>
        <w:jc w:val="both"/>
        <w:rPr>
          <w:i w:val="0"/>
        </w:rPr>
      </w:pPr>
      <w:r>
        <w:t xml:space="preserve">Figure 7: </w:t>
      </w:r>
      <w:r>
        <w:rPr>
          <w:i w:val="0"/>
        </w:rPr>
        <w:t xml:space="preserve"> Boxplots for value ranges of numeric columns in the attrition dataset using normalization</w:t>
      </w:r>
      <w:r w:rsidR="004A6E14">
        <w:rPr>
          <w:i w:val="0"/>
        </w:rPr>
        <w:t>.</w:t>
      </w:r>
    </w:p>
    <w:p w14:paraId="5DD28121" w14:textId="77777777" w:rsidR="00CE4A75" w:rsidRPr="00CE4A75" w:rsidRDefault="00CE4A75" w:rsidP="00770742">
      <w:pPr>
        <w:jc w:val="both"/>
        <w:rPr>
          <w:lang w:val="en-AU"/>
        </w:rPr>
      </w:pPr>
    </w:p>
    <w:sdt>
      <w:sdtPr>
        <w:id w:val="-58720764"/>
        <w:placeholder>
          <w:docPart w:val="FCD79F1F899B4D32AB55481ECDEDB044"/>
        </w:placeholder>
        <w15:dataBinding w:prefixMappings="xmlns:ns0='http://schemas.microsoft.com/temp/samples' " w:xpath="/ns0:employees[1]/ns0:employee[1]/ns0:CompanyName[1]" w:storeItemID="{00000000-0000-0000-0000-000000000000}"/>
        <w15:appearance w15:val="hidden"/>
      </w:sdtPr>
      <w:sdtContent>
        <w:p w14:paraId="54254A92" w14:textId="3D4714C0" w:rsidR="0062787E" w:rsidRDefault="004A6E14" w:rsidP="00770742">
          <w:pPr>
            <w:ind w:left="432"/>
            <w:jc w:val="both"/>
          </w:pPr>
          <w:r>
            <w:t>Also, in</w:t>
          </w:r>
          <w:r w:rsidR="0062787E">
            <w:t xml:space="preserve"> this part, we show histogram visualizations for the statistical distributions of numeric columns in the employee attrition dataset. Figure 8 shows the histogram graphs for the numeric columns. It can be observed that almost 8 columns contribute to the majority of variance in the numeric columns</w:t>
          </w:r>
          <w:r w:rsidR="009771FE">
            <w:t>’</w:t>
          </w:r>
          <w:r w:rsidR="0062787E">
            <w:t xml:space="preserve"> values.</w:t>
          </w:r>
        </w:p>
        <w:p w14:paraId="2A13320C" w14:textId="647E57F8" w:rsidR="00825244" w:rsidRDefault="00825244" w:rsidP="00770742">
          <w:pPr>
            <w:ind w:left="426"/>
            <w:jc w:val="both"/>
          </w:pPr>
        </w:p>
        <w:p w14:paraId="1DDC13A7" w14:textId="01FEDB2A" w:rsidR="00825244" w:rsidRDefault="00825244" w:rsidP="00770742">
          <w:pPr>
            <w:jc w:val="both"/>
          </w:pPr>
        </w:p>
        <w:p w14:paraId="14F3A938" w14:textId="01F8923C" w:rsidR="0050131E" w:rsidRDefault="004A6E14" w:rsidP="00770742">
          <w:pPr>
            <w:pStyle w:val="Caption"/>
            <w:jc w:val="both"/>
          </w:pPr>
          <w:bookmarkStart w:id="9" w:name="_Toc34056994"/>
          <w:bookmarkStart w:id="10" w:name="_Toc34057811"/>
          <w:r>
            <w:rPr>
              <w:noProof/>
            </w:rPr>
            <w:drawing>
              <wp:anchor distT="0" distB="0" distL="114300" distR="114300" simplePos="0" relativeHeight="251694080" behindDoc="1" locked="0" layoutInCell="1" allowOverlap="1" wp14:anchorId="452AE5D8" wp14:editId="6DA32250">
                <wp:simplePos x="0" y="0"/>
                <wp:positionH relativeFrom="margin">
                  <wp:posOffset>1289050</wp:posOffset>
                </wp:positionH>
                <wp:positionV relativeFrom="paragraph">
                  <wp:posOffset>8890</wp:posOffset>
                </wp:positionV>
                <wp:extent cx="4514215" cy="3625850"/>
                <wp:effectExtent l="0" t="0" r="635" b="0"/>
                <wp:wrapTight wrapText="bothSides">
                  <wp:wrapPolygon edited="0">
                    <wp:start x="0" y="0"/>
                    <wp:lineTo x="0" y="21449"/>
                    <wp:lineTo x="21512" y="21449"/>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14215" cy="3625850"/>
                        </a:xfrm>
                        <a:prstGeom prst="rect">
                          <a:avLst/>
                        </a:prstGeom>
                      </pic:spPr>
                    </pic:pic>
                  </a:graphicData>
                </a:graphic>
                <wp14:sizeRelH relativeFrom="page">
                  <wp14:pctWidth>0</wp14:pctWidth>
                </wp14:sizeRelH>
                <wp14:sizeRelV relativeFrom="page">
                  <wp14:pctHeight>0</wp14:pctHeight>
                </wp14:sizeRelV>
              </wp:anchor>
            </w:drawing>
          </w:r>
        </w:p>
        <w:p w14:paraId="091F50C5" w14:textId="6C88D655" w:rsidR="0050131E" w:rsidRPr="0050131E" w:rsidRDefault="0050131E" w:rsidP="00770742">
          <w:pPr>
            <w:jc w:val="both"/>
            <w:rPr>
              <w:lang w:val="en-AU"/>
            </w:rPr>
          </w:pPr>
        </w:p>
        <w:p w14:paraId="0459932D" w14:textId="77777777" w:rsidR="0050131E" w:rsidRDefault="0050131E" w:rsidP="00770742">
          <w:pPr>
            <w:pStyle w:val="Caption"/>
            <w:jc w:val="both"/>
            <w:rPr>
              <w:noProof/>
            </w:rPr>
          </w:pPr>
        </w:p>
        <w:p w14:paraId="0D650240" w14:textId="77777777" w:rsidR="0050131E" w:rsidRDefault="0050131E" w:rsidP="00770742">
          <w:pPr>
            <w:pStyle w:val="Caption"/>
            <w:jc w:val="both"/>
            <w:rPr>
              <w:noProof/>
            </w:rPr>
          </w:pPr>
        </w:p>
        <w:p w14:paraId="55AFE91F" w14:textId="77777777" w:rsidR="0050131E" w:rsidRDefault="0050131E" w:rsidP="00770742">
          <w:pPr>
            <w:pStyle w:val="Caption"/>
            <w:jc w:val="both"/>
            <w:rPr>
              <w:noProof/>
            </w:rPr>
          </w:pPr>
        </w:p>
        <w:p w14:paraId="079F3D27" w14:textId="77777777" w:rsidR="0050131E" w:rsidRDefault="0050131E" w:rsidP="00770742">
          <w:pPr>
            <w:pStyle w:val="Caption"/>
            <w:jc w:val="both"/>
            <w:rPr>
              <w:noProof/>
            </w:rPr>
          </w:pPr>
        </w:p>
        <w:p w14:paraId="42CD1602" w14:textId="77777777" w:rsidR="0050131E" w:rsidRDefault="0050131E" w:rsidP="00770742">
          <w:pPr>
            <w:pStyle w:val="Caption"/>
            <w:jc w:val="both"/>
            <w:rPr>
              <w:noProof/>
            </w:rPr>
          </w:pPr>
        </w:p>
        <w:p w14:paraId="2733C9FA" w14:textId="77777777" w:rsidR="0050131E" w:rsidRDefault="0050131E" w:rsidP="00770742">
          <w:pPr>
            <w:pStyle w:val="Caption"/>
            <w:jc w:val="both"/>
            <w:rPr>
              <w:noProof/>
            </w:rPr>
          </w:pPr>
        </w:p>
        <w:p w14:paraId="69E019AA" w14:textId="77777777" w:rsidR="0050131E" w:rsidRDefault="0050131E" w:rsidP="00770742">
          <w:pPr>
            <w:pStyle w:val="Caption"/>
            <w:jc w:val="both"/>
            <w:rPr>
              <w:noProof/>
            </w:rPr>
          </w:pPr>
        </w:p>
        <w:p w14:paraId="67ACEEFF" w14:textId="77777777" w:rsidR="0050131E" w:rsidRDefault="0050131E" w:rsidP="00770742">
          <w:pPr>
            <w:pStyle w:val="Caption"/>
            <w:jc w:val="both"/>
            <w:rPr>
              <w:noProof/>
            </w:rPr>
          </w:pPr>
        </w:p>
        <w:p w14:paraId="370716CB" w14:textId="77777777" w:rsidR="0050131E" w:rsidRDefault="0050131E" w:rsidP="00770742">
          <w:pPr>
            <w:pStyle w:val="Caption"/>
            <w:jc w:val="both"/>
            <w:rPr>
              <w:noProof/>
            </w:rPr>
          </w:pPr>
        </w:p>
        <w:p w14:paraId="3E32B6D2" w14:textId="6C0D1202" w:rsidR="0050131E" w:rsidRDefault="0050131E" w:rsidP="00770742">
          <w:pPr>
            <w:pStyle w:val="Caption"/>
            <w:jc w:val="both"/>
            <w:rPr>
              <w:noProof/>
            </w:rPr>
          </w:pPr>
        </w:p>
        <w:p w14:paraId="4C78B510" w14:textId="4DC6F4AA" w:rsidR="004A6E14" w:rsidRDefault="004A6E14" w:rsidP="00770742">
          <w:pPr>
            <w:jc w:val="both"/>
            <w:rPr>
              <w:lang w:val="en-AU"/>
            </w:rPr>
          </w:pPr>
        </w:p>
        <w:p w14:paraId="64A4ED08" w14:textId="77777777" w:rsidR="004A6E14" w:rsidRPr="004A6E14" w:rsidRDefault="004A6E14" w:rsidP="00770742">
          <w:pPr>
            <w:jc w:val="both"/>
            <w:rPr>
              <w:lang w:val="en-AU"/>
            </w:rPr>
          </w:pPr>
        </w:p>
        <w:p w14:paraId="176A4CD6" w14:textId="77777777" w:rsidR="004A6E14" w:rsidRPr="004A6E14" w:rsidRDefault="004A6E14" w:rsidP="00770742">
          <w:pPr>
            <w:jc w:val="both"/>
            <w:rPr>
              <w:lang w:val="en-AU"/>
            </w:rPr>
          </w:pPr>
        </w:p>
        <w:p w14:paraId="6AB21623" w14:textId="77777777" w:rsidR="0050131E" w:rsidRDefault="0050131E" w:rsidP="00770742">
          <w:pPr>
            <w:pStyle w:val="Caption"/>
            <w:jc w:val="both"/>
            <w:rPr>
              <w:noProof/>
            </w:rPr>
          </w:pPr>
        </w:p>
        <w:p w14:paraId="2185966C" w14:textId="3888750F" w:rsidR="004A6E14" w:rsidRPr="00900F22" w:rsidRDefault="0050131E" w:rsidP="00770742">
          <w:pPr>
            <w:pStyle w:val="Caption"/>
            <w:jc w:val="both"/>
            <w:rPr>
              <w:i w:val="0"/>
            </w:rPr>
          </w:pPr>
          <w:r>
            <w:t>Figure</w:t>
          </w:r>
          <w:r>
            <w:rPr>
              <w:noProof/>
            </w:rPr>
            <w:t xml:space="preserve"> </w:t>
          </w:r>
          <w:r w:rsidR="00825244">
            <w:rPr>
              <w:noProof/>
            </w:rPr>
            <w:t>8</w:t>
          </w:r>
          <w:r w:rsidR="00825244">
            <w:rPr>
              <w:i w:val="0"/>
            </w:rPr>
            <w:t>: Histograms for the 24 numeric columns in the employee attrition dataset.</w:t>
          </w:r>
          <w:bookmarkEnd w:id="9"/>
          <w:bookmarkEnd w:id="10"/>
        </w:p>
        <w:p w14:paraId="1BAA6295" w14:textId="77777777" w:rsidR="004A6E14" w:rsidRPr="004A6E14" w:rsidRDefault="004A6E14" w:rsidP="00770742">
          <w:pPr>
            <w:jc w:val="both"/>
            <w:rPr>
              <w:lang w:val="en-AU"/>
            </w:rPr>
          </w:pPr>
        </w:p>
        <w:p w14:paraId="7C7FF9DB" w14:textId="17ACB321" w:rsidR="00D27913" w:rsidRDefault="007073C3" w:rsidP="00770742">
          <w:pPr>
            <w:ind w:left="426"/>
            <w:jc w:val="both"/>
          </w:pPr>
          <w:r>
            <w:t>Figure 9 shows a pie chart of the overall attrition rate</w:t>
          </w:r>
          <w:r w:rsidR="004A7D44">
            <w:t xml:space="preserve">. </w:t>
          </w:r>
          <w:r w:rsidR="00146DDC">
            <w:t>First, w</w:t>
          </w:r>
          <w:r w:rsidR="004A7D44">
            <w:t xml:space="preserve">e can see that the percentage of </w:t>
          </w:r>
          <w:r w:rsidR="00662A4D">
            <w:t xml:space="preserve">the </w:t>
          </w:r>
          <w:r w:rsidR="004A7D44">
            <w:t xml:space="preserve">total number of employees who got attrition </w:t>
          </w:r>
          <w:r w:rsidR="00146DDC">
            <w:t xml:space="preserve">represented only 16.1% of the total number of </w:t>
          </w:r>
          <w:r w:rsidR="00146DDC">
            <w:lastRenderedPageBreak/>
            <w:t>employees. Second, t</w:t>
          </w:r>
          <w:r w:rsidR="004A7D44">
            <w:t xml:space="preserve">he employee </w:t>
          </w:r>
          <w:r w:rsidR="00146DDC">
            <w:t xml:space="preserve">not </w:t>
          </w:r>
          <w:r w:rsidR="004A7D44">
            <w:t>attrition rate reach</w:t>
          </w:r>
          <w:r w:rsidR="00AE0944">
            <w:t>ed nearly three times higher tha</w:t>
          </w:r>
          <w:r w:rsidR="00146DDC">
            <w:t xml:space="preserve">n </w:t>
          </w:r>
          <w:r w:rsidR="00AE0944">
            <w:t>the employee who really suffer</w:t>
          </w:r>
          <w:r w:rsidR="00662A4D">
            <w:t>s</w:t>
          </w:r>
          <w:r w:rsidR="00AE0944">
            <w:t xml:space="preserve"> from attrition</w:t>
          </w:r>
          <w:r w:rsidR="00146DDC">
            <w:t>. Lastly, 83.9% of employees not got attrition</w:t>
          </w:r>
          <w:r w:rsidR="00662A4D">
            <w:t>,</w:t>
          </w:r>
          <w:r w:rsidR="00146DDC">
            <w:t xml:space="preserve"> which is a significant difference. This finding </w:t>
          </w:r>
          <w:r w:rsidR="00D27913">
            <w:t>indicate</w:t>
          </w:r>
          <w:r w:rsidR="00662A4D">
            <w:t>s</w:t>
          </w:r>
          <w:r w:rsidR="00D27913">
            <w:t xml:space="preserve"> a class label imbalance between the attrition classes (i.e., “Yes</w:t>
          </w:r>
          <w:r w:rsidR="00377EDD">
            <w:t>,”</w:t>
          </w:r>
          <w:r w:rsidR="00D27913">
            <w:t xml:space="preserve"> “No”).</w:t>
          </w:r>
          <w:r w:rsidR="00D27913" w:rsidRPr="00D27913">
            <w:t xml:space="preserve"> </w:t>
          </w:r>
          <w:r w:rsidR="00D27913">
            <w:t>This imbalance will demand the use of suitable sampling techniques (e.g., stratified sampling) during the training procedure of a machine learning model to guarantee good generalization on future data.</w:t>
          </w:r>
        </w:p>
        <w:p w14:paraId="03E75F4B" w14:textId="54A13214" w:rsidR="007073C3" w:rsidRDefault="007073C3" w:rsidP="00770742">
          <w:pPr>
            <w:ind w:left="426"/>
            <w:jc w:val="both"/>
          </w:pPr>
        </w:p>
        <w:p w14:paraId="50947D2B" w14:textId="77777777" w:rsidR="00172A5F" w:rsidRDefault="00172A5F" w:rsidP="00770742">
          <w:pPr>
            <w:jc w:val="both"/>
            <w:rPr>
              <w:noProof/>
            </w:rPr>
          </w:pPr>
        </w:p>
        <w:p w14:paraId="2EB47CDD" w14:textId="38BD4889" w:rsidR="007073C3" w:rsidRDefault="00172A5F" w:rsidP="00770742">
          <w:pPr>
            <w:jc w:val="both"/>
            <w:rPr>
              <w:lang w:val="en-AU"/>
            </w:rPr>
          </w:pPr>
          <w:r>
            <w:rPr>
              <w:noProof/>
            </w:rPr>
            <w:drawing>
              <wp:anchor distT="0" distB="0" distL="114300" distR="114300" simplePos="0" relativeHeight="251678720" behindDoc="1" locked="0" layoutInCell="1" allowOverlap="1" wp14:anchorId="2F0DD751" wp14:editId="6584F524">
                <wp:simplePos x="0" y="0"/>
                <wp:positionH relativeFrom="margin">
                  <wp:posOffset>1593850</wp:posOffset>
                </wp:positionH>
                <wp:positionV relativeFrom="paragraph">
                  <wp:posOffset>17145</wp:posOffset>
                </wp:positionV>
                <wp:extent cx="3848100" cy="2413000"/>
                <wp:effectExtent l="0" t="0" r="0" b="6350"/>
                <wp:wrapTight wrapText="bothSides">
                  <wp:wrapPolygon edited="0">
                    <wp:start x="0" y="0"/>
                    <wp:lineTo x="0" y="21486"/>
                    <wp:lineTo x="21493" y="21486"/>
                    <wp:lineTo x="2149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100" cy="241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96D8C" w14:textId="38CE6168" w:rsidR="007073C3" w:rsidRDefault="007073C3" w:rsidP="00770742">
          <w:pPr>
            <w:jc w:val="both"/>
            <w:rPr>
              <w:lang w:val="en-AU"/>
            </w:rPr>
          </w:pPr>
        </w:p>
        <w:p w14:paraId="692E661A" w14:textId="337C8FC7" w:rsidR="007073C3" w:rsidRDefault="007073C3" w:rsidP="00770742">
          <w:pPr>
            <w:jc w:val="both"/>
            <w:rPr>
              <w:lang w:val="en-AU"/>
            </w:rPr>
          </w:pPr>
        </w:p>
        <w:p w14:paraId="62DABAC9" w14:textId="1C3F9DB6" w:rsidR="007073C3" w:rsidRDefault="007073C3" w:rsidP="00770742">
          <w:pPr>
            <w:jc w:val="both"/>
            <w:rPr>
              <w:lang w:val="en-AU"/>
            </w:rPr>
          </w:pPr>
        </w:p>
        <w:p w14:paraId="3C7C4B01" w14:textId="07563C35" w:rsidR="007073C3" w:rsidRDefault="007073C3" w:rsidP="00770742">
          <w:pPr>
            <w:jc w:val="both"/>
            <w:rPr>
              <w:lang w:val="en-AU"/>
            </w:rPr>
          </w:pPr>
        </w:p>
        <w:p w14:paraId="125084BD" w14:textId="227B04C0" w:rsidR="007073C3" w:rsidRDefault="007073C3" w:rsidP="00770742">
          <w:pPr>
            <w:jc w:val="both"/>
            <w:rPr>
              <w:lang w:val="en-AU"/>
            </w:rPr>
          </w:pPr>
        </w:p>
        <w:p w14:paraId="602C8F81" w14:textId="7CEBD637" w:rsidR="007073C3" w:rsidRDefault="007073C3" w:rsidP="00770742">
          <w:pPr>
            <w:jc w:val="both"/>
            <w:rPr>
              <w:lang w:val="en-AU"/>
            </w:rPr>
          </w:pPr>
        </w:p>
        <w:p w14:paraId="57FC33E3" w14:textId="015F6E26" w:rsidR="007073C3" w:rsidRDefault="007073C3" w:rsidP="00770742">
          <w:pPr>
            <w:jc w:val="both"/>
            <w:rPr>
              <w:lang w:val="en-AU"/>
            </w:rPr>
          </w:pPr>
        </w:p>
        <w:p w14:paraId="451163BF" w14:textId="6DBE852B" w:rsidR="007073C3" w:rsidRDefault="007073C3" w:rsidP="00770742">
          <w:pPr>
            <w:jc w:val="both"/>
            <w:rPr>
              <w:lang w:val="en-AU"/>
            </w:rPr>
          </w:pPr>
        </w:p>
        <w:p w14:paraId="10A62984" w14:textId="037B2F13" w:rsidR="007073C3" w:rsidRDefault="007073C3" w:rsidP="00770742">
          <w:pPr>
            <w:jc w:val="both"/>
            <w:rPr>
              <w:lang w:val="en-AU"/>
            </w:rPr>
          </w:pPr>
        </w:p>
        <w:p w14:paraId="214E2673" w14:textId="38CBF584" w:rsidR="007073C3" w:rsidRDefault="007073C3" w:rsidP="00770742">
          <w:pPr>
            <w:jc w:val="both"/>
            <w:rPr>
              <w:lang w:val="en-AU"/>
            </w:rPr>
          </w:pPr>
        </w:p>
        <w:p w14:paraId="0396A079" w14:textId="4496FB6D" w:rsidR="008B7F03" w:rsidRDefault="008B7F03" w:rsidP="00770742">
          <w:pPr>
            <w:jc w:val="both"/>
            <w:rPr>
              <w:lang w:val="en-AU"/>
            </w:rPr>
          </w:pPr>
        </w:p>
        <w:p w14:paraId="6F386AA6" w14:textId="62604B47" w:rsidR="008B7F03" w:rsidRDefault="008B7F03" w:rsidP="00770742">
          <w:pPr>
            <w:jc w:val="both"/>
            <w:rPr>
              <w:lang w:val="en-AU"/>
            </w:rPr>
          </w:pPr>
        </w:p>
        <w:p w14:paraId="0A1671BB" w14:textId="714F5930" w:rsidR="008B7F03" w:rsidRDefault="008B7F03" w:rsidP="00770742">
          <w:pPr>
            <w:jc w:val="both"/>
            <w:rPr>
              <w:lang w:val="en-AU"/>
            </w:rPr>
          </w:pPr>
        </w:p>
        <w:p w14:paraId="0C1D74A9" w14:textId="77777777" w:rsidR="008B7F03" w:rsidRPr="008B7F03" w:rsidRDefault="008B7F03" w:rsidP="00770742">
          <w:pPr>
            <w:jc w:val="both"/>
            <w:rPr>
              <w:sz w:val="2"/>
              <w:szCs w:val="2"/>
              <w:lang w:val="en-AU"/>
            </w:rPr>
          </w:pPr>
        </w:p>
        <w:p w14:paraId="55D039AB" w14:textId="133848D9" w:rsidR="008B7F03" w:rsidRPr="008B7F03" w:rsidRDefault="008B7F03" w:rsidP="00770742">
          <w:pPr>
            <w:jc w:val="both"/>
            <w:rPr>
              <w:i/>
              <w:iCs/>
              <w:sz w:val="20"/>
              <w:szCs w:val="20"/>
              <w:lang w:val="en-AU"/>
            </w:rPr>
          </w:pPr>
          <w:r w:rsidRPr="008B7F03">
            <w:rPr>
              <w:i/>
              <w:iCs/>
              <w:sz w:val="20"/>
              <w:szCs w:val="20"/>
            </w:rPr>
            <w:t xml:space="preserve">Figure </w:t>
          </w:r>
          <w:r w:rsidRPr="008B7F03">
            <w:rPr>
              <w:i/>
              <w:iCs/>
              <w:noProof/>
              <w:sz w:val="20"/>
              <w:szCs w:val="20"/>
            </w:rPr>
            <w:t>9</w:t>
          </w:r>
          <w:r w:rsidRPr="008B7F03">
            <w:rPr>
              <w:i/>
              <w:iCs/>
              <w:sz w:val="20"/>
              <w:szCs w:val="20"/>
            </w:rPr>
            <w:t>: A pie chart showing Employee Attrition Percentage</w:t>
          </w:r>
        </w:p>
        <w:p w14:paraId="535A99EF" w14:textId="58E2AC8B" w:rsidR="008B7F03" w:rsidRDefault="008B7F03" w:rsidP="00770742">
          <w:pPr>
            <w:jc w:val="both"/>
            <w:rPr>
              <w:lang w:val="en-AU"/>
            </w:rPr>
          </w:pPr>
        </w:p>
        <w:p w14:paraId="4F444B02" w14:textId="39E076F0" w:rsidR="008B7F03" w:rsidRDefault="00172A5F" w:rsidP="00770742">
          <w:pPr>
            <w:jc w:val="both"/>
            <w:rPr>
              <w:lang w:val="en-AU"/>
            </w:rPr>
          </w:pPr>
          <w:r>
            <w:rPr>
              <w:noProof/>
            </w:rPr>
            <w:drawing>
              <wp:anchor distT="0" distB="0" distL="114300" distR="114300" simplePos="0" relativeHeight="251679744" behindDoc="1" locked="0" layoutInCell="1" allowOverlap="1" wp14:anchorId="3A438E36" wp14:editId="633F0DF1">
                <wp:simplePos x="0" y="0"/>
                <wp:positionH relativeFrom="margin">
                  <wp:posOffset>1930400</wp:posOffset>
                </wp:positionH>
                <wp:positionV relativeFrom="paragraph">
                  <wp:posOffset>130810</wp:posOffset>
                </wp:positionV>
                <wp:extent cx="2876550" cy="2625725"/>
                <wp:effectExtent l="0" t="0" r="0" b="3175"/>
                <wp:wrapTight wrapText="bothSides">
                  <wp:wrapPolygon edited="0">
                    <wp:start x="0" y="0"/>
                    <wp:lineTo x="0" y="21469"/>
                    <wp:lineTo x="21457" y="21469"/>
                    <wp:lineTo x="2145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76550" cy="2625725"/>
                        </a:xfrm>
                        <a:prstGeom prst="rect">
                          <a:avLst/>
                        </a:prstGeom>
                      </pic:spPr>
                    </pic:pic>
                  </a:graphicData>
                </a:graphic>
                <wp14:sizeRelH relativeFrom="page">
                  <wp14:pctWidth>0</wp14:pctWidth>
                </wp14:sizeRelH>
                <wp14:sizeRelV relativeFrom="page">
                  <wp14:pctHeight>0</wp14:pctHeight>
                </wp14:sizeRelV>
              </wp:anchor>
            </w:drawing>
          </w:r>
        </w:p>
        <w:p w14:paraId="01D5A2F8" w14:textId="7303E548" w:rsidR="008B7F03" w:rsidRDefault="008B7F03" w:rsidP="00770742">
          <w:pPr>
            <w:jc w:val="both"/>
            <w:rPr>
              <w:lang w:val="en-AU"/>
            </w:rPr>
          </w:pPr>
        </w:p>
        <w:p w14:paraId="6AD168CC" w14:textId="27E821BA" w:rsidR="008B7F03" w:rsidRDefault="008B7F03" w:rsidP="00770742">
          <w:pPr>
            <w:jc w:val="both"/>
            <w:rPr>
              <w:lang w:val="en-AU"/>
            </w:rPr>
          </w:pPr>
        </w:p>
        <w:p w14:paraId="7EF72165" w14:textId="13B5A0A4" w:rsidR="008B7F03" w:rsidRDefault="008B7F03" w:rsidP="00770742">
          <w:pPr>
            <w:jc w:val="both"/>
            <w:rPr>
              <w:lang w:val="en-AU"/>
            </w:rPr>
          </w:pPr>
        </w:p>
        <w:p w14:paraId="653DD5E6" w14:textId="52F4FB94" w:rsidR="008B7F03" w:rsidRDefault="008B7F03" w:rsidP="00770742">
          <w:pPr>
            <w:jc w:val="both"/>
            <w:rPr>
              <w:lang w:val="en-AU"/>
            </w:rPr>
          </w:pPr>
        </w:p>
        <w:p w14:paraId="1502061C" w14:textId="09B11D9E" w:rsidR="008B7F03" w:rsidRDefault="008B7F03" w:rsidP="00770742">
          <w:pPr>
            <w:jc w:val="both"/>
            <w:rPr>
              <w:lang w:val="en-AU"/>
            </w:rPr>
          </w:pPr>
        </w:p>
        <w:p w14:paraId="6AC9E7C6" w14:textId="5ECD8BAB" w:rsidR="008B7F03" w:rsidRDefault="008B7F03" w:rsidP="00770742">
          <w:pPr>
            <w:jc w:val="both"/>
            <w:rPr>
              <w:lang w:val="en-AU"/>
            </w:rPr>
          </w:pPr>
        </w:p>
        <w:p w14:paraId="0E73F8F7" w14:textId="1222C70B" w:rsidR="008B7F03" w:rsidRDefault="008B7F03" w:rsidP="00770742">
          <w:pPr>
            <w:jc w:val="both"/>
            <w:rPr>
              <w:lang w:val="en-AU"/>
            </w:rPr>
          </w:pPr>
        </w:p>
        <w:p w14:paraId="5B3AA405" w14:textId="73B34867" w:rsidR="008B7F03" w:rsidRDefault="008B7F03" w:rsidP="00770742">
          <w:pPr>
            <w:jc w:val="both"/>
            <w:rPr>
              <w:lang w:val="en-AU"/>
            </w:rPr>
          </w:pPr>
        </w:p>
        <w:p w14:paraId="3FED8989" w14:textId="16C218D3" w:rsidR="008B7F03" w:rsidRDefault="008B7F03" w:rsidP="00770742">
          <w:pPr>
            <w:jc w:val="both"/>
            <w:rPr>
              <w:lang w:val="en-AU"/>
            </w:rPr>
          </w:pPr>
        </w:p>
        <w:p w14:paraId="2F3F1824" w14:textId="228DED7A" w:rsidR="008B7F03" w:rsidRDefault="008B7F03" w:rsidP="00770742">
          <w:pPr>
            <w:jc w:val="both"/>
            <w:rPr>
              <w:lang w:val="en-AU"/>
            </w:rPr>
          </w:pPr>
        </w:p>
        <w:p w14:paraId="39DC3757" w14:textId="5043CC29" w:rsidR="008B7F03" w:rsidRDefault="008B7F03" w:rsidP="00770742">
          <w:pPr>
            <w:jc w:val="both"/>
            <w:rPr>
              <w:lang w:val="en-AU"/>
            </w:rPr>
          </w:pPr>
        </w:p>
        <w:p w14:paraId="53FC2CA4" w14:textId="0C497110" w:rsidR="008B7F03" w:rsidRDefault="008B7F03" w:rsidP="00770742">
          <w:pPr>
            <w:jc w:val="both"/>
            <w:rPr>
              <w:lang w:val="en-AU"/>
            </w:rPr>
          </w:pPr>
        </w:p>
        <w:p w14:paraId="78833259" w14:textId="5C2F81BB" w:rsidR="008B7F03" w:rsidRDefault="008B7F03" w:rsidP="00770742">
          <w:pPr>
            <w:jc w:val="both"/>
            <w:rPr>
              <w:lang w:val="en-AU"/>
            </w:rPr>
          </w:pPr>
        </w:p>
        <w:p w14:paraId="2590D773" w14:textId="40A61B90" w:rsidR="008B7F03" w:rsidRDefault="008B7F03" w:rsidP="00770742">
          <w:pPr>
            <w:jc w:val="both"/>
            <w:rPr>
              <w:lang w:val="en-AU"/>
            </w:rPr>
          </w:pPr>
        </w:p>
        <w:p w14:paraId="3F7C3369" w14:textId="1ACD23A8" w:rsidR="008B7F03" w:rsidRDefault="008B7F03" w:rsidP="00770742">
          <w:pPr>
            <w:jc w:val="both"/>
            <w:rPr>
              <w:lang w:val="en-AU"/>
            </w:rPr>
          </w:pPr>
        </w:p>
        <w:p w14:paraId="740F8E91" w14:textId="7097EE1E" w:rsidR="008B7F03" w:rsidRDefault="008B7F03" w:rsidP="00770742">
          <w:pPr>
            <w:jc w:val="both"/>
            <w:rPr>
              <w:i/>
              <w:iCs/>
              <w:sz w:val="18"/>
              <w:szCs w:val="18"/>
            </w:rPr>
          </w:pPr>
          <w:bookmarkStart w:id="11" w:name="_Ref34054495"/>
          <w:r w:rsidRPr="00172A5F">
            <w:rPr>
              <w:i/>
              <w:iCs/>
              <w:sz w:val="18"/>
              <w:szCs w:val="18"/>
            </w:rPr>
            <w:t>Figure</w:t>
          </w:r>
          <w:bookmarkEnd w:id="11"/>
          <w:r w:rsidR="00172A5F" w:rsidRPr="00172A5F">
            <w:rPr>
              <w:i/>
              <w:iCs/>
              <w:noProof/>
              <w:sz w:val="18"/>
              <w:szCs w:val="18"/>
            </w:rPr>
            <w:t xml:space="preserve"> </w:t>
          </w:r>
          <w:proofErr w:type="gramStart"/>
          <w:r w:rsidR="00172A5F" w:rsidRPr="00172A5F">
            <w:rPr>
              <w:i/>
              <w:iCs/>
              <w:noProof/>
              <w:sz w:val="18"/>
              <w:szCs w:val="18"/>
            </w:rPr>
            <w:t xml:space="preserve">10 </w:t>
          </w:r>
          <w:r w:rsidRPr="00172A5F">
            <w:rPr>
              <w:i/>
              <w:iCs/>
              <w:sz w:val="18"/>
              <w:szCs w:val="18"/>
            </w:rPr>
            <w:t>:</w:t>
          </w:r>
          <w:proofErr w:type="gramEnd"/>
          <w:r w:rsidRPr="00172A5F">
            <w:rPr>
              <w:i/>
              <w:iCs/>
              <w:sz w:val="18"/>
              <w:szCs w:val="18"/>
            </w:rPr>
            <w:t xml:space="preserve"> A bar chart showing the total number of samples for each attrition possible value</w:t>
          </w:r>
          <w:r w:rsidR="00662A4D">
            <w:rPr>
              <w:i/>
              <w:iCs/>
              <w:sz w:val="18"/>
              <w:szCs w:val="18"/>
            </w:rPr>
            <w:t>,</w:t>
          </w:r>
          <w:r w:rsidRPr="00172A5F">
            <w:rPr>
              <w:i/>
              <w:iCs/>
              <w:sz w:val="18"/>
              <w:szCs w:val="18"/>
            </w:rPr>
            <w:t xml:space="preserve"> including “Yes” and “No</w:t>
          </w:r>
          <w:r w:rsidR="00662A4D">
            <w:rPr>
              <w:i/>
              <w:iCs/>
              <w:sz w:val="18"/>
              <w:szCs w:val="18"/>
            </w:rPr>
            <w:t>.</w:t>
          </w:r>
          <w:r w:rsidRPr="00172A5F">
            <w:rPr>
              <w:i/>
              <w:iCs/>
              <w:sz w:val="18"/>
              <w:szCs w:val="18"/>
            </w:rPr>
            <w:t>”</w:t>
          </w:r>
        </w:p>
        <w:p w14:paraId="79C81A81" w14:textId="2A4D58F0" w:rsidR="00172A5F" w:rsidRDefault="00172A5F" w:rsidP="00770742">
          <w:pPr>
            <w:jc w:val="both"/>
            <w:rPr>
              <w:i/>
              <w:iCs/>
              <w:sz w:val="18"/>
              <w:szCs w:val="18"/>
            </w:rPr>
          </w:pPr>
        </w:p>
        <w:p w14:paraId="7E1A7523" w14:textId="77777777" w:rsidR="00900F22" w:rsidRDefault="00900F22" w:rsidP="00770742">
          <w:pPr>
            <w:spacing w:line="360" w:lineRule="auto"/>
            <w:jc w:val="both"/>
          </w:pPr>
        </w:p>
        <w:p w14:paraId="06489E51" w14:textId="2A549A14" w:rsidR="00AF24EB" w:rsidRDefault="00146DDC" w:rsidP="00770742">
          <w:pPr>
            <w:spacing w:line="360" w:lineRule="auto"/>
            <w:jc w:val="both"/>
          </w:pPr>
          <w:r>
            <w:t xml:space="preserve">Figure 10 shows a bar chart of the total number of records for each attrition value. </w:t>
          </w:r>
          <w:r w:rsidR="00D27913">
            <w:t>As we can see</w:t>
          </w:r>
          <w:r w:rsidR="00662A4D">
            <w:t>,</w:t>
          </w:r>
          <w:r w:rsidR="00D27913">
            <w:t xml:space="preserve"> the numbers</w:t>
          </w:r>
          <w:r w:rsidR="00CA40AA">
            <w:t>,</w:t>
          </w:r>
          <w:r w:rsidR="00D27913">
            <w:t xml:space="preserve"> 237 employees </w:t>
          </w:r>
          <w:r w:rsidR="00CA40AA">
            <w:t>got attrition</w:t>
          </w:r>
          <w:r w:rsidR="00662A4D">
            <w:t>,</w:t>
          </w:r>
          <w:r w:rsidR="00D27913">
            <w:t xml:space="preserve"> and 1233 employees have continued in the company. We conclude the number of NO group</w:t>
          </w:r>
          <w:r w:rsidR="00662A4D">
            <w:t>s</w:t>
          </w:r>
          <w:r w:rsidR="00D27913">
            <w:t xml:space="preserve"> is largely higher than </w:t>
          </w:r>
          <w:r w:rsidR="00662A4D">
            <w:t xml:space="preserve">the </w:t>
          </w:r>
          <w:r w:rsidR="00D27913">
            <w:t>YES group.</w:t>
          </w:r>
        </w:p>
        <w:p w14:paraId="50D767D0" w14:textId="72B6895A" w:rsidR="00116D29" w:rsidRDefault="00116D29" w:rsidP="00770742">
          <w:pPr>
            <w:spacing w:line="360" w:lineRule="auto"/>
            <w:jc w:val="both"/>
          </w:pPr>
        </w:p>
        <w:p w14:paraId="5FC02606" w14:textId="697F9669" w:rsidR="00116D29" w:rsidRDefault="00116D29" w:rsidP="00770742">
          <w:pPr>
            <w:spacing w:line="360" w:lineRule="auto"/>
            <w:jc w:val="both"/>
          </w:pPr>
        </w:p>
        <w:p w14:paraId="2DA6E987" w14:textId="18AEC60E" w:rsidR="00116D29" w:rsidRDefault="00116D29" w:rsidP="00770742">
          <w:pPr>
            <w:spacing w:line="360" w:lineRule="auto"/>
            <w:jc w:val="both"/>
          </w:pPr>
          <w:r>
            <w:lastRenderedPageBreak/>
            <w:t>Now, we want to understand the employees</w:t>
          </w:r>
          <w:r w:rsidR="00662A4D">
            <w:t>'</w:t>
          </w:r>
          <w:r>
            <w:t xml:space="preserve"> age. </w:t>
          </w:r>
          <w:r w:rsidR="00662A4D">
            <w:t>W</w:t>
          </w:r>
          <w:r>
            <w:t>e cheeked about employees</w:t>
          </w:r>
          <w:r w:rsidR="00662A4D">
            <w:t>'</w:t>
          </w:r>
          <w:r>
            <w:t xml:space="preserve"> age to find how old the older employee w</w:t>
          </w:r>
          <w:r w:rsidR="00662A4D">
            <w:t>as</w:t>
          </w:r>
          <w:r>
            <w:t xml:space="preserve"> the same</w:t>
          </w:r>
          <w:r w:rsidR="00662A4D">
            <w:t>,</w:t>
          </w:r>
          <w:r>
            <w:t xml:space="preserve"> the younger age. We found</w:t>
          </w:r>
          <w:r w:rsidR="00662A4D">
            <w:t>,</w:t>
          </w:r>
          <w:r>
            <w:t xml:space="preserve"> according to the result in Figure 11 and Figure 12, the oldest employee w</w:t>
          </w:r>
          <w:r w:rsidR="00662A4D">
            <w:t>as</w:t>
          </w:r>
          <w:r>
            <w:t xml:space="preserve"> sixty years old, while the youngest employee w</w:t>
          </w:r>
          <w:r w:rsidR="00662A4D">
            <w:t>as</w:t>
          </w:r>
          <w:r>
            <w:t xml:space="preserve"> eighteen years old.</w:t>
          </w:r>
          <w:r w:rsidR="00CE4A75">
            <w:t xml:space="preserve"> There are five employees had 60 years old</w:t>
          </w:r>
          <w:r w:rsidR="00662A4D">
            <w:t>,</w:t>
          </w:r>
          <w:r w:rsidR="00CE4A75">
            <w:t xml:space="preserve"> and </w:t>
          </w:r>
          <w:r w:rsidR="00662A4D">
            <w:t>eight</w:t>
          </w:r>
          <w:r w:rsidR="00CE4A75">
            <w:t xml:space="preserve"> employees had 18 years old.</w:t>
          </w:r>
        </w:p>
        <w:p w14:paraId="29936847" w14:textId="6EA0E610" w:rsidR="00116D29" w:rsidRDefault="00116D29" w:rsidP="00770742">
          <w:pPr>
            <w:spacing w:line="360" w:lineRule="auto"/>
            <w:jc w:val="both"/>
          </w:pPr>
          <w:r>
            <w:rPr>
              <w:noProof/>
            </w:rPr>
            <w:drawing>
              <wp:anchor distT="0" distB="0" distL="114300" distR="114300" simplePos="0" relativeHeight="251700224" behindDoc="1" locked="0" layoutInCell="1" allowOverlap="1" wp14:anchorId="255BF37A" wp14:editId="073DCF3E">
                <wp:simplePos x="0" y="0"/>
                <wp:positionH relativeFrom="margin">
                  <wp:align>right</wp:align>
                </wp:positionH>
                <wp:positionV relativeFrom="paragraph">
                  <wp:posOffset>237490</wp:posOffset>
                </wp:positionV>
                <wp:extent cx="6858000" cy="1551305"/>
                <wp:effectExtent l="0" t="0" r="0" b="0"/>
                <wp:wrapTight wrapText="bothSides">
                  <wp:wrapPolygon edited="0">
                    <wp:start x="0" y="0"/>
                    <wp:lineTo x="0" y="21220"/>
                    <wp:lineTo x="21540" y="21220"/>
                    <wp:lineTo x="2154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1551305"/>
                        </a:xfrm>
                        <a:prstGeom prst="rect">
                          <a:avLst/>
                        </a:prstGeom>
                      </pic:spPr>
                    </pic:pic>
                  </a:graphicData>
                </a:graphic>
                <wp14:sizeRelH relativeFrom="page">
                  <wp14:pctWidth>0</wp14:pctWidth>
                </wp14:sizeRelH>
                <wp14:sizeRelV relativeFrom="page">
                  <wp14:pctHeight>0</wp14:pctHeight>
                </wp14:sizeRelV>
              </wp:anchor>
            </w:drawing>
          </w:r>
        </w:p>
        <w:p w14:paraId="17143A2C" w14:textId="44409310" w:rsidR="00116D29" w:rsidRDefault="00116D29" w:rsidP="00770742">
          <w:pPr>
            <w:ind w:left="426"/>
            <w:jc w:val="both"/>
          </w:pPr>
        </w:p>
        <w:p w14:paraId="161994C6" w14:textId="210EE564" w:rsidR="00116D29" w:rsidRPr="00116D29" w:rsidRDefault="00CE4A75" w:rsidP="00924FD4">
          <w:pPr>
            <w:ind w:left="426"/>
            <w:jc w:val="center"/>
          </w:pPr>
          <w:r>
            <w:rPr>
              <w:noProof/>
            </w:rPr>
            <w:drawing>
              <wp:anchor distT="0" distB="0" distL="114300" distR="114300" simplePos="0" relativeHeight="251701248" behindDoc="1" locked="0" layoutInCell="1" allowOverlap="1" wp14:anchorId="7BAC2821" wp14:editId="727166B1">
                <wp:simplePos x="0" y="0"/>
                <wp:positionH relativeFrom="column">
                  <wp:posOffset>-120650</wp:posOffset>
                </wp:positionH>
                <wp:positionV relativeFrom="paragraph">
                  <wp:posOffset>201930</wp:posOffset>
                </wp:positionV>
                <wp:extent cx="6858000" cy="2235200"/>
                <wp:effectExtent l="0" t="0" r="0" b="0"/>
                <wp:wrapTight wrapText="bothSides">
                  <wp:wrapPolygon edited="0">
                    <wp:start x="0" y="0"/>
                    <wp:lineTo x="0" y="21355"/>
                    <wp:lineTo x="21540" y="21355"/>
                    <wp:lineTo x="215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858000" cy="2235200"/>
                        </a:xfrm>
                        <a:prstGeom prst="rect">
                          <a:avLst/>
                        </a:prstGeom>
                      </pic:spPr>
                    </pic:pic>
                  </a:graphicData>
                </a:graphic>
                <wp14:sizeRelH relativeFrom="page">
                  <wp14:pctWidth>0</wp14:pctWidth>
                </wp14:sizeRelH>
                <wp14:sizeRelV relativeFrom="page">
                  <wp14:pctHeight>0</wp14:pctHeight>
                </wp14:sizeRelV>
              </wp:anchor>
            </w:drawing>
          </w:r>
          <w:r w:rsidR="00116D29" w:rsidRPr="00172A5F">
            <w:rPr>
              <w:i/>
              <w:iCs/>
              <w:sz w:val="18"/>
              <w:szCs w:val="18"/>
            </w:rPr>
            <w:t>Figure</w:t>
          </w:r>
          <w:r w:rsidR="00116D29" w:rsidRPr="00172A5F">
            <w:rPr>
              <w:i/>
              <w:iCs/>
              <w:noProof/>
              <w:sz w:val="18"/>
              <w:szCs w:val="18"/>
            </w:rPr>
            <w:t xml:space="preserve"> 1</w:t>
          </w:r>
          <w:r w:rsidR="00116D29">
            <w:rPr>
              <w:i/>
              <w:iCs/>
              <w:noProof/>
              <w:sz w:val="18"/>
              <w:szCs w:val="18"/>
            </w:rPr>
            <w:t>1: A list of the Oldest employees</w:t>
          </w:r>
        </w:p>
        <w:p w14:paraId="6E6D3024" w14:textId="77777777" w:rsidR="00116D29" w:rsidRDefault="00116D29" w:rsidP="00924FD4">
          <w:pPr>
            <w:ind w:left="426"/>
            <w:jc w:val="center"/>
            <w:rPr>
              <w:i/>
              <w:iCs/>
              <w:sz w:val="18"/>
              <w:szCs w:val="18"/>
            </w:rPr>
          </w:pPr>
        </w:p>
        <w:p w14:paraId="6DDCC877" w14:textId="49A61DBE" w:rsidR="00116D29" w:rsidRDefault="00116D29" w:rsidP="00924FD4">
          <w:pPr>
            <w:ind w:left="426"/>
            <w:jc w:val="center"/>
          </w:pPr>
          <w:r w:rsidRPr="00172A5F">
            <w:rPr>
              <w:i/>
              <w:iCs/>
              <w:sz w:val="18"/>
              <w:szCs w:val="18"/>
            </w:rPr>
            <w:t>Figure</w:t>
          </w:r>
          <w:r w:rsidRPr="00172A5F">
            <w:rPr>
              <w:i/>
              <w:iCs/>
              <w:noProof/>
              <w:sz w:val="18"/>
              <w:szCs w:val="18"/>
            </w:rPr>
            <w:t xml:space="preserve"> 1</w:t>
          </w:r>
          <w:r>
            <w:rPr>
              <w:i/>
              <w:iCs/>
              <w:noProof/>
              <w:sz w:val="18"/>
              <w:szCs w:val="18"/>
            </w:rPr>
            <w:t>2: A list of the Youngest employees</w:t>
          </w:r>
        </w:p>
        <w:p w14:paraId="4A0372F1" w14:textId="77777777" w:rsidR="00116D29" w:rsidRDefault="00116D29" w:rsidP="00770742">
          <w:pPr>
            <w:ind w:left="426"/>
            <w:jc w:val="both"/>
          </w:pPr>
        </w:p>
        <w:p w14:paraId="015D6F2E" w14:textId="4A55B47F" w:rsidR="00116D29" w:rsidRDefault="00116D29" w:rsidP="00770742">
          <w:pPr>
            <w:ind w:left="426"/>
            <w:jc w:val="both"/>
          </w:pPr>
        </w:p>
        <w:p w14:paraId="787EF333" w14:textId="77777777" w:rsidR="00116D29" w:rsidRDefault="00116D29" w:rsidP="00770742">
          <w:pPr>
            <w:ind w:left="426"/>
            <w:jc w:val="both"/>
          </w:pPr>
        </w:p>
        <w:p w14:paraId="3944F446" w14:textId="4A16B2B7" w:rsidR="00116D29" w:rsidRDefault="00116D29" w:rsidP="00770742">
          <w:pPr>
            <w:ind w:left="426"/>
            <w:jc w:val="both"/>
          </w:pPr>
        </w:p>
        <w:p w14:paraId="2DE16128" w14:textId="0191D03C" w:rsidR="00116D29" w:rsidRDefault="00116D29" w:rsidP="00770742">
          <w:pPr>
            <w:spacing w:line="360" w:lineRule="auto"/>
            <w:jc w:val="both"/>
          </w:pPr>
          <w:r>
            <w:t>As a result, older employees show more patient and responsible than the younger once. All the employee</w:t>
          </w:r>
          <w:r w:rsidR="00CE4A75">
            <w:t>s</w:t>
          </w:r>
          <w:r>
            <w:t xml:space="preserve"> in their 60 years old were not got attrition. However</w:t>
          </w:r>
          <w:r w:rsidR="00CE4A75">
            <w:t>,</w:t>
          </w:r>
          <w:r>
            <w:t xml:space="preserve"> 50% of </w:t>
          </w:r>
          <w:r w:rsidR="00662A4D">
            <w:t xml:space="preserve">the </w:t>
          </w:r>
          <w:r>
            <w:t>employee in their 18</w:t>
          </w:r>
          <w:r w:rsidR="00CE4A75">
            <w:t xml:space="preserve"> were suffered from</w:t>
          </w:r>
          <w:r w:rsidR="00B038AD">
            <w:t xml:space="preserve"> a</w:t>
          </w:r>
          <w:r w:rsidR="00CE4A75">
            <w:t>ttrition</w:t>
          </w:r>
          <w:r w:rsidR="00662A4D">
            <w:t>,</w:t>
          </w:r>
          <w:r w:rsidR="00CE4A75">
            <w:t xml:space="preserve"> and the other half of them were not.</w:t>
          </w:r>
        </w:p>
        <w:p w14:paraId="71343D8D" w14:textId="37D72298" w:rsidR="00CE4A75" w:rsidRDefault="00CE4A75" w:rsidP="00770742">
          <w:pPr>
            <w:spacing w:line="360" w:lineRule="auto"/>
            <w:jc w:val="both"/>
          </w:pPr>
        </w:p>
        <w:p w14:paraId="7DA9C703" w14:textId="530CD7D2" w:rsidR="00CE4A75" w:rsidRDefault="00CE4A75" w:rsidP="00770742">
          <w:pPr>
            <w:spacing w:line="360" w:lineRule="auto"/>
            <w:jc w:val="both"/>
          </w:pPr>
          <w:r>
            <w:t>In order to have a clear perception o</w:t>
          </w:r>
          <w:r w:rsidR="00662A4D">
            <w:t>f</w:t>
          </w:r>
          <w:r>
            <w:t xml:space="preserve"> the dataset, we want</w:t>
          </w:r>
          <w:r w:rsidR="00900F22">
            <w:t>ed</w:t>
          </w:r>
          <w:r>
            <w:t xml:space="preserve"> to know about the company's </w:t>
          </w:r>
          <w:proofErr w:type="gramStart"/>
          <w:r>
            <w:t>department</w:t>
          </w:r>
          <w:proofErr w:type="gramEnd"/>
          <w:r>
            <w:t xml:space="preserve"> and which one has the highest attrition rate. Figure 12 </w:t>
          </w:r>
          <w:r w:rsidR="00900F22">
            <w:t xml:space="preserve">has answered </w:t>
          </w:r>
          <w:r>
            <w:t>that.</w:t>
          </w:r>
        </w:p>
        <w:p w14:paraId="06ADD693" w14:textId="24889AEB" w:rsidR="00CE4A75" w:rsidRDefault="00CE4A75" w:rsidP="00770742">
          <w:pPr>
            <w:spacing w:line="360" w:lineRule="auto"/>
            <w:jc w:val="both"/>
          </w:pPr>
        </w:p>
        <w:p w14:paraId="3CA07219" w14:textId="7E21F3BB" w:rsidR="00116D29" w:rsidRDefault="00116D29" w:rsidP="00770742">
          <w:pPr>
            <w:spacing w:line="360" w:lineRule="auto"/>
            <w:jc w:val="both"/>
          </w:pPr>
        </w:p>
        <w:p w14:paraId="4606E05F" w14:textId="5692ABA5" w:rsidR="009939CC" w:rsidRDefault="003645D0" w:rsidP="00770742">
          <w:pPr>
            <w:pStyle w:val="Caption"/>
            <w:jc w:val="both"/>
          </w:pPr>
          <w:bookmarkStart w:id="12" w:name="_Ref34248326"/>
          <w:bookmarkStart w:id="13" w:name="_Toc34056999"/>
          <w:bookmarkStart w:id="14" w:name="_Toc34057816"/>
          <w:r>
            <w:rPr>
              <w:noProof/>
            </w:rPr>
            <w:lastRenderedPageBreak/>
            <w:drawing>
              <wp:anchor distT="0" distB="0" distL="114300" distR="114300" simplePos="0" relativeHeight="251702272" behindDoc="1" locked="0" layoutInCell="1" allowOverlap="1" wp14:anchorId="19050CF7" wp14:editId="62B40CB2">
                <wp:simplePos x="0" y="0"/>
                <wp:positionH relativeFrom="column">
                  <wp:posOffset>1530350</wp:posOffset>
                </wp:positionH>
                <wp:positionV relativeFrom="paragraph">
                  <wp:posOffset>0</wp:posOffset>
                </wp:positionV>
                <wp:extent cx="3708400" cy="3050458"/>
                <wp:effectExtent l="0" t="0" r="6350" b="0"/>
                <wp:wrapTight wrapText="bothSides">
                  <wp:wrapPolygon edited="0">
                    <wp:start x="0" y="0"/>
                    <wp:lineTo x="0" y="21452"/>
                    <wp:lineTo x="21526" y="21452"/>
                    <wp:lineTo x="2152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08400" cy="3050458"/>
                        </a:xfrm>
                        <a:prstGeom prst="rect">
                          <a:avLst/>
                        </a:prstGeom>
                      </pic:spPr>
                    </pic:pic>
                  </a:graphicData>
                </a:graphic>
                <wp14:sizeRelH relativeFrom="page">
                  <wp14:pctWidth>0</wp14:pctWidth>
                </wp14:sizeRelH>
                <wp14:sizeRelV relativeFrom="page">
                  <wp14:pctHeight>0</wp14:pctHeight>
                </wp14:sizeRelV>
              </wp:anchor>
            </w:drawing>
          </w:r>
        </w:p>
        <w:p w14:paraId="2845E902" w14:textId="09707465" w:rsidR="009939CC" w:rsidRDefault="009939CC" w:rsidP="00770742">
          <w:pPr>
            <w:pStyle w:val="Caption"/>
            <w:jc w:val="both"/>
          </w:pPr>
        </w:p>
        <w:p w14:paraId="70D600A1" w14:textId="2C0E2158" w:rsidR="009939CC" w:rsidRDefault="009939CC" w:rsidP="00770742">
          <w:pPr>
            <w:pStyle w:val="Caption"/>
            <w:jc w:val="both"/>
          </w:pPr>
        </w:p>
        <w:p w14:paraId="0C1469F9" w14:textId="073BA4E9" w:rsidR="009939CC" w:rsidRDefault="009939CC" w:rsidP="00770742">
          <w:pPr>
            <w:pStyle w:val="Caption"/>
            <w:jc w:val="both"/>
          </w:pPr>
        </w:p>
        <w:p w14:paraId="4B3FA2AE" w14:textId="6E4EDCCB" w:rsidR="009939CC" w:rsidRDefault="009939CC" w:rsidP="00770742">
          <w:pPr>
            <w:pStyle w:val="Caption"/>
            <w:jc w:val="both"/>
          </w:pPr>
        </w:p>
        <w:p w14:paraId="2D612A5A" w14:textId="33614996" w:rsidR="009939CC" w:rsidRDefault="009939CC" w:rsidP="00770742">
          <w:pPr>
            <w:pStyle w:val="Caption"/>
            <w:jc w:val="both"/>
          </w:pPr>
        </w:p>
        <w:p w14:paraId="0E9A7EC4" w14:textId="1FCE45BC" w:rsidR="009939CC" w:rsidRDefault="009939CC" w:rsidP="00770742">
          <w:pPr>
            <w:pStyle w:val="Caption"/>
            <w:jc w:val="both"/>
          </w:pPr>
        </w:p>
        <w:p w14:paraId="40BBF964" w14:textId="2202DD84" w:rsidR="009939CC" w:rsidRDefault="009939CC" w:rsidP="00770742">
          <w:pPr>
            <w:pStyle w:val="Caption"/>
            <w:jc w:val="both"/>
          </w:pPr>
        </w:p>
        <w:p w14:paraId="77E0DC78" w14:textId="0B719049" w:rsidR="009939CC" w:rsidRDefault="009939CC" w:rsidP="00770742">
          <w:pPr>
            <w:pStyle w:val="Caption"/>
            <w:jc w:val="both"/>
          </w:pPr>
        </w:p>
        <w:p w14:paraId="558A64B7" w14:textId="488952E1" w:rsidR="009939CC" w:rsidRDefault="009939CC" w:rsidP="00770742">
          <w:pPr>
            <w:pStyle w:val="Caption"/>
            <w:jc w:val="both"/>
          </w:pPr>
        </w:p>
        <w:p w14:paraId="3EACEEB6" w14:textId="451B6844" w:rsidR="009939CC" w:rsidRDefault="009939CC" w:rsidP="00770742">
          <w:pPr>
            <w:pStyle w:val="Caption"/>
            <w:jc w:val="both"/>
          </w:pPr>
        </w:p>
        <w:p w14:paraId="5D7A709A" w14:textId="77777777" w:rsidR="009939CC" w:rsidRDefault="009939CC" w:rsidP="00770742">
          <w:pPr>
            <w:pStyle w:val="Caption"/>
            <w:jc w:val="both"/>
          </w:pPr>
        </w:p>
        <w:p w14:paraId="3438C022" w14:textId="1B1EA93D" w:rsidR="009939CC" w:rsidRDefault="009939CC" w:rsidP="00770742">
          <w:pPr>
            <w:pStyle w:val="Caption"/>
            <w:jc w:val="both"/>
            <w:rPr>
              <w:i w:val="0"/>
            </w:rPr>
          </w:pPr>
          <w:r>
            <w:t>Figure</w:t>
          </w:r>
          <w:bookmarkEnd w:id="12"/>
          <w:r>
            <w:rPr>
              <w:noProof/>
            </w:rPr>
            <w:t xml:space="preserve"> 12</w:t>
          </w:r>
          <w:r>
            <w:rPr>
              <w:i w:val="0"/>
            </w:rPr>
            <w:t>:</w:t>
          </w:r>
          <w:r w:rsidRPr="005B0A89">
            <w:rPr>
              <w:i w:val="0"/>
            </w:rPr>
            <w:t xml:space="preserve"> </w:t>
          </w:r>
          <w:r>
            <w:rPr>
              <w:i w:val="0"/>
            </w:rPr>
            <w:t>A bar chart showing the record count for the “Department” column across attrition column values.</w:t>
          </w:r>
          <w:bookmarkEnd w:id="13"/>
          <w:bookmarkEnd w:id="14"/>
        </w:p>
        <w:p w14:paraId="6E452395" w14:textId="2A49EBEF" w:rsidR="004A6E14" w:rsidRDefault="009939CC" w:rsidP="00770742">
          <w:pPr>
            <w:spacing w:line="360" w:lineRule="auto"/>
            <w:jc w:val="both"/>
          </w:pPr>
          <w:r>
            <w:rPr>
              <w:lang w:val="en-AU"/>
            </w:rPr>
            <w:t>Figure 12</w:t>
          </w:r>
          <w:r>
            <w:t xml:space="preserve"> shows that the R&amp;D department had the highest number of employees who got attrition</w:t>
          </w:r>
          <w:r w:rsidR="00770742">
            <w:t>,</w:t>
          </w:r>
          <w:r>
            <w:t xml:space="preserve"> followed by the sales department</w:t>
          </w:r>
          <w:r w:rsidR="00770742">
            <w:t>. In contrast,</w:t>
          </w:r>
          <w:r>
            <w:t xml:space="preserve"> the human resources department had </w:t>
          </w:r>
          <w:r w:rsidR="00662A4D">
            <w:t>a</w:t>
          </w:r>
          <w:r>
            <w:t xml:space="preserve"> minority of attritive employee</w:t>
          </w:r>
          <w:r w:rsidR="009C076A">
            <w:t>s</w:t>
          </w:r>
          <w:r>
            <w:t xml:space="preserve">. This indicates that demanding jobs such as </w:t>
          </w:r>
          <w:r w:rsidR="009C076A">
            <w:t>researchers</w:t>
          </w:r>
          <w:r>
            <w:t xml:space="preserve"> or salespeople have </w:t>
          </w:r>
          <w:r w:rsidR="00662A4D">
            <w:t xml:space="preserve">a </w:t>
          </w:r>
          <w:r>
            <w:t xml:space="preserve">higher likelihood </w:t>
          </w:r>
          <w:r w:rsidR="00662A4D">
            <w:t>of</w:t>
          </w:r>
          <w:r w:rsidR="009C076A">
            <w:t xml:space="preserve"> got attrition </w:t>
          </w:r>
          <w:r>
            <w:t>than less demanding ones such as recruitment specialists.</w:t>
          </w:r>
        </w:p>
        <w:p w14:paraId="620343CC" w14:textId="77777777" w:rsidR="00116D29" w:rsidRDefault="00116D29" w:rsidP="00770742">
          <w:pPr>
            <w:spacing w:line="360" w:lineRule="auto"/>
            <w:jc w:val="both"/>
          </w:pPr>
        </w:p>
        <w:p w14:paraId="78872D8A" w14:textId="223EF9F6" w:rsidR="00D27913" w:rsidRDefault="00D27913" w:rsidP="00770742">
          <w:pPr>
            <w:spacing w:line="360" w:lineRule="auto"/>
            <w:jc w:val="both"/>
          </w:pPr>
          <w:r>
            <w:t>One</w:t>
          </w:r>
          <w:r w:rsidR="009C076A">
            <w:t xml:space="preserve"> more </w:t>
          </w:r>
          <w:r>
            <w:t>important question to be asked is</w:t>
          </w:r>
          <w:r w:rsidR="00662A4D">
            <w:t>,</w:t>
          </w:r>
          <w:r>
            <w:t xml:space="preserve"> "</w:t>
          </w:r>
          <w:r w:rsidR="003645D0">
            <w:t>which gender affected the most from attrition</w:t>
          </w:r>
          <w:r w:rsidRPr="00D27913">
            <w:rPr>
              <w:i/>
              <w:iCs/>
            </w:rPr>
            <w:t>?"</w:t>
          </w:r>
          <w:r>
            <w:t>. Figure 1</w:t>
          </w:r>
          <w:r w:rsidR="004A7EF0">
            <w:t>3</w:t>
          </w:r>
          <w:r>
            <w:t xml:space="preserve"> answer</w:t>
          </w:r>
          <w:r w:rsidR="00662A4D">
            <w:t>s</w:t>
          </w:r>
          <w:r>
            <w:t xml:space="preserve"> this question. </w:t>
          </w:r>
        </w:p>
        <w:p w14:paraId="6A61059E" w14:textId="3FF1709F" w:rsidR="003645D0" w:rsidRDefault="003645D0" w:rsidP="00770742">
          <w:pPr>
            <w:spacing w:line="360" w:lineRule="auto"/>
            <w:jc w:val="both"/>
          </w:pPr>
          <w:r>
            <w:rPr>
              <w:noProof/>
            </w:rPr>
            <w:drawing>
              <wp:anchor distT="0" distB="0" distL="114300" distR="114300" simplePos="0" relativeHeight="251703296" behindDoc="1" locked="0" layoutInCell="1" allowOverlap="1" wp14:anchorId="41CE8339" wp14:editId="2C7A695E">
                <wp:simplePos x="0" y="0"/>
                <wp:positionH relativeFrom="margin">
                  <wp:align>center</wp:align>
                </wp:positionH>
                <wp:positionV relativeFrom="paragraph">
                  <wp:posOffset>125730</wp:posOffset>
                </wp:positionV>
                <wp:extent cx="2940050" cy="2811423"/>
                <wp:effectExtent l="0" t="0" r="0" b="8255"/>
                <wp:wrapTight wrapText="bothSides">
                  <wp:wrapPolygon edited="0">
                    <wp:start x="0" y="0"/>
                    <wp:lineTo x="0" y="21517"/>
                    <wp:lineTo x="21413" y="21517"/>
                    <wp:lineTo x="2141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0050" cy="2811423"/>
                        </a:xfrm>
                        <a:prstGeom prst="rect">
                          <a:avLst/>
                        </a:prstGeom>
                      </pic:spPr>
                    </pic:pic>
                  </a:graphicData>
                </a:graphic>
                <wp14:sizeRelH relativeFrom="page">
                  <wp14:pctWidth>0</wp14:pctWidth>
                </wp14:sizeRelH>
                <wp14:sizeRelV relativeFrom="page">
                  <wp14:pctHeight>0</wp14:pctHeight>
                </wp14:sizeRelV>
              </wp:anchor>
            </w:drawing>
          </w:r>
        </w:p>
        <w:p w14:paraId="48B28642" w14:textId="662B5604" w:rsidR="003645D0" w:rsidRDefault="003645D0" w:rsidP="00770742">
          <w:pPr>
            <w:spacing w:line="360" w:lineRule="auto"/>
            <w:jc w:val="both"/>
          </w:pPr>
        </w:p>
        <w:p w14:paraId="2E427AD7" w14:textId="4528FF09" w:rsidR="003645D0" w:rsidRDefault="003645D0" w:rsidP="00770742">
          <w:pPr>
            <w:spacing w:line="360" w:lineRule="auto"/>
            <w:jc w:val="both"/>
          </w:pPr>
        </w:p>
        <w:p w14:paraId="14B96ADA" w14:textId="2844E578" w:rsidR="003645D0" w:rsidRDefault="003645D0" w:rsidP="00770742">
          <w:pPr>
            <w:spacing w:line="360" w:lineRule="auto"/>
            <w:jc w:val="both"/>
          </w:pPr>
        </w:p>
        <w:p w14:paraId="7623EFE0" w14:textId="24E95DFE" w:rsidR="003645D0" w:rsidRDefault="003645D0" w:rsidP="00770742">
          <w:pPr>
            <w:spacing w:line="360" w:lineRule="auto"/>
            <w:jc w:val="both"/>
          </w:pPr>
        </w:p>
        <w:p w14:paraId="7FE40C02" w14:textId="6AADA69B" w:rsidR="003645D0" w:rsidRDefault="003645D0" w:rsidP="00770742">
          <w:pPr>
            <w:spacing w:line="360" w:lineRule="auto"/>
            <w:jc w:val="both"/>
          </w:pPr>
        </w:p>
        <w:p w14:paraId="22DD6825" w14:textId="77777777" w:rsidR="003645D0" w:rsidRDefault="003645D0" w:rsidP="00770742">
          <w:pPr>
            <w:spacing w:line="360" w:lineRule="auto"/>
            <w:jc w:val="both"/>
          </w:pPr>
        </w:p>
        <w:p w14:paraId="6AA08075" w14:textId="2A6CE8A3" w:rsidR="003645D0" w:rsidRDefault="003645D0" w:rsidP="00770742">
          <w:pPr>
            <w:spacing w:line="360" w:lineRule="auto"/>
            <w:jc w:val="both"/>
          </w:pPr>
        </w:p>
        <w:p w14:paraId="2F2590C7" w14:textId="77777777" w:rsidR="003645D0" w:rsidRDefault="003645D0" w:rsidP="00770742">
          <w:pPr>
            <w:spacing w:line="360" w:lineRule="auto"/>
            <w:jc w:val="both"/>
          </w:pPr>
        </w:p>
        <w:p w14:paraId="2CCD8419" w14:textId="635190AA" w:rsidR="003645D0" w:rsidRDefault="003645D0" w:rsidP="00770742">
          <w:pPr>
            <w:spacing w:line="360" w:lineRule="auto"/>
            <w:jc w:val="both"/>
          </w:pPr>
        </w:p>
        <w:p w14:paraId="4B27C4F1" w14:textId="77777777" w:rsidR="003645D0" w:rsidRDefault="003645D0" w:rsidP="00770742">
          <w:pPr>
            <w:spacing w:line="360" w:lineRule="auto"/>
            <w:jc w:val="both"/>
          </w:pPr>
        </w:p>
        <w:p w14:paraId="763B8C22" w14:textId="27A6335D" w:rsidR="00D27913" w:rsidRDefault="00D27913" w:rsidP="00770742">
          <w:pPr>
            <w:spacing w:line="360" w:lineRule="auto"/>
            <w:jc w:val="both"/>
          </w:pPr>
        </w:p>
        <w:p w14:paraId="733EF3E2" w14:textId="6EBB9408" w:rsidR="00E43206" w:rsidRDefault="00E43206" w:rsidP="00770742">
          <w:pPr>
            <w:jc w:val="both"/>
            <w:rPr>
              <w:i/>
              <w:iCs/>
              <w:sz w:val="18"/>
              <w:szCs w:val="18"/>
            </w:rPr>
          </w:pPr>
          <w:r w:rsidRPr="00172A5F">
            <w:rPr>
              <w:i/>
              <w:iCs/>
              <w:sz w:val="18"/>
              <w:szCs w:val="18"/>
            </w:rPr>
            <w:t>Figure</w:t>
          </w:r>
          <w:r w:rsidRPr="00172A5F">
            <w:rPr>
              <w:i/>
              <w:iCs/>
              <w:noProof/>
              <w:sz w:val="18"/>
              <w:szCs w:val="18"/>
            </w:rPr>
            <w:t xml:space="preserve"> </w:t>
          </w:r>
          <w:r w:rsidR="003645D0">
            <w:rPr>
              <w:i/>
              <w:iCs/>
              <w:noProof/>
              <w:sz w:val="18"/>
              <w:szCs w:val="18"/>
            </w:rPr>
            <w:t>1</w:t>
          </w:r>
          <w:r w:rsidR="004A7EF0">
            <w:rPr>
              <w:i/>
              <w:iCs/>
              <w:noProof/>
              <w:sz w:val="18"/>
              <w:szCs w:val="18"/>
            </w:rPr>
            <w:t>3</w:t>
          </w:r>
          <w:r w:rsidRPr="00172A5F">
            <w:rPr>
              <w:i/>
              <w:iCs/>
              <w:sz w:val="18"/>
              <w:szCs w:val="18"/>
            </w:rPr>
            <w:t xml:space="preserve">: </w:t>
          </w:r>
          <w:r w:rsidR="003645D0" w:rsidRPr="003645D0">
            <w:rPr>
              <w:i/>
              <w:iCs/>
              <w:sz w:val="18"/>
              <w:szCs w:val="18"/>
            </w:rPr>
            <w:t>A bar chart showing the record count for the “</w:t>
          </w:r>
          <w:r w:rsidR="003645D0">
            <w:rPr>
              <w:i/>
              <w:iCs/>
              <w:sz w:val="18"/>
              <w:szCs w:val="18"/>
            </w:rPr>
            <w:t>Gender</w:t>
          </w:r>
          <w:r w:rsidR="003645D0" w:rsidRPr="003645D0">
            <w:rPr>
              <w:i/>
              <w:iCs/>
              <w:sz w:val="18"/>
              <w:szCs w:val="18"/>
            </w:rPr>
            <w:t>” column across attrition column values.</w:t>
          </w:r>
        </w:p>
        <w:p w14:paraId="15EB594A" w14:textId="00CD383D" w:rsidR="003645D0" w:rsidRDefault="003645D0" w:rsidP="0063662C">
          <w:pPr>
            <w:jc w:val="center"/>
            <w:rPr>
              <w:i/>
              <w:iCs/>
              <w:sz w:val="18"/>
              <w:szCs w:val="18"/>
            </w:rPr>
          </w:pPr>
        </w:p>
        <w:p w14:paraId="5BF33328" w14:textId="77777777" w:rsidR="003645D0" w:rsidRPr="00E43206" w:rsidRDefault="003645D0" w:rsidP="00770742">
          <w:pPr>
            <w:jc w:val="both"/>
            <w:rPr>
              <w:i/>
              <w:iCs/>
              <w:sz w:val="18"/>
              <w:szCs w:val="18"/>
            </w:rPr>
          </w:pPr>
        </w:p>
        <w:p w14:paraId="58490659" w14:textId="77777777" w:rsidR="003645D0" w:rsidRDefault="003645D0" w:rsidP="00770742">
          <w:pPr>
            <w:ind w:left="426"/>
            <w:jc w:val="both"/>
          </w:pPr>
        </w:p>
        <w:p w14:paraId="60BFE112" w14:textId="740AB341" w:rsidR="00900F22" w:rsidRDefault="003645D0" w:rsidP="00770742">
          <w:pPr>
            <w:ind w:left="426"/>
            <w:jc w:val="both"/>
          </w:pPr>
          <w:proofErr w:type="gramStart"/>
          <w:r>
            <w:t>Figure 1</w:t>
          </w:r>
          <w:r w:rsidR="004A7EF0">
            <w:t>3</w:t>
          </w:r>
          <w:r>
            <w:t>,</w:t>
          </w:r>
          <w:proofErr w:type="gramEnd"/>
          <w:r>
            <w:t xml:space="preserve"> shows that </w:t>
          </w:r>
          <w:r w:rsidR="001C18B6">
            <w:t xml:space="preserve">overall the number of male workers </w:t>
          </w:r>
          <w:r w:rsidR="00662A4D">
            <w:t>is</w:t>
          </w:r>
          <w:r w:rsidR="001C18B6">
            <w:t xml:space="preserve"> higher than female</w:t>
          </w:r>
          <w:r w:rsidR="00662A4D">
            <w:t>s</w:t>
          </w:r>
          <w:r w:rsidR="001C18B6">
            <w:t xml:space="preserve">. </w:t>
          </w:r>
          <w:r w:rsidR="00662A4D">
            <w:t>Concerning</w:t>
          </w:r>
          <w:r w:rsidR="00CA40AA">
            <w:t xml:space="preserve"> </w:t>
          </w:r>
          <w:r w:rsidR="00662A4D">
            <w:t xml:space="preserve">the </w:t>
          </w:r>
          <w:r w:rsidR="00CA40AA">
            <w:t xml:space="preserve">attrition of </w:t>
          </w:r>
          <w:r>
            <w:t>males</w:t>
          </w:r>
          <w:r w:rsidR="00662A4D">
            <w:t>,</w:t>
          </w:r>
          <w:r>
            <w:t xml:space="preserve"> employees got more attrition than female employees</w:t>
          </w:r>
          <w:r w:rsidR="00CA40AA">
            <w:t xml:space="preserve">. As what </w:t>
          </w:r>
          <w:r w:rsidR="00662A4D">
            <w:t xml:space="preserve">numbers </w:t>
          </w:r>
          <w:r w:rsidR="00CA40AA">
            <w:t xml:space="preserve">shown in the figure, 150 male employees got attrition. Female employees, meanwhile, are less likely to do </w:t>
          </w:r>
          <w:r w:rsidR="004A7EF0">
            <w:t>so.</w:t>
          </w:r>
        </w:p>
        <w:p w14:paraId="064897B8" w14:textId="77777777" w:rsidR="0063662C" w:rsidRDefault="0063662C" w:rsidP="00770742">
          <w:pPr>
            <w:ind w:left="426"/>
            <w:jc w:val="both"/>
          </w:pPr>
        </w:p>
        <w:p w14:paraId="32D29959" w14:textId="5DDBFFE5" w:rsidR="00E15D22" w:rsidRDefault="00E15D22" w:rsidP="00770742">
          <w:pPr>
            <w:ind w:left="426"/>
            <w:jc w:val="both"/>
            <w:rPr>
              <w:noProof/>
              <w:lang w:eastAsia="en-AU"/>
            </w:rPr>
          </w:pPr>
          <w:r>
            <w:t>Due to the mentioned imbalance across attrition value, we wanted to focus on the records with attrition (16.1% of the total dataset records) to explore the</w:t>
          </w:r>
          <w:r w:rsidR="00662A4D">
            <w:t xml:space="preserve"> distribution of their values</w:t>
          </w:r>
          <w:r>
            <w:t>.</w:t>
          </w:r>
          <w:r w:rsidRPr="00E15D22">
            <w:t xml:space="preserve"> </w:t>
          </w:r>
          <w:r>
            <w:t>Figure 1</w:t>
          </w:r>
          <w:r w:rsidR="004A7EF0">
            <w:t>4</w:t>
          </w:r>
          <w:r>
            <w:t xml:space="preserve"> focuses only on the distribution of the numeric columns with records with attrition (i.e., attrition=”</w:t>
          </w:r>
          <w:r w:rsidR="00662A4D">
            <w:t xml:space="preserve"> </w:t>
          </w:r>
          <w:r>
            <w:t>Yes”). We highlighted interesting findings from these distributions by the red rectangles</w:t>
          </w:r>
          <w:r w:rsidR="00662A4D">
            <w:t>,</w:t>
          </w:r>
          <w:r>
            <w:t xml:space="preserve"> and we are going to discuss them in the next section.</w:t>
          </w:r>
          <w:r w:rsidRPr="007A1C31">
            <w:rPr>
              <w:noProof/>
              <w:lang w:eastAsia="en-AU"/>
            </w:rPr>
            <w:t xml:space="preserve"> </w:t>
          </w:r>
        </w:p>
        <w:p w14:paraId="208A80D3" w14:textId="77777777" w:rsidR="004A7EF0" w:rsidRDefault="004A7EF0" w:rsidP="00770742">
          <w:pPr>
            <w:ind w:left="426"/>
            <w:jc w:val="both"/>
            <w:rPr>
              <w:noProof/>
              <w:lang w:eastAsia="en-AU"/>
            </w:rPr>
          </w:pPr>
        </w:p>
        <w:p w14:paraId="60567709" w14:textId="6C79BB98" w:rsidR="00E15D22" w:rsidRDefault="000F5694" w:rsidP="00770742">
          <w:pPr>
            <w:ind w:left="426"/>
            <w:jc w:val="both"/>
            <w:rPr>
              <w:noProof/>
              <w:lang w:eastAsia="en-AU"/>
            </w:rPr>
          </w:pPr>
          <w:r>
            <w:rPr>
              <w:noProof/>
            </w:rPr>
            <mc:AlternateContent>
              <mc:Choice Requires="wps">
                <w:drawing>
                  <wp:anchor distT="0" distB="0" distL="114300" distR="114300" simplePos="0" relativeHeight="251689984" behindDoc="0" locked="0" layoutInCell="1" allowOverlap="1" wp14:anchorId="151EB3F4" wp14:editId="0E83B481">
                    <wp:simplePos x="0" y="0"/>
                    <wp:positionH relativeFrom="column">
                      <wp:posOffset>3067050</wp:posOffset>
                    </wp:positionH>
                    <wp:positionV relativeFrom="paragraph">
                      <wp:posOffset>31750</wp:posOffset>
                    </wp:positionV>
                    <wp:extent cx="1117600" cy="901700"/>
                    <wp:effectExtent l="0" t="0" r="25400" b="12700"/>
                    <wp:wrapNone/>
                    <wp:docPr id="41" name="Rectangle 41"/>
                    <wp:cNvGraphicFramePr/>
                    <a:graphic xmlns:a="http://schemas.openxmlformats.org/drawingml/2006/main">
                      <a:graphicData uri="http://schemas.microsoft.com/office/word/2010/wordprocessingShape">
                        <wps:wsp>
                          <wps:cNvSpPr/>
                          <wps:spPr>
                            <a:xfrm>
                              <a:off x="0" y="0"/>
                              <a:ext cx="1117600" cy="90170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BB0D39" id="Rectangle 41" o:spid="_x0000_s1026" style="position:absolute;margin-left:241.5pt;margin-top:2.5pt;width:88pt;height:7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" filled="f" strokecolor="red" strokeweight="2pt">
                    <v:stroke miterlimit="4"/>
                    <v:textbox inset="3pt,3pt,3pt,3pt"/>
                  </v:rect>
                </w:pict>
              </mc:Fallback>
            </mc:AlternateContent>
          </w:r>
          <w:r>
            <w:rPr>
              <w:noProof/>
            </w:rPr>
            <mc:AlternateContent>
              <mc:Choice Requires="wps">
                <w:drawing>
                  <wp:anchor distT="0" distB="0" distL="114300" distR="114300" simplePos="0" relativeHeight="251688960" behindDoc="0" locked="0" layoutInCell="1" allowOverlap="1" wp14:anchorId="6DB2F67E" wp14:editId="2D68D008">
                    <wp:simplePos x="0" y="0"/>
                    <wp:positionH relativeFrom="column">
                      <wp:posOffset>742950</wp:posOffset>
                    </wp:positionH>
                    <wp:positionV relativeFrom="paragraph">
                      <wp:posOffset>12700</wp:posOffset>
                    </wp:positionV>
                    <wp:extent cx="1085850" cy="920750"/>
                    <wp:effectExtent l="0" t="0" r="19050" b="12700"/>
                    <wp:wrapNone/>
                    <wp:docPr id="40" name="Rectangle 40"/>
                    <wp:cNvGraphicFramePr/>
                    <a:graphic xmlns:a="http://schemas.openxmlformats.org/drawingml/2006/main">
                      <a:graphicData uri="http://schemas.microsoft.com/office/word/2010/wordprocessingShape">
                        <wps:wsp>
                          <wps:cNvSpPr/>
                          <wps:spPr>
                            <a:xfrm>
                              <a:off x="0" y="0"/>
                              <a:ext cx="1085850" cy="92075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12025DA0" id="Rectangle 40" o:spid="_x0000_s1026" style="position:absolute;margin-left:58.5pt;margin-top:1pt;width:85.5pt;height:7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" filled="f" strokecolor="red" strokeweight="2pt">
                    <v:stroke miterlimit="4"/>
                    <v:textbox style="mso-fit-shape-to-text:t" inset="3pt,3pt,3pt,3pt"/>
                  </v:rect>
                </w:pict>
              </mc:Fallback>
            </mc:AlternateContent>
          </w:r>
          <w:r>
            <w:rPr>
              <w:noProof/>
            </w:rPr>
            <w:drawing>
              <wp:anchor distT="0" distB="0" distL="114300" distR="114300" simplePos="0" relativeHeight="251687936" behindDoc="1" locked="0" layoutInCell="1" allowOverlap="1" wp14:anchorId="78FFAC5D" wp14:editId="42DA4209">
                <wp:simplePos x="0" y="0"/>
                <wp:positionH relativeFrom="column">
                  <wp:posOffset>698500</wp:posOffset>
                </wp:positionH>
                <wp:positionV relativeFrom="paragraph">
                  <wp:posOffset>0</wp:posOffset>
                </wp:positionV>
                <wp:extent cx="5683250" cy="4581857"/>
                <wp:effectExtent l="0" t="0" r="0" b="9525"/>
                <wp:wrapTight wrapText="bothSides">
                  <wp:wrapPolygon edited="0">
                    <wp:start x="0" y="0"/>
                    <wp:lineTo x="0" y="21555"/>
                    <wp:lineTo x="21503" y="21555"/>
                    <wp:lineTo x="2150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83250" cy="4581857"/>
                        </a:xfrm>
                        <a:prstGeom prst="rect">
                          <a:avLst/>
                        </a:prstGeom>
                      </pic:spPr>
                    </pic:pic>
                  </a:graphicData>
                </a:graphic>
                <wp14:sizeRelH relativeFrom="page">
                  <wp14:pctWidth>0</wp14:pctWidth>
                </wp14:sizeRelH>
                <wp14:sizeRelV relativeFrom="page">
                  <wp14:pctHeight>0</wp14:pctHeight>
                </wp14:sizeRelV>
              </wp:anchor>
            </w:drawing>
          </w:r>
        </w:p>
        <w:p w14:paraId="4D6D3B23" w14:textId="6F0CC9E6" w:rsidR="00E15D22" w:rsidRDefault="00E15D22" w:rsidP="00770742">
          <w:pPr>
            <w:ind w:left="426"/>
            <w:jc w:val="both"/>
            <w:rPr>
              <w:noProof/>
              <w:lang w:eastAsia="en-AU"/>
            </w:rPr>
          </w:pPr>
        </w:p>
        <w:p w14:paraId="14F3201F" w14:textId="29CB52F3" w:rsidR="00E15D22" w:rsidRDefault="00E15D22" w:rsidP="00770742">
          <w:pPr>
            <w:ind w:left="426"/>
            <w:jc w:val="both"/>
            <w:rPr>
              <w:noProof/>
              <w:lang w:eastAsia="en-AU"/>
            </w:rPr>
          </w:pPr>
        </w:p>
        <w:p w14:paraId="583A979A" w14:textId="66D5E8F9" w:rsidR="00E15D22" w:rsidRDefault="00E15D22" w:rsidP="00770742">
          <w:pPr>
            <w:ind w:left="426"/>
            <w:jc w:val="both"/>
            <w:rPr>
              <w:noProof/>
              <w:lang w:eastAsia="en-AU"/>
            </w:rPr>
          </w:pPr>
        </w:p>
        <w:p w14:paraId="7FA4B8E0" w14:textId="0BF778BD" w:rsidR="00E15D22" w:rsidRDefault="00E15D22" w:rsidP="00770742">
          <w:pPr>
            <w:ind w:left="426"/>
            <w:jc w:val="both"/>
            <w:rPr>
              <w:noProof/>
              <w:lang w:eastAsia="en-AU"/>
            </w:rPr>
          </w:pPr>
        </w:p>
        <w:p w14:paraId="7E3C417A" w14:textId="3C2F51DA" w:rsidR="00E15D22" w:rsidRDefault="000F5694" w:rsidP="00770742">
          <w:pPr>
            <w:ind w:left="426"/>
            <w:jc w:val="both"/>
            <w:rPr>
              <w:noProof/>
              <w:lang w:eastAsia="en-AU"/>
            </w:rPr>
          </w:pPr>
          <w:r>
            <w:rPr>
              <w:noProof/>
              <w:lang w:eastAsia="en-AU"/>
            </w:rPr>
            <mc:AlternateContent>
              <mc:Choice Requires="wps">
                <w:drawing>
                  <wp:anchor distT="0" distB="0" distL="114300" distR="114300" simplePos="0" relativeHeight="251691008" behindDoc="0" locked="0" layoutInCell="1" allowOverlap="1" wp14:anchorId="7E63F421" wp14:editId="31D4CFBF">
                    <wp:simplePos x="0" y="0"/>
                    <wp:positionH relativeFrom="column">
                      <wp:posOffset>4210050</wp:posOffset>
                    </wp:positionH>
                    <wp:positionV relativeFrom="paragraph">
                      <wp:posOffset>74295</wp:posOffset>
                    </wp:positionV>
                    <wp:extent cx="1092200" cy="908050"/>
                    <wp:effectExtent l="0" t="0" r="12700" b="25400"/>
                    <wp:wrapNone/>
                    <wp:docPr id="42" name="Rectangle 42"/>
                    <wp:cNvGraphicFramePr/>
                    <a:graphic xmlns:a="http://schemas.openxmlformats.org/drawingml/2006/main">
                      <a:graphicData uri="http://schemas.microsoft.com/office/word/2010/wordprocessingShape">
                        <wps:wsp>
                          <wps:cNvSpPr/>
                          <wps:spPr>
                            <a:xfrm>
                              <a:off x="0" y="0"/>
                              <a:ext cx="1092200" cy="90805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A0CF0" id="Rectangle 42" o:spid="_x0000_s1026" style="position:absolute;margin-left:331.5pt;margin-top:5.85pt;width:86pt;height:7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" filled="f" strokecolor="red" strokeweight="2pt">
                    <v:stroke miterlimit="4"/>
                    <v:textbox inset="3pt,3pt,3pt,3pt"/>
                  </v:rect>
                </w:pict>
              </mc:Fallback>
            </mc:AlternateContent>
          </w:r>
        </w:p>
        <w:p w14:paraId="33D307E9" w14:textId="628EEA48" w:rsidR="00E15D22" w:rsidRDefault="00E15D22" w:rsidP="00770742">
          <w:pPr>
            <w:ind w:left="426"/>
            <w:jc w:val="both"/>
            <w:rPr>
              <w:noProof/>
              <w:lang w:eastAsia="en-AU"/>
            </w:rPr>
          </w:pPr>
        </w:p>
        <w:p w14:paraId="44486971" w14:textId="3E113EF8" w:rsidR="00E15D22" w:rsidRDefault="00E15D22" w:rsidP="00770742">
          <w:pPr>
            <w:ind w:left="426"/>
            <w:jc w:val="both"/>
            <w:rPr>
              <w:noProof/>
              <w:lang w:eastAsia="en-AU"/>
            </w:rPr>
          </w:pPr>
        </w:p>
        <w:p w14:paraId="47EB0E33" w14:textId="1F8CA7C6" w:rsidR="00E15D22" w:rsidRDefault="00E15D22" w:rsidP="00770742">
          <w:pPr>
            <w:ind w:left="426"/>
            <w:jc w:val="both"/>
            <w:rPr>
              <w:noProof/>
              <w:lang w:eastAsia="en-AU"/>
            </w:rPr>
          </w:pPr>
        </w:p>
        <w:p w14:paraId="720D2A52" w14:textId="7E1D925B" w:rsidR="00E15D22" w:rsidRDefault="00E15D22" w:rsidP="00770742">
          <w:pPr>
            <w:ind w:left="426"/>
            <w:jc w:val="both"/>
            <w:rPr>
              <w:noProof/>
              <w:lang w:eastAsia="en-AU"/>
            </w:rPr>
          </w:pPr>
        </w:p>
        <w:p w14:paraId="4F84B5F4" w14:textId="0B604D84" w:rsidR="00E15D22" w:rsidRDefault="000B15C6" w:rsidP="00770742">
          <w:pPr>
            <w:ind w:left="426"/>
            <w:jc w:val="both"/>
            <w:rPr>
              <w:noProof/>
              <w:lang w:eastAsia="en-AU"/>
            </w:rPr>
          </w:pPr>
          <w:r>
            <w:rPr>
              <w:noProof/>
              <w:lang w:eastAsia="en-AU"/>
            </w:rPr>
            <mc:AlternateContent>
              <mc:Choice Requires="wps">
                <w:drawing>
                  <wp:anchor distT="0" distB="0" distL="114300" distR="114300" simplePos="0" relativeHeight="251704320" behindDoc="0" locked="0" layoutInCell="1" allowOverlap="1" wp14:anchorId="088A807F" wp14:editId="48877B77">
                    <wp:simplePos x="0" y="0"/>
                    <wp:positionH relativeFrom="column">
                      <wp:posOffset>723900</wp:posOffset>
                    </wp:positionH>
                    <wp:positionV relativeFrom="paragraph">
                      <wp:posOffset>56515</wp:posOffset>
                    </wp:positionV>
                    <wp:extent cx="1162050" cy="9525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162050" cy="95250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04327AE9" id="Rectangle 53" o:spid="_x0000_s1026" style="position:absolute;margin-left:57pt;margin-top:4.45pt;width:91.5pt;height: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" filled="f" strokecolor="red" strokeweight="2pt">
                    <v:stroke miterlimit="4"/>
                    <v:textbox style="mso-fit-shape-to-text:t" inset="3pt,3pt,3pt,3pt"/>
                  </v:rect>
                </w:pict>
              </mc:Fallback>
            </mc:AlternateContent>
          </w:r>
        </w:p>
        <w:p w14:paraId="44D2E8AB" w14:textId="3D77081C" w:rsidR="00E15D22" w:rsidRDefault="00E15D22" w:rsidP="00770742">
          <w:pPr>
            <w:ind w:left="426"/>
            <w:jc w:val="both"/>
            <w:rPr>
              <w:noProof/>
              <w:lang w:eastAsia="en-AU"/>
            </w:rPr>
          </w:pPr>
        </w:p>
        <w:p w14:paraId="03699E68" w14:textId="05EEB88D" w:rsidR="00E15D22" w:rsidRDefault="00E15D22" w:rsidP="00770742">
          <w:pPr>
            <w:ind w:left="426"/>
            <w:jc w:val="both"/>
            <w:rPr>
              <w:noProof/>
              <w:lang w:eastAsia="en-AU"/>
            </w:rPr>
          </w:pPr>
        </w:p>
        <w:p w14:paraId="322AB89D" w14:textId="77777777" w:rsidR="00E15D22" w:rsidRDefault="00E15D22" w:rsidP="00770742">
          <w:pPr>
            <w:ind w:left="426"/>
            <w:jc w:val="both"/>
          </w:pPr>
        </w:p>
        <w:p w14:paraId="7EEDFD00" w14:textId="77777777" w:rsidR="00E15D22" w:rsidRDefault="00E15D22" w:rsidP="00770742">
          <w:pPr>
            <w:ind w:left="426"/>
            <w:jc w:val="both"/>
          </w:pPr>
        </w:p>
        <w:p w14:paraId="7C63E25B" w14:textId="77777777" w:rsidR="00E15D22" w:rsidRDefault="00E15D22" w:rsidP="00770742">
          <w:pPr>
            <w:ind w:left="426"/>
            <w:jc w:val="both"/>
          </w:pPr>
        </w:p>
        <w:p w14:paraId="6D98AC88" w14:textId="77777777" w:rsidR="00E15D22" w:rsidRDefault="00E15D22" w:rsidP="00770742">
          <w:pPr>
            <w:ind w:left="426"/>
            <w:jc w:val="both"/>
          </w:pPr>
        </w:p>
        <w:p w14:paraId="2C20E0DD" w14:textId="77777777" w:rsidR="00E15D22" w:rsidRDefault="00E15D22" w:rsidP="00770742">
          <w:pPr>
            <w:ind w:left="426"/>
            <w:jc w:val="both"/>
          </w:pPr>
        </w:p>
        <w:p w14:paraId="562F730A" w14:textId="0A5468EC" w:rsidR="00E15D22" w:rsidRDefault="00E15D22" w:rsidP="00770742">
          <w:pPr>
            <w:ind w:left="426"/>
            <w:jc w:val="both"/>
          </w:pPr>
        </w:p>
        <w:p w14:paraId="6349E32C" w14:textId="77777777" w:rsidR="00FB32F4" w:rsidRDefault="00FB32F4" w:rsidP="00770742">
          <w:pPr>
            <w:ind w:left="426"/>
            <w:jc w:val="both"/>
          </w:pPr>
        </w:p>
        <w:p w14:paraId="14B2E598" w14:textId="3D98704B" w:rsidR="00E15D22" w:rsidRDefault="000F5694" w:rsidP="00770742">
          <w:pPr>
            <w:ind w:left="426"/>
            <w:jc w:val="both"/>
          </w:pPr>
          <w:r>
            <w:rPr>
              <w:noProof/>
            </w:rPr>
            <mc:AlternateContent>
              <mc:Choice Requires="wps">
                <w:drawing>
                  <wp:anchor distT="0" distB="0" distL="114300" distR="114300" simplePos="0" relativeHeight="251692032" behindDoc="0" locked="0" layoutInCell="1" allowOverlap="1" wp14:anchorId="1C18CCC8" wp14:editId="4BC5C59E">
                    <wp:simplePos x="0" y="0"/>
                    <wp:positionH relativeFrom="column">
                      <wp:posOffset>749300</wp:posOffset>
                    </wp:positionH>
                    <wp:positionV relativeFrom="paragraph">
                      <wp:posOffset>168910</wp:posOffset>
                    </wp:positionV>
                    <wp:extent cx="1041400" cy="901700"/>
                    <wp:effectExtent l="0" t="0" r="25400" b="12700"/>
                    <wp:wrapNone/>
                    <wp:docPr id="43" name="Rectangle 43"/>
                    <wp:cNvGraphicFramePr/>
                    <a:graphic xmlns:a="http://schemas.openxmlformats.org/drawingml/2006/main">
                      <a:graphicData uri="http://schemas.microsoft.com/office/word/2010/wordprocessingShape">
                        <wps:wsp>
                          <wps:cNvSpPr/>
                          <wps:spPr>
                            <a:xfrm>
                              <a:off x="0" y="0"/>
                              <a:ext cx="1041400" cy="901700"/>
                            </a:xfrm>
                            <a:prstGeom prst="rect">
                              <a:avLst/>
                            </a:prstGeom>
                            <a:noFill/>
                            <a:ln w="25400" cap="flat">
                              <a:solidFill>
                                <a:srgbClr val="FF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4D7CE743" id="Rectangle 43" o:spid="_x0000_s1026" style="position:absolute;margin-left:59pt;margin-top:13.3pt;width:82pt;height:7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" filled="f" strokecolor="red" strokeweight="2pt">
                    <v:stroke miterlimit="4"/>
                    <v:textbox style="mso-fit-shape-to-text:t" inset="3pt,3pt,3pt,3pt"/>
                  </v:rect>
                </w:pict>
              </mc:Fallback>
            </mc:AlternateContent>
          </w:r>
        </w:p>
        <w:p w14:paraId="683DADE3" w14:textId="77777777" w:rsidR="00E15D22" w:rsidRDefault="00E15D22" w:rsidP="00770742">
          <w:pPr>
            <w:ind w:left="426"/>
            <w:jc w:val="both"/>
          </w:pPr>
        </w:p>
        <w:p w14:paraId="68778C1F" w14:textId="77777777" w:rsidR="00E15D22" w:rsidRDefault="00E15D22" w:rsidP="00770742">
          <w:pPr>
            <w:ind w:left="426"/>
            <w:jc w:val="both"/>
          </w:pPr>
        </w:p>
        <w:p w14:paraId="47B22CC5" w14:textId="4495E6EB" w:rsidR="00E15D22" w:rsidRDefault="00E15D22" w:rsidP="00770742">
          <w:pPr>
            <w:ind w:left="426"/>
            <w:jc w:val="both"/>
          </w:pPr>
        </w:p>
        <w:p w14:paraId="45C89B64" w14:textId="3BFE29E3" w:rsidR="00FB32F4" w:rsidRDefault="00FB32F4" w:rsidP="00770742">
          <w:pPr>
            <w:ind w:left="426"/>
            <w:jc w:val="both"/>
          </w:pPr>
        </w:p>
        <w:p w14:paraId="6B92A023" w14:textId="77777777" w:rsidR="000F5694" w:rsidRDefault="000F5694" w:rsidP="00770742">
          <w:pPr>
            <w:pStyle w:val="Caption"/>
            <w:jc w:val="both"/>
          </w:pPr>
          <w:bookmarkStart w:id="15" w:name="_Ref34055178"/>
          <w:bookmarkStart w:id="16" w:name="_Toc34056996"/>
          <w:bookmarkStart w:id="17" w:name="_Toc34057813"/>
          <w:bookmarkStart w:id="18" w:name="_Ref34246864"/>
        </w:p>
        <w:p w14:paraId="473989BF" w14:textId="103E67FC" w:rsidR="00FB32F4" w:rsidRDefault="00FB32F4" w:rsidP="00770742">
          <w:pPr>
            <w:pStyle w:val="Caption"/>
            <w:jc w:val="both"/>
            <w:rPr>
              <w:i w:val="0"/>
            </w:rPr>
          </w:pPr>
          <w:r>
            <w:t xml:space="preserve">Figure </w:t>
          </w:r>
          <w:bookmarkEnd w:id="15"/>
          <w:r>
            <w:rPr>
              <w:noProof/>
            </w:rPr>
            <w:t>1</w:t>
          </w:r>
          <w:r w:rsidR="004A7EF0">
            <w:rPr>
              <w:noProof/>
            </w:rPr>
            <w:t>4</w:t>
          </w:r>
          <w:r>
            <w:rPr>
              <w:i w:val="0"/>
            </w:rPr>
            <w:t>: Histograms for the numeric columns in the employee attrition dataset with attrition (attrition = “Yes”).</w:t>
          </w:r>
          <w:bookmarkEnd w:id="16"/>
          <w:bookmarkEnd w:id="17"/>
          <w:bookmarkEnd w:id="18"/>
        </w:p>
        <w:p w14:paraId="2099CC26" w14:textId="77777777" w:rsidR="00FB32F4" w:rsidRPr="00FB32F4" w:rsidRDefault="00FB32F4" w:rsidP="00770742">
          <w:pPr>
            <w:ind w:left="426"/>
            <w:jc w:val="both"/>
            <w:rPr>
              <w:lang w:val="en-AU"/>
            </w:rPr>
          </w:pPr>
        </w:p>
        <w:p w14:paraId="4CF49EA6" w14:textId="417F4DB4" w:rsidR="00E15D22" w:rsidRDefault="00E15D22" w:rsidP="00770742">
          <w:pPr>
            <w:jc w:val="both"/>
          </w:pPr>
        </w:p>
        <w:p w14:paraId="4BD4C93B" w14:textId="77777777" w:rsidR="004A7EF0" w:rsidRDefault="004A7EF0" w:rsidP="00770742">
          <w:pPr>
            <w:jc w:val="both"/>
          </w:pPr>
        </w:p>
        <w:p w14:paraId="7ADC1D4C" w14:textId="034A4FAE" w:rsidR="00E15D22" w:rsidRDefault="001A3E32" w:rsidP="00770742">
          <w:pPr>
            <w:ind w:left="426"/>
            <w:jc w:val="both"/>
            <w:rPr>
              <w:lang w:val="en-AU"/>
            </w:rPr>
          </w:pPr>
          <w:r>
            <w:rPr>
              <w:lang w:val="en-AU"/>
            </w:rPr>
            <w:t>Before we get in</w:t>
          </w:r>
          <w:r w:rsidR="00662A4D">
            <w:rPr>
              <w:lang w:val="en-AU"/>
            </w:rPr>
            <w:t>-</w:t>
          </w:r>
          <w:r>
            <w:rPr>
              <w:lang w:val="en-AU"/>
            </w:rPr>
            <w:t>depth with visuali</w:t>
          </w:r>
          <w:r w:rsidR="00662A4D">
            <w:rPr>
              <w:lang w:val="en-AU"/>
            </w:rPr>
            <w:t>z</w:t>
          </w:r>
          <w:r>
            <w:rPr>
              <w:lang w:val="en-AU"/>
            </w:rPr>
            <w:t>ing the dataset</w:t>
          </w:r>
          <w:r w:rsidR="00662A4D">
            <w:rPr>
              <w:lang w:val="en-AU"/>
            </w:rPr>
            <w:t>,</w:t>
          </w:r>
          <w:r>
            <w:rPr>
              <w:lang w:val="en-AU"/>
            </w:rPr>
            <w:t xml:space="preserve"> we thought of mapping the categorical values with its corresponding meaning instead of having dummy numbers. </w:t>
          </w:r>
          <w:r w:rsidR="001968EA">
            <w:rPr>
              <w:lang w:val="en-AU"/>
            </w:rPr>
            <w:t xml:space="preserve">We did that based on the published metadata. </w:t>
          </w:r>
          <w:r>
            <w:rPr>
              <w:lang w:val="en-AU"/>
            </w:rPr>
            <w:t>Of course</w:t>
          </w:r>
          <w:r w:rsidR="00662A4D">
            <w:rPr>
              <w:lang w:val="en-AU"/>
            </w:rPr>
            <w:t>,</w:t>
          </w:r>
          <w:r>
            <w:rPr>
              <w:lang w:val="en-AU"/>
            </w:rPr>
            <w:t xml:space="preserve"> this is not </w:t>
          </w:r>
          <w:r w:rsidR="00662A4D">
            <w:rPr>
              <w:lang w:val="en-AU"/>
            </w:rPr>
            <w:t xml:space="preserve">a </w:t>
          </w:r>
          <w:r>
            <w:rPr>
              <w:lang w:val="en-AU"/>
            </w:rPr>
            <w:t>useful s</w:t>
          </w:r>
          <w:r w:rsidR="001968EA">
            <w:rPr>
              <w:lang w:val="en-AU"/>
            </w:rPr>
            <w:t xml:space="preserve">tep to use in </w:t>
          </w:r>
          <w:proofErr w:type="spellStart"/>
          <w:r w:rsidR="001968EA">
            <w:rPr>
              <w:lang w:val="en-AU"/>
            </w:rPr>
            <w:t>modeling</w:t>
          </w:r>
          <w:proofErr w:type="spellEnd"/>
          <w:r w:rsidR="00662A4D">
            <w:rPr>
              <w:lang w:val="en-AU"/>
            </w:rPr>
            <w:t>,</w:t>
          </w:r>
          <w:r w:rsidR="001968EA">
            <w:rPr>
              <w:lang w:val="en-AU"/>
            </w:rPr>
            <w:t xml:space="preserve"> but it do</w:t>
          </w:r>
          <w:r w:rsidR="00662A4D">
            <w:rPr>
              <w:lang w:val="en-AU"/>
            </w:rPr>
            <w:t>es</w:t>
          </w:r>
          <w:r w:rsidR="001968EA">
            <w:rPr>
              <w:lang w:val="en-AU"/>
            </w:rPr>
            <w:t xml:space="preserve"> with visualization. Figure 1</w:t>
          </w:r>
          <w:r w:rsidR="004A7EF0">
            <w:rPr>
              <w:lang w:val="en-AU"/>
            </w:rPr>
            <w:t>5</w:t>
          </w:r>
          <w:r w:rsidR="001968EA">
            <w:rPr>
              <w:lang w:val="en-AU"/>
            </w:rPr>
            <w:t xml:space="preserve"> describe</w:t>
          </w:r>
          <w:r w:rsidR="00662A4D">
            <w:rPr>
              <w:lang w:val="en-AU"/>
            </w:rPr>
            <w:t>s</w:t>
          </w:r>
          <w:r w:rsidR="001968EA">
            <w:rPr>
              <w:lang w:val="en-AU"/>
            </w:rPr>
            <w:t xml:space="preserve"> the meaning</w:t>
          </w:r>
          <w:r w:rsidR="00662A4D">
            <w:rPr>
              <w:lang w:val="en-AU"/>
            </w:rPr>
            <w:t xml:space="preserve"> of</w:t>
          </w:r>
          <w:r w:rsidR="001968EA">
            <w:rPr>
              <w:lang w:val="en-AU"/>
            </w:rPr>
            <w:t xml:space="preserve"> numbers of categorical values. </w:t>
          </w:r>
        </w:p>
        <w:p w14:paraId="6056DD43" w14:textId="71D8B474" w:rsidR="001968EA" w:rsidRDefault="001968EA" w:rsidP="00770742">
          <w:pPr>
            <w:ind w:left="426"/>
            <w:jc w:val="both"/>
            <w:rPr>
              <w:lang w:val="en-AU"/>
            </w:rPr>
          </w:pPr>
        </w:p>
        <w:p w14:paraId="03566FD5" w14:textId="218FC12D" w:rsidR="001968EA" w:rsidRDefault="001968EA" w:rsidP="00770742">
          <w:pPr>
            <w:ind w:left="426"/>
            <w:jc w:val="both"/>
            <w:rPr>
              <w:lang w:val="en-AU"/>
            </w:rPr>
          </w:pPr>
          <w:r>
            <w:rPr>
              <w:noProof/>
            </w:rPr>
            <w:lastRenderedPageBreak/>
            <w:drawing>
              <wp:anchor distT="0" distB="0" distL="114300" distR="114300" simplePos="0" relativeHeight="251695104" behindDoc="1" locked="0" layoutInCell="1" allowOverlap="1" wp14:anchorId="2BC4ECA3" wp14:editId="1D7BBED3">
                <wp:simplePos x="0" y="0"/>
                <wp:positionH relativeFrom="margin">
                  <wp:align>center</wp:align>
                </wp:positionH>
                <wp:positionV relativeFrom="paragraph">
                  <wp:posOffset>104775</wp:posOffset>
                </wp:positionV>
                <wp:extent cx="5026172" cy="1054100"/>
                <wp:effectExtent l="0" t="0" r="3175" b="0"/>
                <wp:wrapTight wrapText="bothSides">
                  <wp:wrapPolygon edited="0">
                    <wp:start x="0" y="0"/>
                    <wp:lineTo x="0" y="21080"/>
                    <wp:lineTo x="21532" y="21080"/>
                    <wp:lineTo x="2153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26172" cy="1054100"/>
                        </a:xfrm>
                        <a:prstGeom prst="rect">
                          <a:avLst/>
                        </a:prstGeom>
                      </pic:spPr>
                    </pic:pic>
                  </a:graphicData>
                </a:graphic>
                <wp14:sizeRelH relativeFrom="page">
                  <wp14:pctWidth>0</wp14:pctWidth>
                </wp14:sizeRelH>
                <wp14:sizeRelV relativeFrom="page">
                  <wp14:pctHeight>0</wp14:pctHeight>
                </wp14:sizeRelV>
              </wp:anchor>
            </w:drawing>
          </w:r>
        </w:p>
        <w:p w14:paraId="58653EB7" w14:textId="3F23CD12" w:rsidR="001968EA" w:rsidRDefault="001968EA" w:rsidP="00770742">
          <w:pPr>
            <w:ind w:left="426"/>
            <w:jc w:val="both"/>
            <w:rPr>
              <w:lang w:val="en-AU"/>
            </w:rPr>
          </w:pPr>
        </w:p>
        <w:p w14:paraId="5B7EF62B" w14:textId="30B6A62A" w:rsidR="001968EA" w:rsidRDefault="001968EA" w:rsidP="00770742">
          <w:pPr>
            <w:ind w:left="426"/>
            <w:jc w:val="both"/>
            <w:rPr>
              <w:lang w:val="en-AU"/>
            </w:rPr>
          </w:pPr>
        </w:p>
        <w:p w14:paraId="6A116B3A" w14:textId="394B8555" w:rsidR="001968EA" w:rsidRDefault="001968EA" w:rsidP="00770742">
          <w:pPr>
            <w:ind w:left="426"/>
            <w:jc w:val="both"/>
            <w:rPr>
              <w:lang w:val="en-AU"/>
            </w:rPr>
          </w:pPr>
        </w:p>
        <w:p w14:paraId="2146F1FC" w14:textId="66A48B79" w:rsidR="001968EA" w:rsidRDefault="001968EA" w:rsidP="00770742">
          <w:pPr>
            <w:ind w:left="426"/>
            <w:jc w:val="both"/>
            <w:rPr>
              <w:lang w:val="en-AU"/>
            </w:rPr>
          </w:pPr>
        </w:p>
        <w:p w14:paraId="51878BA7" w14:textId="6534ED44" w:rsidR="001968EA" w:rsidRDefault="001968EA" w:rsidP="00770742">
          <w:pPr>
            <w:ind w:left="426"/>
            <w:jc w:val="both"/>
            <w:rPr>
              <w:lang w:val="en-AU"/>
            </w:rPr>
          </w:pPr>
        </w:p>
        <w:p w14:paraId="3A7F41D0" w14:textId="3F0CA8EC" w:rsidR="001968EA" w:rsidRDefault="001968EA" w:rsidP="00770742">
          <w:pPr>
            <w:ind w:left="426"/>
            <w:jc w:val="both"/>
            <w:rPr>
              <w:lang w:val="en-AU"/>
            </w:rPr>
          </w:pPr>
        </w:p>
        <w:p w14:paraId="63B92FD6" w14:textId="54DF7916" w:rsidR="001968EA" w:rsidRPr="001968EA" w:rsidRDefault="001968EA" w:rsidP="00770742">
          <w:pPr>
            <w:ind w:left="426"/>
            <w:jc w:val="both"/>
            <w:rPr>
              <w:sz w:val="18"/>
              <w:szCs w:val="18"/>
              <w:lang w:val="en-AU"/>
            </w:rPr>
          </w:pPr>
          <w:r w:rsidRPr="001968EA">
            <w:rPr>
              <w:sz w:val="18"/>
              <w:szCs w:val="18"/>
            </w:rPr>
            <w:t xml:space="preserve">Figure </w:t>
          </w:r>
          <w:r w:rsidRPr="001968EA">
            <w:rPr>
              <w:noProof/>
              <w:sz w:val="18"/>
              <w:szCs w:val="18"/>
            </w:rPr>
            <w:t>1</w:t>
          </w:r>
          <w:r w:rsidR="004A7EF0">
            <w:rPr>
              <w:noProof/>
              <w:sz w:val="18"/>
              <w:szCs w:val="18"/>
            </w:rPr>
            <w:t>5</w:t>
          </w:r>
          <w:r w:rsidRPr="001968EA">
            <w:rPr>
              <w:noProof/>
              <w:sz w:val="18"/>
              <w:szCs w:val="18"/>
            </w:rPr>
            <w:t>, ma</w:t>
          </w:r>
          <w:r w:rsidR="00662A4D">
            <w:rPr>
              <w:noProof/>
              <w:sz w:val="18"/>
              <w:szCs w:val="18"/>
            </w:rPr>
            <w:t>p</w:t>
          </w:r>
          <w:r w:rsidRPr="001968EA">
            <w:rPr>
              <w:noProof/>
              <w:sz w:val="18"/>
              <w:szCs w:val="18"/>
            </w:rPr>
            <w:t>ping the categorical values</w:t>
          </w:r>
          <w:r>
            <w:rPr>
              <w:noProof/>
              <w:sz w:val="18"/>
              <w:szCs w:val="18"/>
            </w:rPr>
            <w:t>.</w:t>
          </w:r>
        </w:p>
        <w:p w14:paraId="788F198C" w14:textId="24D418E8" w:rsidR="001968EA" w:rsidRDefault="001968EA" w:rsidP="00770742">
          <w:pPr>
            <w:ind w:left="426"/>
            <w:jc w:val="both"/>
            <w:rPr>
              <w:lang w:val="en-AU"/>
            </w:rPr>
          </w:pPr>
        </w:p>
        <w:p w14:paraId="77CC384C" w14:textId="7098A867" w:rsidR="001968EA" w:rsidRDefault="001968EA" w:rsidP="00770742">
          <w:pPr>
            <w:ind w:left="426"/>
            <w:jc w:val="both"/>
            <w:rPr>
              <w:lang w:val="en-AU"/>
            </w:rPr>
          </w:pPr>
        </w:p>
        <w:p w14:paraId="2B816DBB" w14:textId="77777777" w:rsidR="001968EA" w:rsidRPr="001A3E32" w:rsidRDefault="001968EA" w:rsidP="00770742">
          <w:pPr>
            <w:ind w:left="426"/>
            <w:jc w:val="both"/>
            <w:rPr>
              <w:lang w:val="en-AU"/>
            </w:rPr>
          </w:pPr>
        </w:p>
        <w:p w14:paraId="703173DE" w14:textId="3E3ECFF0" w:rsidR="00172A5F" w:rsidRDefault="00E15D22" w:rsidP="00770742">
          <w:pPr>
            <w:ind w:left="426"/>
            <w:jc w:val="both"/>
          </w:pPr>
          <w:r>
            <w:t xml:space="preserve">As well as the </w:t>
          </w:r>
          <w:r w:rsidR="00172A5F">
            <w:t>previous</w:t>
          </w:r>
          <w:r w:rsidR="0095641D">
            <w:t xml:space="preserve"> research </w:t>
          </w:r>
          <w:r w:rsidR="00172A5F">
            <w:t xml:space="preserve"> </w:t>
          </w:r>
          <w:r w:rsidR="00172A5F">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rsidR="00172A5F">
            <w:instrText xml:space="preserve"> ADDIN EN.CITE </w:instrText>
          </w:r>
          <w:r w:rsidR="00172A5F">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rsidR="00172A5F">
            <w:instrText xml:space="preserve"> ADDIN EN.CITE.DATA </w:instrText>
          </w:r>
          <w:r w:rsidR="00172A5F">
            <w:fldChar w:fldCharType="end"/>
          </w:r>
          <w:r w:rsidR="00172A5F">
            <w:fldChar w:fldCharType="separate"/>
          </w:r>
          <w:r w:rsidR="00172A5F">
            <w:rPr>
              <w:noProof/>
            </w:rPr>
            <w:t>[2]</w:t>
          </w:r>
          <w:r w:rsidR="00172A5F">
            <w:fldChar w:fldCharType="end"/>
          </w:r>
          <w:r w:rsidR="00172A5F">
            <w:t xml:space="preserve">  </w:t>
          </w:r>
          <w:r w:rsidR="009771FE">
            <w:t xml:space="preserve">has </w:t>
          </w:r>
          <w:r w:rsidR="00172A5F">
            <w:t>tackle</w:t>
          </w:r>
          <w:r w:rsidR="009771FE">
            <w:t>d</w:t>
          </w:r>
          <w:r w:rsidR="00172A5F">
            <w:t xml:space="preserve"> this problem in the same dataset </w:t>
          </w:r>
          <w:r w:rsidR="0095641D">
            <w:t>and c</w:t>
          </w:r>
          <w:r w:rsidR="009771FE">
            <w:t>a</w:t>
          </w:r>
          <w:r w:rsidR="0095641D">
            <w:t>me up with</w:t>
          </w:r>
          <w:r w:rsidR="00FB32F4">
            <w:t xml:space="preserve"> </w:t>
          </w:r>
          <w:r w:rsidR="00662A4D">
            <w:t xml:space="preserve">the </w:t>
          </w:r>
          <w:r w:rsidR="00FB32F4">
            <w:t xml:space="preserve">top 12 features used in training. They reached </w:t>
          </w:r>
          <w:r w:rsidR="000A36B5">
            <w:t>a</w:t>
          </w:r>
          <w:r w:rsidR="00FB32F4">
            <w:t xml:space="preserve"> high result </w:t>
          </w:r>
          <w:r w:rsidR="000A36B5">
            <w:t>of</w:t>
          </w:r>
          <w:r w:rsidR="00FB32F4">
            <w:t xml:space="preserve"> 0.909 F1 score</w:t>
          </w:r>
          <w:r w:rsidR="00662A4D">
            <w:t>s</w:t>
          </w:r>
          <w:r w:rsidR="00FB32F4">
            <w:t xml:space="preserve">.  </w:t>
          </w:r>
          <w:r w:rsidR="00172A5F">
            <w:t xml:space="preserve">Table </w:t>
          </w:r>
          <w:r w:rsidR="00EF5702">
            <w:t>1</w:t>
          </w:r>
          <w:r w:rsidR="004A7EF0">
            <w:t>6</w:t>
          </w:r>
          <w:r w:rsidR="00EF5702">
            <w:t xml:space="preserve"> </w:t>
          </w:r>
          <w:r w:rsidR="00172A5F">
            <w:t>below shows a copy form their results:</w:t>
          </w:r>
        </w:p>
        <w:p w14:paraId="7459B88A" w14:textId="77777777" w:rsidR="00172A5F" w:rsidRPr="00172A5F" w:rsidRDefault="00172A5F" w:rsidP="00770742">
          <w:pPr>
            <w:jc w:val="both"/>
            <w:rPr>
              <w:i/>
              <w:iCs/>
              <w:sz w:val="18"/>
              <w:szCs w:val="18"/>
            </w:rPr>
          </w:pPr>
        </w:p>
        <w:p w14:paraId="1B60FB30" w14:textId="3DAC5508" w:rsidR="007073C3" w:rsidRDefault="00FB32F4" w:rsidP="00770742">
          <w:pPr>
            <w:jc w:val="both"/>
            <w:rPr>
              <w:lang w:val="en-AU"/>
            </w:rPr>
          </w:pPr>
          <w:r>
            <w:rPr>
              <w:noProof/>
            </w:rPr>
            <w:drawing>
              <wp:anchor distT="0" distB="0" distL="114300" distR="114300" simplePos="0" relativeHeight="251680768" behindDoc="1" locked="0" layoutInCell="1" allowOverlap="1" wp14:anchorId="7E47438C" wp14:editId="1746FAA3">
                <wp:simplePos x="0" y="0"/>
                <wp:positionH relativeFrom="margin">
                  <wp:align>center</wp:align>
                </wp:positionH>
                <wp:positionV relativeFrom="paragraph">
                  <wp:posOffset>6350</wp:posOffset>
                </wp:positionV>
                <wp:extent cx="4279900" cy="1755696"/>
                <wp:effectExtent l="0" t="0" r="6350" b="0"/>
                <wp:wrapTight wrapText="bothSides">
                  <wp:wrapPolygon edited="0">
                    <wp:start x="0" y="0"/>
                    <wp:lineTo x="0" y="21334"/>
                    <wp:lineTo x="21536" y="21334"/>
                    <wp:lineTo x="215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79900" cy="1755696"/>
                        </a:xfrm>
                        <a:prstGeom prst="rect">
                          <a:avLst/>
                        </a:prstGeom>
                      </pic:spPr>
                    </pic:pic>
                  </a:graphicData>
                </a:graphic>
                <wp14:sizeRelH relativeFrom="page">
                  <wp14:pctWidth>0</wp14:pctWidth>
                </wp14:sizeRelH>
                <wp14:sizeRelV relativeFrom="page">
                  <wp14:pctHeight>0</wp14:pctHeight>
                </wp14:sizeRelV>
              </wp:anchor>
            </w:drawing>
          </w:r>
        </w:p>
        <w:p w14:paraId="476A337E" w14:textId="7DD048FD" w:rsidR="007073C3" w:rsidRDefault="007073C3" w:rsidP="00770742">
          <w:pPr>
            <w:jc w:val="both"/>
            <w:rPr>
              <w:lang w:val="en-AU"/>
            </w:rPr>
          </w:pPr>
        </w:p>
        <w:p w14:paraId="32599400" w14:textId="2D36D445" w:rsidR="007073C3" w:rsidRDefault="007073C3" w:rsidP="00770742">
          <w:pPr>
            <w:jc w:val="both"/>
            <w:rPr>
              <w:lang w:val="en-AU"/>
            </w:rPr>
          </w:pPr>
        </w:p>
        <w:p w14:paraId="6E030EA3" w14:textId="60700D38" w:rsidR="007073C3" w:rsidRDefault="007073C3" w:rsidP="00770742">
          <w:pPr>
            <w:jc w:val="both"/>
            <w:rPr>
              <w:lang w:val="en-AU"/>
            </w:rPr>
          </w:pPr>
        </w:p>
        <w:p w14:paraId="170A4F5E" w14:textId="1214A937" w:rsidR="007073C3" w:rsidRDefault="007073C3" w:rsidP="00770742">
          <w:pPr>
            <w:jc w:val="both"/>
            <w:rPr>
              <w:lang w:val="en-AU"/>
            </w:rPr>
          </w:pPr>
        </w:p>
        <w:p w14:paraId="116BBFF3" w14:textId="66E34146" w:rsidR="007073C3" w:rsidRDefault="007073C3" w:rsidP="00770742">
          <w:pPr>
            <w:jc w:val="both"/>
            <w:rPr>
              <w:lang w:val="en-AU"/>
            </w:rPr>
          </w:pPr>
        </w:p>
        <w:p w14:paraId="7F83F973" w14:textId="0505A957" w:rsidR="007073C3" w:rsidRDefault="007073C3" w:rsidP="00770742">
          <w:pPr>
            <w:jc w:val="both"/>
            <w:rPr>
              <w:lang w:val="en-AU"/>
            </w:rPr>
          </w:pPr>
        </w:p>
        <w:p w14:paraId="453E2C1F" w14:textId="3573744E" w:rsidR="007073C3" w:rsidRDefault="007073C3" w:rsidP="00770742">
          <w:pPr>
            <w:jc w:val="both"/>
            <w:rPr>
              <w:lang w:val="en-AU"/>
            </w:rPr>
          </w:pPr>
        </w:p>
        <w:p w14:paraId="635B89DE" w14:textId="1909F3D1" w:rsidR="003610A4" w:rsidRDefault="003610A4" w:rsidP="00770742">
          <w:pPr>
            <w:jc w:val="both"/>
            <w:rPr>
              <w:lang w:val="en-AU"/>
            </w:rPr>
          </w:pPr>
        </w:p>
        <w:p w14:paraId="2DDB6009" w14:textId="77777777" w:rsidR="00FB32F4" w:rsidRDefault="00FB32F4" w:rsidP="00770742">
          <w:pPr>
            <w:jc w:val="both"/>
            <w:rPr>
              <w:lang w:val="en-AU"/>
            </w:rPr>
          </w:pPr>
        </w:p>
        <w:p w14:paraId="2188E1E3" w14:textId="4A6F909A" w:rsidR="003610A4" w:rsidRDefault="003610A4" w:rsidP="00770742">
          <w:pPr>
            <w:jc w:val="both"/>
            <w:rPr>
              <w:lang w:val="en-AU"/>
            </w:rPr>
          </w:pPr>
        </w:p>
        <w:p w14:paraId="2CD7A87D" w14:textId="0ABC12B7" w:rsidR="003610A4" w:rsidRDefault="009F7384" w:rsidP="00770742">
          <w:pPr>
            <w:jc w:val="both"/>
            <w:rPr>
              <w:lang w:val="en-AU"/>
            </w:rPr>
          </w:pPr>
          <w:r>
            <w:rPr>
              <w:i/>
              <w:iCs/>
              <w:sz w:val="18"/>
              <w:szCs w:val="18"/>
              <w:lang w:val="en-AU"/>
            </w:rPr>
            <w:t xml:space="preserve">Figure </w:t>
          </w:r>
          <w:r w:rsidR="00EF5702">
            <w:rPr>
              <w:i/>
              <w:iCs/>
              <w:sz w:val="18"/>
              <w:szCs w:val="18"/>
            </w:rPr>
            <w:t>1</w:t>
          </w:r>
          <w:r w:rsidR="004A7EF0">
            <w:rPr>
              <w:i/>
              <w:iCs/>
              <w:sz w:val="18"/>
              <w:szCs w:val="18"/>
            </w:rPr>
            <w:t>6</w:t>
          </w:r>
          <w:r w:rsidR="003610A4">
            <w:rPr>
              <w:i/>
              <w:iCs/>
              <w:sz w:val="18"/>
              <w:szCs w:val="18"/>
            </w:rPr>
            <w:t xml:space="preserve">: </w:t>
          </w:r>
          <w:r w:rsidR="00662A4D">
            <w:rPr>
              <w:i/>
              <w:iCs/>
              <w:sz w:val="18"/>
              <w:szCs w:val="18"/>
            </w:rPr>
            <w:t xml:space="preserve">a </w:t>
          </w:r>
          <w:r w:rsidR="003610A4">
            <w:rPr>
              <w:i/>
              <w:iCs/>
              <w:sz w:val="18"/>
              <w:szCs w:val="18"/>
            </w:rPr>
            <w:t xml:space="preserve">copy of 12 top features </w:t>
          </w:r>
          <w:r w:rsidR="003610A4">
            <w:rPr>
              <w:sz w:val="18"/>
              <w:szCs w:val="18"/>
            </w:rPr>
            <w:t xml:space="preserve">of IBM employee attrition dataset </w:t>
          </w:r>
          <w:r w:rsidR="003610A4">
            <w:rPr>
              <w:sz w:val="18"/>
              <w:szCs w:val="18"/>
            </w:rPr>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rsidR="003610A4">
            <w:rPr>
              <w:sz w:val="18"/>
              <w:szCs w:val="18"/>
            </w:rPr>
            <w:instrText xml:space="preserve"> ADDIN EN.CITE </w:instrText>
          </w:r>
          <w:r w:rsidR="003610A4">
            <w:rPr>
              <w:sz w:val="18"/>
              <w:szCs w:val="18"/>
            </w:rPr>
            <w:fldChar w:fldCharType="begin">
              <w:fldData xml:space="preserve">PEVuZE5vdGU+PENpdGU+PEF1dGhvcj5BbGR1YXlqPC9BdXRob3I+PFllYXI+MjAxODwvWWVhcj48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==
</w:fldData>
            </w:fldChar>
          </w:r>
          <w:r w:rsidR="003610A4">
            <w:rPr>
              <w:sz w:val="18"/>
              <w:szCs w:val="18"/>
            </w:rPr>
            <w:instrText xml:space="preserve"> ADDIN EN.CITE.DATA </w:instrText>
          </w:r>
          <w:r w:rsidR="003610A4">
            <w:rPr>
              <w:sz w:val="18"/>
              <w:szCs w:val="18"/>
            </w:rPr>
          </w:r>
          <w:r w:rsidR="003610A4">
            <w:rPr>
              <w:sz w:val="18"/>
              <w:szCs w:val="18"/>
            </w:rPr>
            <w:fldChar w:fldCharType="end"/>
          </w:r>
          <w:r w:rsidR="003610A4">
            <w:rPr>
              <w:sz w:val="18"/>
              <w:szCs w:val="18"/>
            </w:rPr>
          </w:r>
          <w:r w:rsidR="003610A4">
            <w:rPr>
              <w:sz w:val="18"/>
              <w:szCs w:val="18"/>
            </w:rPr>
            <w:fldChar w:fldCharType="separate"/>
          </w:r>
          <w:r w:rsidR="003610A4">
            <w:rPr>
              <w:noProof/>
              <w:sz w:val="18"/>
              <w:szCs w:val="18"/>
            </w:rPr>
            <w:t>[2]</w:t>
          </w:r>
          <w:r w:rsidR="003610A4">
            <w:rPr>
              <w:sz w:val="18"/>
              <w:szCs w:val="18"/>
            </w:rPr>
            <w:fldChar w:fldCharType="end"/>
          </w:r>
        </w:p>
        <w:p w14:paraId="6A72CD22" w14:textId="143179D0" w:rsidR="003610A4" w:rsidRDefault="003610A4" w:rsidP="00770742">
          <w:pPr>
            <w:jc w:val="both"/>
            <w:rPr>
              <w:lang w:val="en-AU"/>
            </w:rPr>
          </w:pPr>
        </w:p>
        <w:p w14:paraId="1E54F41A" w14:textId="77777777" w:rsidR="00FB32F4" w:rsidRDefault="00FB32F4" w:rsidP="00770742">
          <w:pPr>
            <w:jc w:val="both"/>
            <w:rPr>
              <w:lang w:val="en-AU"/>
            </w:rPr>
          </w:pPr>
        </w:p>
        <w:p w14:paraId="71D07DB0" w14:textId="77777777" w:rsidR="00FB32F4" w:rsidRDefault="00FB32F4" w:rsidP="00770742">
          <w:pPr>
            <w:jc w:val="both"/>
            <w:rPr>
              <w:lang w:val="en-AU"/>
            </w:rPr>
          </w:pPr>
        </w:p>
        <w:p w14:paraId="61399AAB" w14:textId="48FA2D9B" w:rsidR="002A4417" w:rsidRDefault="000A36B5" w:rsidP="00770742">
          <w:pPr>
            <w:jc w:val="both"/>
            <w:rPr>
              <w:rtl/>
              <w:lang w:val="en-AU"/>
            </w:rPr>
          </w:pPr>
          <w:r>
            <w:rPr>
              <w:lang w:val="en-AU"/>
            </w:rPr>
            <w:t>On account of</w:t>
          </w:r>
          <w:r w:rsidR="00FB32F4">
            <w:rPr>
              <w:lang w:val="en-AU"/>
            </w:rPr>
            <w:t xml:space="preserve"> </w:t>
          </w:r>
          <w:r w:rsidR="002A4417">
            <w:rPr>
              <w:lang w:val="en-AU"/>
            </w:rPr>
            <w:t>this result, we will be concentrat</w:t>
          </w:r>
          <w:r>
            <w:rPr>
              <w:lang w:val="en-AU"/>
            </w:rPr>
            <w:t>ing</w:t>
          </w:r>
          <w:r w:rsidR="002A4417">
            <w:rPr>
              <w:lang w:val="en-AU"/>
            </w:rPr>
            <w:t xml:space="preserve"> </w:t>
          </w:r>
          <w:r w:rsidR="00662A4D">
            <w:rPr>
              <w:lang w:val="en-AU"/>
            </w:rPr>
            <w:t>o</w:t>
          </w:r>
          <w:r w:rsidR="002A4417">
            <w:rPr>
              <w:lang w:val="en-AU"/>
            </w:rPr>
            <w:t>n</w:t>
          </w:r>
          <w:r w:rsidR="003610A4">
            <w:rPr>
              <w:lang w:val="en-AU"/>
            </w:rPr>
            <w:t xml:space="preserve"> this project </w:t>
          </w:r>
          <w:r w:rsidR="009264E4">
            <w:rPr>
              <w:lang w:val="en-AU"/>
            </w:rPr>
            <w:t>on</w:t>
          </w:r>
          <w:r w:rsidR="002A4417">
            <w:rPr>
              <w:lang w:val="en-AU"/>
            </w:rPr>
            <w:t xml:space="preserve"> four</w:t>
          </w:r>
          <w:r w:rsidR="003610A4">
            <w:rPr>
              <w:lang w:val="en-AU"/>
            </w:rPr>
            <w:t xml:space="preserve"> features to study the relationship between them </w:t>
          </w:r>
          <w:r w:rsidR="009264E4">
            <w:rPr>
              <w:lang w:val="en-AU"/>
            </w:rPr>
            <w:t>across by</w:t>
          </w:r>
          <w:r w:rsidR="003610A4">
            <w:rPr>
              <w:lang w:val="en-AU"/>
            </w:rPr>
            <w:t xml:space="preserve"> the attrition</w:t>
          </w:r>
          <w:r w:rsidR="009264E4">
            <w:rPr>
              <w:lang w:val="en-AU"/>
            </w:rPr>
            <w:t xml:space="preserve"> feature</w:t>
          </w:r>
          <w:r w:rsidR="003610A4">
            <w:rPr>
              <w:lang w:val="en-AU"/>
            </w:rPr>
            <w:t xml:space="preserve">. </w:t>
          </w:r>
          <w:r w:rsidR="00874D05">
            <w:rPr>
              <w:lang w:val="en-AU"/>
            </w:rPr>
            <w:t xml:space="preserve">In this </w:t>
          </w:r>
          <w:r w:rsidR="009264E4">
            <w:rPr>
              <w:lang w:val="en-AU"/>
            </w:rPr>
            <w:t>part</w:t>
          </w:r>
          <w:r w:rsidR="00662A4D">
            <w:rPr>
              <w:lang w:val="en-AU"/>
            </w:rPr>
            <w:t>,</w:t>
          </w:r>
          <w:r w:rsidR="00874D05">
            <w:rPr>
              <w:lang w:val="en-AU"/>
            </w:rPr>
            <w:t xml:space="preserve"> we illustrate the results and discu</w:t>
          </w:r>
          <w:r>
            <w:rPr>
              <w:lang w:val="en-AU"/>
            </w:rPr>
            <w:t>s</w:t>
          </w:r>
          <w:r w:rsidR="00874D05">
            <w:rPr>
              <w:lang w:val="en-AU"/>
            </w:rPr>
            <w:t xml:space="preserve">s further information in </w:t>
          </w:r>
          <w:r w:rsidR="00662A4D">
            <w:rPr>
              <w:lang w:val="en-AU"/>
            </w:rPr>
            <w:t xml:space="preserve">the </w:t>
          </w:r>
          <w:r w:rsidR="00874D05">
            <w:rPr>
              <w:lang w:val="en-AU"/>
            </w:rPr>
            <w:t>next section.</w:t>
          </w:r>
        </w:p>
        <w:p w14:paraId="28CA773D" w14:textId="77777777" w:rsidR="00EF5702" w:rsidRDefault="00EF5702" w:rsidP="00770742">
          <w:pPr>
            <w:jc w:val="both"/>
            <w:rPr>
              <w:lang w:val="en-AU"/>
            </w:rPr>
          </w:pPr>
        </w:p>
        <w:p w14:paraId="64448083" w14:textId="3561E7FC" w:rsidR="00874D05" w:rsidRDefault="00874D05" w:rsidP="00770742">
          <w:pPr>
            <w:jc w:val="both"/>
            <w:rPr>
              <w:lang w:val="en-AU"/>
            </w:rPr>
          </w:pPr>
        </w:p>
        <w:p w14:paraId="080D713D" w14:textId="06BDD79A" w:rsidR="000B15C6" w:rsidRDefault="000B15C6" w:rsidP="00770742">
          <w:pPr>
            <w:jc w:val="both"/>
            <w:rPr>
              <w:lang w:val="en-AU"/>
            </w:rPr>
          </w:pPr>
        </w:p>
        <w:p w14:paraId="3C04E964" w14:textId="237A6EE2" w:rsidR="000B15C6" w:rsidRDefault="000B15C6" w:rsidP="00770742">
          <w:pPr>
            <w:jc w:val="both"/>
            <w:rPr>
              <w:lang w:val="en-AU"/>
            </w:rPr>
          </w:pPr>
        </w:p>
        <w:p w14:paraId="2AFC8781" w14:textId="34E72A91" w:rsidR="000B15C6" w:rsidRDefault="000B15C6" w:rsidP="00770742">
          <w:pPr>
            <w:jc w:val="both"/>
            <w:rPr>
              <w:lang w:val="en-AU"/>
            </w:rPr>
          </w:pPr>
        </w:p>
        <w:p w14:paraId="2358DA30" w14:textId="22B7314A" w:rsidR="000B15C6" w:rsidRDefault="000B15C6" w:rsidP="00770742">
          <w:pPr>
            <w:jc w:val="both"/>
            <w:rPr>
              <w:lang w:val="en-AU"/>
            </w:rPr>
          </w:pPr>
        </w:p>
        <w:p w14:paraId="68EAB328" w14:textId="0EE7E61E" w:rsidR="000B15C6" w:rsidRDefault="000B15C6" w:rsidP="00770742">
          <w:pPr>
            <w:jc w:val="both"/>
            <w:rPr>
              <w:lang w:val="en-AU"/>
            </w:rPr>
          </w:pPr>
        </w:p>
        <w:p w14:paraId="7173C58B" w14:textId="016E4BA1" w:rsidR="000B15C6" w:rsidRDefault="000B15C6" w:rsidP="00770742">
          <w:pPr>
            <w:jc w:val="both"/>
            <w:rPr>
              <w:lang w:val="en-AU"/>
            </w:rPr>
          </w:pPr>
        </w:p>
        <w:p w14:paraId="7F5802C7" w14:textId="6E6F7B56" w:rsidR="000B15C6" w:rsidRDefault="000B15C6" w:rsidP="00770742">
          <w:pPr>
            <w:jc w:val="both"/>
            <w:rPr>
              <w:lang w:val="en-AU"/>
            </w:rPr>
          </w:pPr>
        </w:p>
        <w:p w14:paraId="45DB7EF7" w14:textId="10A292CA" w:rsidR="000B15C6" w:rsidRDefault="000B15C6" w:rsidP="00770742">
          <w:pPr>
            <w:jc w:val="both"/>
            <w:rPr>
              <w:lang w:val="en-AU"/>
            </w:rPr>
          </w:pPr>
        </w:p>
        <w:p w14:paraId="47E606AE" w14:textId="5E9B1CFF" w:rsidR="000B15C6" w:rsidRDefault="000B15C6" w:rsidP="00770742">
          <w:pPr>
            <w:jc w:val="both"/>
            <w:rPr>
              <w:lang w:val="en-AU"/>
            </w:rPr>
          </w:pPr>
        </w:p>
        <w:p w14:paraId="7FB45007" w14:textId="708A5A9B" w:rsidR="000B15C6" w:rsidRDefault="000B15C6" w:rsidP="00770742">
          <w:pPr>
            <w:jc w:val="both"/>
            <w:rPr>
              <w:lang w:val="en-AU"/>
            </w:rPr>
          </w:pPr>
        </w:p>
        <w:p w14:paraId="06C2E552" w14:textId="7DE43BC0" w:rsidR="00900F22" w:rsidRDefault="00900F22" w:rsidP="00770742">
          <w:pPr>
            <w:jc w:val="both"/>
            <w:rPr>
              <w:lang w:val="en-AU"/>
            </w:rPr>
          </w:pPr>
        </w:p>
        <w:p w14:paraId="37D52119" w14:textId="066388BD" w:rsidR="00900F22" w:rsidRDefault="00900F22" w:rsidP="00770742">
          <w:pPr>
            <w:jc w:val="both"/>
            <w:rPr>
              <w:lang w:val="en-AU"/>
            </w:rPr>
          </w:pPr>
        </w:p>
        <w:p w14:paraId="3381672B" w14:textId="065FB26B" w:rsidR="00900F22" w:rsidRDefault="00900F22" w:rsidP="00770742">
          <w:pPr>
            <w:jc w:val="both"/>
            <w:rPr>
              <w:lang w:val="en-AU"/>
            </w:rPr>
          </w:pPr>
        </w:p>
        <w:p w14:paraId="204C6586" w14:textId="77777777" w:rsidR="00900F22" w:rsidRDefault="00900F22" w:rsidP="00770742">
          <w:pPr>
            <w:jc w:val="both"/>
            <w:rPr>
              <w:lang w:val="en-AU"/>
            </w:rPr>
          </w:pPr>
        </w:p>
        <w:p w14:paraId="19CE1034" w14:textId="11505EC7" w:rsidR="000B15C6" w:rsidRDefault="000B15C6" w:rsidP="00770742">
          <w:pPr>
            <w:jc w:val="both"/>
            <w:rPr>
              <w:lang w:val="en-AU"/>
            </w:rPr>
          </w:pPr>
        </w:p>
        <w:p w14:paraId="5350C17F" w14:textId="5C1C10BB" w:rsidR="000B15C6" w:rsidRDefault="000B15C6" w:rsidP="00770742">
          <w:pPr>
            <w:jc w:val="both"/>
            <w:rPr>
              <w:lang w:val="en-AU"/>
            </w:rPr>
          </w:pPr>
        </w:p>
        <w:p w14:paraId="3BBACFD8" w14:textId="77777777" w:rsidR="000B15C6" w:rsidRDefault="000B15C6" w:rsidP="00770742">
          <w:pPr>
            <w:jc w:val="both"/>
            <w:rPr>
              <w:lang w:val="en-AU"/>
            </w:rPr>
          </w:pPr>
        </w:p>
        <w:p w14:paraId="224D3DB7" w14:textId="3D38CA47" w:rsidR="007073C3" w:rsidRPr="004A7EF0" w:rsidRDefault="00874D05" w:rsidP="00770742">
          <w:pPr>
            <w:pStyle w:val="ListParagraph"/>
            <w:numPr>
              <w:ilvl w:val="0"/>
              <w:numId w:val="16"/>
            </w:numPr>
            <w:jc w:val="both"/>
            <w:rPr>
              <w:rFonts w:eastAsiaTheme="majorEastAsia" w:cstheme="majorBidi"/>
              <w:i/>
              <w:color w:val="002060"/>
              <w:szCs w:val="16"/>
            </w:rPr>
          </w:pPr>
          <w:r w:rsidRPr="004A7EF0">
            <w:rPr>
              <w:rFonts w:eastAsiaTheme="majorEastAsia" w:cstheme="majorBidi"/>
              <w:i/>
              <w:color w:val="002060"/>
              <w:szCs w:val="16"/>
            </w:rPr>
            <w:t>Relationship of Over Time Worked to Attrition</w:t>
          </w:r>
        </w:p>
        <w:p w14:paraId="7CBA4667" w14:textId="39BBCC0D" w:rsidR="00EF5702" w:rsidRDefault="00EF5702" w:rsidP="00770742">
          <w:pPr>
            <w:tabs>
              <w:tab w:val="left" w:pos="2890"/>
            </w:tabs>
            <w:jc w:val="both"/>
            <w:rPr>
              <w:lang w:val="en-AU"/>
            </w:rPr>
          </w:pPr>
        </w:p>
        <w:p w14:paraId="194D3A05" w14:textId="748FE1E4" w:rsidR="00EF5702" w:rsidRDefault="004A6E14" w:rsidP="00770742">
          <w:pPr>
            <w:tabs>
              <w:tab w:val="left" w:pos="2890"/>
            </w:tabs>
            <w:jc w:val="both"/>
            <w:rPr>
              <w:lang w:val="en-AU"/>
            </w:rPr>
          </w:pPr>
          <w:r>
            <w:rPr>
              <w:i/>
              <w:iCs/>
              <w:noProof/>
              <w:sz w:val="18"/>
              <w:szCs w:val="18"/>
            </w:rPr>
            <w:drawing>
              <wp:anchor distT="0" distB="0" distL="114300" distR="114300" simplePos="0" relativeHeight="251696128" behindDoc="1" locked="0" layoutInCell="1" allowOverlap="1" wp14:anchorId="6FD211C0" wp14:editId="1DCA081A">
                <wp:simplePos x="0" y="0"/>
                <wp:positionH relativeFrom="page">
                  <wp:posOffset>1416050</wp:posOffset>
                </wp:positionH>
                <wp:positionV relativeFrom="paragraph">
                  <wp:posOffset>5080</wp:posOffset>
                </wp:positionV>
                <wp:extent cx="4356100" cy="2800350"/>
                <wp:effectExtent l="0" t="0" r="6350" b="0"/>
                <wp:wrapTight wrapText="bothSides">
                  <wp:wrapPolygon edited="0">
                    <wp:start x="0" y="0"/>
                    <wp:lineTo x="0" y="21453"/>
                    <wp:lineTo x="21537" y="21453"/>
                    <wp:lineTo x="215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100"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A66738" w14:textId="252E7601" w:rsidR="00EF5702" w:rsidRDefault="00EF5702" w:rsidP="00770742">
          <w:pPr>
            <w:tabs>
              <w:tab w:val="left" w:pos="2890"/>
            </w:tabs>
            <w:jc w:val="both"/>
            <w:rPr>
              <w:lang w:val="en-AU"/>
            </w:rPr>
          </w:pPr>
        </w:p>
        <w:p w14:paraId="58933E9C" w14:textId="1CBC70FC" w:rsidR="007073C3" w:rsidRDefault="007073C3" w:rsidP="00770742">
          <w:pPr>
            <w:jc w:val="both"/>
            <w:rPr>
              <w:lang w:val="en-AU"/>
            </w:rPr>
          </w:pPr>
        </w:p>
        <w:p w14:paraId="5DF608D7" w14:textId="72000D99" w:rsidR="007073C3" w:rsidRDefault="007073C3" w:rsidP="00770742">
          <w:pPr>
            <w:jc w:val="both"/>
            <w:rPr>
              <w:lang w:val="en-AU"/>
            </w:rPr>
          </w:pPr>
        </w:p>
        <w:p w14:paraId="0716A883" w14:textId="0B4B5BDF" w:rsidR="004A7EF0" w:rsidRDefault="004A7EF0" w:rsidP="00770742">
          <w:pPr>
            <w:jc w:val="both"/>
            <w:rPr>
              <w:lang w:val="en-AU"/>
            </w:rPr>
          </w:pPr>
        </w:p>
        <w:p w14:paraId="651028EA" w14:textId="37FE8DF9" w:rsidR="004A7EF0" w:rsidRDefault="004A7EF0" w:rsidP="00770742">
          <w:pPr>
            <w:jc w:val="both"/>
            <w:rPr>
              <w:lang w:val="en-AU"/>
            </w:rPr>
          </w:pPr>
        </w:p>
        <w:p w14:paraId="3B9951B0" w14:textId="03DFAAAD" w:rsidR="004A7EF0" w:rsidRDefault="004A7EF0" w:rsidP="00770742">
          <w:pPr>
            <w:jc w:val="both"/>
            <w:rPr>
              <w:lang w:val="en-AU"/>
            </w:rPr>
          </w:pPr>
        </w:p>
        <w:p w14:paraId="36A36B3E" w14:textId="3655EC6F" w:rsidR="004A7EF0" w:rsidRDefault="004A7EF0" w:rsidP="00770742">
          <w:pPr>
            <w:jc w:val="both"/>
            <w:rPr>
              <w:lang w:val="en-AU"/>
            </w:rPr>
          </w:pPr>
        </w:p>
        <w:p w14:paraId="195C4009" w14:textId="2D867D6D" w:rsidR="004A7EF0" w:rsidRDefault="004A7EF0" w:rsidP="00770742">
          <w:pPr>
            <w:jc w:val="both"/>
            <w:rPr>
              <w:lang w:val="en-AU"/>
            </w:rPr>
          </w:pPr>
        </w:p>
        <w:p w14:paraId="5EE3E39B" w14:textId="77777777" w:rsidR="00C265B6" w:rsidRDefault="00C265B6" w:rsidP="00770742">
          <w:pPr>
            <w:jc w:val="both"/>
            <w:rPr>
              <w:lang w:val="en-AU"/>
            </w:rPr>
          </w:pPr>
        </w:p>
        <w:p w14:paraId="48EB165F" w14:textId="68CDF018" w:rsidR="004A7EF0" w:rsidRDefault="004A7EF0" w:rsidP="00770742">
          <w:pPr>
            <w:jc w:val="both"/>
            <w:rPr>
              <w:lang w:val="en-AU"/>
            </w:rPr>
          </w:pPr>
        </w:p>
        <w:p w14:paraId="3F80BE0F" w14:textId="08C45941" w:rsidR="00C265B6" w:rsidRDefault="00C265B6" w:rsidP="00770742">
          <w:pPr>
            <w:jc w:val="both"/>
            <w:rPr>
              <w:lang w:val="en-AU"/>
            </w:rPr>
          </w:pPr>
        </w:p>
        <w:p w14:paraId="6FA0C689" w14:textId="05ED7141" w:rsidR="000B15C6" w:rsidRDefault="000B15C6" w:rsidP="00770742">
          <w:pPr>
            <w:jc w:val="both"/>
            <w:rPr>
              <w:lang w:val="en-AU"/>
            </w:rPr>
          </w:pPr>
        </w:p>
        <w:p w14:paraId="011E8B48" w14:textId="77777777" w:rsidR="000B15C6" w:rsidRDefault="000B15C6" w:rsidP="00770742">
          <w:pPr>
            <w:jc w:val="both"/>
            <w:rPr>
              <w:lang w:val="en-AU"/>
            </w:rPr>
          </w:pPr>
        </w:p>
        <w:p w14:paraId="547A9006" w14:textId="7CF41ACE" w:rsidR="00C265B6" w:rsidRDefault="00C265B6" w:rsidP="00770742">
          <w:pPr>
            <w:jc w:val="both"/>
            <w:rPr>
              <w:lang w:val="en-AU"/>
            </w:rPr>
          </w:pPr>
        </w:p>
        <w:p w14:paraId="3BB54EDE" w14:textId="359F6235" w:rsidR="00C265B6" w:rsidRDefault="00C265B6" w:rsidP="00770742">
          <w:pPr>
            <w:jc w:val="both"/>
            <w:rPr>
              <w:lang w:val="en-AU"/>
            </w:rPr>
          </w:pPr>
        </w:p>
        <w:p w14:paraId="3E8750A3" w14:textId="682D5EB2" w:rsidR="00C265B6" w:rsidRDefault="00C265B6" w:rsidP="00770742">
          <w:pPr>
            <w:jc w:val="both"/>
            <w:rPr>
              <w:lang w:val="en-AU"/>
            </w:rPr>
          </w:pPr>
        </w:p>
        <w:p w14:paraId="44336DB7" w14:textId="45C43D1C" w:rsidR="00C265B6" w:rsidRPr="008B7F03" w:rsidRDefault="00C265B6" w:rsidP="00A153ED">
          <w:pPr>
            <w:jc w:val="center"/>
            <w:rPr>
              <w:i/>
              <w:iCs/>
              <w:sz w:val="20"/>
              <w:szCs w:val="20"/>
              <w:lang w:val="en-AU"/>
            </w:rPr>
          </w:pPr>
          <w:r w:rsidRPr="008B7F03">
            <w:rPr>
              <w:i/>
              <w:iCs/>
              <w:sz w:val="20"/>
              <w:szCs w:val="20"/>
            </w:rPr>
            <w:t xml:space="preserve">Figure </w:t>
          </w:r>
          <w:proofErr w:type="gramStart"/>
          <w:r>
            <w:rPr>
              <w:i/>
              <w:iCs/>
              <w:noProof/>
              <w:sz w:val="20"/>
              <w:szCs w:val="20"/>
            </w:rPr>
            <w:t xml:space="preserve">17 </w:t>
          </w:r>
          <w:r w:rsidRPr="008B7F03">
            <w:rPr>
              <w:i/>
              <w:iCs/>
              <w:sz w:val="20"/>
              <w:szCs w:val="20"/>
            </w:rPr>
            <w:t>:</w:t>
          </w:r>
          <w:proofErr w:type="gramEnd"/>
          <w:r w:rsidRPr="008B7F03">
            <w:rPr>
              <w:i/>
              <w:iCs/>
              <w:sz w:val="20"/>
              <w:szCs w:val="20"/>
            </w:rPr>
            <w:t xml:space="preserve"> A pie chart showing </w:t>
          </w:r>
          <w:r>
            <w:rPr>
              <w:i/>
              <w:iCs/>
              <w:sz w:val="20"/>
              <w:szCs w:val="20"/>
            </w:rPr>
            <w:t>Over Time</w:t>
          </w:r>
          <w:r w:rsidRPr="008B7F03">
            <w:rPr>
              <w:i/>
              <w:iCs/>
              <w:sz w:val="20"/>
              <w:szCs w:val="20"/>
            </w:rPr>
            <w:t xml:space="preserve"> Percentage</w:t>
          </w:r>
        </w:p>
        <w:p w14:paraId="2F96B891" w14:textId="77777777" w:rsidR="00C265B6" w:rsidRDefault="00C265B6" w:rsidP="00770742">
          <w:pPr>
            <w:jc w:val="both"/>
            <w:rPr>
              <w:lang w:val="en-AU"/>
            </w:rPr>
          </w:pPr>
        </w:p>
        <w:p w14:paraId="635930CD" w14:textId="77777777" w:rsidR="00C265B6" w:rsidRDefault="00C265B6" w:rsidP="00770742">
          <w:pPr>
            <w:jc w:val="both"/>
            <w:rPr>
              <w:lang w:val="en-AU"/>
            </w:rPr>
          </w:pPr>
        </w:p>
        <w:p w14:paraId="733F50DE" w14:textId="5F0E43EA" w:rsidR="004A7EF0" w:rsidRDefault="004A7EF0" w:rsidP="00770742">
          <w:pPr>
            <w:jc w:val="both"/>
            <w:rPr>
              <w:lang w:val="en-AU"/>
            </w:rPr>
          </w:pPr>
        </w:p>
        <w:p w14:paraId="41505E2C" w14:textId="5C2F4E54" w:rsidR="004A7EF0" w:rsidRDefault="00C265B6" w:rsidP="00770742">
          <w:pPr>
            <w:jc w:val="both"/>
            <w:rPr>
              <w:lang w:val="en-AU"/>
            </w:rPr>
          </w:pPr>
          <w:r>
            <w:rPr>
              <w:noProof/>
            </w:rPr>
            <w:drawing>
              <wp:anchor distT="0" distB="0" distL="114300" distR="114300" simplePos="0" relativeHeight="251682816" behindDoc="1" locked="0" layoutInCell="1" allowOverlap="1" wp14:anchorId="037227AF" wp14:editId="41FC219E">
                <wp:simplePos x="0" y="0"/>
                <wp:positionH relativeFrom="margin">
                  <wp:posOffset>1714500</wp:posOffset>
                </wp:positionH>
                <wp:positionV relativeFrom="paragraph">
                  <wp:posOffset>5080</wp:posOffset>
                </wp:positionV>
                <wp:extent cx="3048000" cy="2738755"/>
                <wp:effectExtent l="0" t="0" r="0" b="4445"/>
                <wp:wrapTight wrapText="bothSides">
                  <wp:wrapPolygon edited="0">
                    <wp:start x="0" y="0"/>
                    <wp:lineTo x="0" y="21485"/>
                    <wp:lineTo x="21465" y="21485"/>
                    <wp:lineTo x="2146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48000" cy="2738755"/>
                        </a:xfrm>
                        <a:prstGeom prst="rect">
                          <a:avLst/>
                        </a:prstGeom>
                      </pic:spPr>
                    </pic:pic>
                  </a:graphicData>
                </a:graphic>
                <wp14:sizeRelH relativeFrom="page">
                  <wp14:pctWidth>0</wp14:pctWidth>
                </wp14:sizeRelH>
                <wp14:sizeRelV relativeFrom="page">
                  <wp14:pctHeight>0</wp14:pctHeight>
                </wp14:sizeRelV>
              </wp:anchor>
            </w:drawing>
          </w:r>
        </w:p>
        <w:p w14:paraId="118018AB" w14:textId="764EB6EA" w:rsidR="007073C3" w:rsidRDefault="007073C3" w:rsidP="00770742">
          <w:pPr>
            <w:jc w:val="both"/>
            <w:rPr>
              <w:lang w:val="en-AU"/>
            </w:rPr>
          </w:pPr>
        </w:p>
        <w:p w14:paraId="62AF1B98" w14:textId="6AF53641" w:rsidR="007073C3" w:rsidRDefault="007073C3" w:rsidP="00770742">
          <w:pPr>
            <w:jc w:val="both"/>
            <w:rPr>
              <w:lang w:val="en-AU"/>
            </w:rPr>
          </w:pPr>
        </w:p>
        <w:p w14:paraId="297CB3AC" w14:textId="5093F2E4" w:rsidR="007073C3" w:rsidRDefault="007073C3" w:rsidP="00770742">
          <w:pPr>
            <w:jc w:val="both"/>
            <w:rPr>
              <w:lang w:val="en-AU"/>
            </w:rPr>
          </w:pPr>
        </w:p>
        <w:p w14:paraId="62E878B8" w14:textId="00496B42" w:rsidR="007073C3" w:rsidRDefault="007073C3" w:rsidP="00770742">
          <w:pPr>
            <w:jc w:val="both"/>
            <w:rPr>
              <w:lang w:val="en-AU"/>
            </w:rPr>
          </w:pPr>
        </w:p>
        <w:p w14:paraId="4EFE8591" w14:textId="64D71F80" w:rsidR="007073C3" w:rsidRDefault="007073C3" w:rsidP="00770742">
          <w:pPr>
            <w:jc w:val="both"/>
            <w:rPr>
              <w:lang w:val="en-AU"/>
            </w:rPr>
          </w:pPr>
        </w:p>
        <w:p w14:paraId="2C36D470" w14:textId="7156492E" w:rsidR="00874D05" w:rsidRDefault="00874D05" w:rsidP="00770742">
          <w:pPr>
            <w:jc w:val="both"/>
            <w:rPr>
              <w:lang w:val="en-AU"/>
            </w:rPr>
          </w:pPr>
        </w:p>
        <w:p w14:paraId="372E29FA" w14:textId="32E857E8" w:rsidR="00874D05" w:rsidRDefault="00874D05" w:rsidP="00770742">
          <w:pPr>
            <w:jc w:val="both"/>
            <w:rPr>
              <w:lang w:val="en-AU"/>
            </w:rPr>
          </w:pPr>
        </w:p>
        <w:p w14:paraId="4C8784E0" w14:textId="106651F0" w:rsidR="009264E4" w:rsidRDefault="009264E4" w:rsidP="00770742">
          <w:pPr>
            <w:jc w:val="both"/>
            <w:rPr>
              <w:lang w:val="en-AU"/>
            </w:rPr>
          </w:pPr>
        </w:p>
        <w:p w14:paraId="7D8094B8" w14:textId="0230159F" w:rsidR="009264E4" w:rsidRDefault="009264E4" w:rsidP="00770742">
          <w:pPr>
            <w:jc w:val="both"/>
            <w:rPr>
              <w:lang w:val="en-AU"/>
            </w:rPr>
          </w:pPr>
        </w:p>
        <w:p w14:paraId="09BA2279" w14:textId="44C927CB" w:rsidR="004A7EF0" w:rsidRDefault="004A7EF0" w:rsidP="00770742">
          <w:pPr>
            <w:jc w:val="both"/>
            <w:rPr>
              <w:lang w:val="en-AU"/>
            </w:rPr>
          </w:pPr>
        </w:p>
        <w:p w14:paraId="74086B2E" w14:textId="0204A978" w:rsidR="004A7EF0" w:rsidRDefault="004A7EF0" w:rsidP="00770742">
          <w:pPr>
            <w:jc w:val="both"/>
            <w:rPr>
              <w:lang w:val="en-AU"/>
            </w:rPr>
          </w:pPr>
        </w:p>
        <w:p w14:paraId="07E6077C" w14:textId="1EB9DDF1" w:rsidR="004A7EF0" w:rsidRDefault="004A7EF0" w:rsidP="00770742">
          <w:pPr>
            <w:jc w:val="both"/>
            <w:rPr>
              <w:lang w:val="en-AU"/>
            </w:rPr>
          </w:pPr>
        </w:p>
        <w:p w14:paraId="5B84325E" w14:textId="798D2A35" w:rsidR="004A7EF0" w:rsidRDefault="004A7EF0" w:rsidP="00770742">
          <w:pPr>
            <w:jc w:val="both"/>
            <w:rPr>
              <w:lang w:val="en-AU"/>
            </w:rPr>
          </w:pPr>
        </w:p>
        <w:p w14:paraId="3799248C" w14:textId="091BDAEA" w:rsidR="004A7EF0" w:rsidRDefault="004A7EF0" w:rsidP="00770742">
          <w:pPr>
            <w:jc w:val="both"/>
            <w:rPr>
              <w:lang w:val="en-AU"/>
            </w:rPr>
          </w:pPr>
        </w:p>
        <w:p w14:paraId="0CAA0480" w14:textId="717B4C88" w:rsidR="004A7EF0" w:rsidRDefault="004A7EF0" w:rsidP="00770742">
          <w:pPr>
            <w:jc w:val="both"/>
            <w:rPr>
              <w:lang w:val="en-AU"/>
            </w:rPr>
          </w:pPr>
        </w:p>
        <w:p w14:paraId="0034081C" w14:textId="5CB3D68B" w:rsidR="00097262" w:rsidRDefault="00097262" w:rsidP="00770742">
          <w:pPr>
            <w:jc w:val="both"/>
            <w:rPr>
              <w:lang w:val="en-AU"/>
            </w:rPr>
          </w:pPr>
        </w:p>
        <w:p w14:paraId="2553D684" w14:textId="0BFFAF10" w:rsidR="00874D05" w:rsidRDefault="00874D05" w:rsidP="00770742">
          <w:pPr>
            <w:jc w:val="both"/>
            <w:rPr>
              <w:lang w:val="en-AU"/>
            </w:rPr>
          </w:pPr>
        </w:p>
        <w:p w14:paraId="2B74E3A7" w14:textId="2470F6C3" w:rsidR="00874D05" w:rsidRDefault="009264E4" w:rsidP="00770742">
          <w:pPr>
            <w:jc w:val="both"/>
            <w:rPr>
              <w:i/>
              <w:iCs/>
              <w:sz w:val="18"/>
              <w:szCs w:val="18"/>
            </w:rPr>
          </w:pPr>
          <w:bookmarkStart w:id="19" w:name="_Ref34248627"/>
          <w:r w:rsidRPr="009264E4">
            <w:rPr>
              <w:i/>
              <w:iCs/>
              <w:sz w:val="18"/>
              <w:szCs w:val="18"/>
            </w:rPr>
            <w:t>Figure</w:t>
          </w:r>
          <w:bookmarkEnd w:id="19"/>
          <w:r>
            <w:rPr>
              <w:i/>
              <w:iCs/>
              <w:noProof/>
              <w:sz w:val="18"/>
              <w:szCs w:val="18"/>
            </w:rPr>
            <w:t xml:space="preserve"> </w:t>
          </w:r>
          <w:r w:rsidR="00EF5702">
            <w:rPr>
              <w:i/>
              <w:iCs/>
              <w:noProof/>
              <w:sz w:val="18"/>
              <w:szCs w:val="18"/>
            </w:rPr>
            <w:t>1</w:t>
          </w:r>
          <w:r w:rsidR="00C265B6">
            <w:rPr>
              <w:i/>
              <w:iCs/>
              <w:noProof/>
              <w:sz w:val="18"/>
              <w:szCs w:val="18"/>
            </w:rPr>
            <w:t>8</w:t>
          </w:r>
          <w:r w:rsidRPr="009264E4">
            <w:rPr>
              <w:i/>
              <w:iCs/>
              <w:sz w:val="18"/>
              <w:szCs w:val="18"/>
            </w:rPr>
            <w:t>: A bar chart showing the record count for the “</w:t>
          </w:r>
          <w:r>
            <w:rPr>
              <w:i/>
              <w:iCs/>
              <w:sz w:val="18"/>
              <w:szCs w:val="18"/>
            </w:rPr>
            <w:t>Over</w:t>
          </w:r>
          <w:r w:rsidR="00097262">
            <w:rPr>
              <w:i/>
              <w:iCs/>
              <w:sz w:val="18"/>
              <w:szCs w:val="18"/>
            </w:rPr>
            <w:t xml:space="preserve"> </w:t>
          </w:r>
          <w:r>
            <w:rPr>
              <w:i/>
              <w:iCs/>
              <w:sz w:val="18"/>
              <w:szCs w:val="18"/>
            </w:rPr>
            <w:t>Time</w:t>
          </w:r>
          <w:r w:rsidRPr="009264E4">
            <w:rPr>
              <w:i/>
              <w:iCs/>
              <w:sz w:val="18"/>
              <w:szCs w:val="18"/>
            </w:rPr>
            <w:t>” column across attrition column values</w:t>
          </w:r>
        </w:p>
        <w:p w14:paraId="55BC3D79" w14:textId="247D657C" w:rsidR="009264E4" w:rsidRDefault="009264E4" w:rsidP="00770742">
          <w:pPr>
            <w:jc w:val="both"/>
            <w:rPr>
              <w:i/>
              <w:iCs/>
              <w:sz w:val="18"/>
              <w:szCs w:val="18"/>
            </w:rPr>
          </w:pPr>
        </w:p>
        <w:p w14:paraId="0AF5CA51" w14:textId="334869CE" w:rsidR="009264E4" w:rsidRPr="009264E4" w:rsidRDefault="009264E4" w:rsidP="00770742">
          <w:pPr>
            <w:jc w:val="both"/>
            <w:rPr>
              <w:i/>
              <w:iCs/>
              <w:sz w:val="18"/>
              <w:szCs w:val="18"/>
            </w:rPr>
          </w:pPr>
        </w:p>
        <w:p w14:paraId="7121BDF4" w14:textId="74CC3A52" w:rsidR="009264E4" w:rsidRPr="009264E4" w:rsidRDefault="009264E4" w:rsidP="00770742">
          <w:pPr>
            <w:jc w:val="both"/>
            <w:rPr>
              <w:i/>
              <w:iCs/>
              <w:sz w:val="16"/>
              <w:szCs w:val="16"/>
              <w:lang w:val="en-AU"/>
            </w:rPr>
          </w:pPr>
        </w:p>
        <w:p w14:paraId="5C9FDD7F" w14:textId="4339829E" w:rsidR="00874D05" w:rsidRDefault="00874D05" w:rsidP="00770742">
          <w:pPr>
            <w:jc w:val="both"/>
          </w:pPr>
        </w:p>
        <w:p w14:paraId="1054CFED" w14:textId="20B9797D" w:rsidR="004A7EF0" w:rsidRDefault="004A7EF0" w:rsidP="00770742">
          <w:pPr>
            <w:jc w:val="both"/>
          </w:pPr>
        </w:p>
        <w:p w14:paraId="06766158" w14:textId="77777777" w:rsidR="004A7EF0" w:rsidRPr="009264E4" w:rsidRDefault="004A7EF0" w:rsidP="00770742">
          <w:pPr>
            <w:jc w:val="both"/>
          </w:pPr>
        </w:p>
        <w:p w14:paraId="1FAB690E" w14:textId="0F449015" w:rsidR="00874D05" w:rsidRDefault="00874D05" w:rsidP="00770742">
          <w:pPr>
            <w:jc w:val="both"/>
            <w:rPr>
              <w:lang w:val="en-AU"/>
            </w:rPr>
          </w:pPr>
        </w:p>
        <w:p w14:paraId="570C6385" w14:textId="214AB637" w:rsidR="009264E4" w:rsidRDefault="009264E4" w:rsidP="00770742">
          <w:pPr>
            <w:jc w:val="both"/>
            <w:rPr>
              <w:lang w:val="en-AU"/>
            </w:rPr>
          </w:pPr>
        </w:p>
        <w:p w14:paraId="2EDDEECF" w14:textId="7C56F2FE" w:rsidR="009264E4" w:rsidRDefault="009264E4" w:rsidP="00770742">
          <w:pPr>
            <w:jc w:val="both"/>
            <w:rPr>
              <w:lang w:val="en-AU"/>
            </w:rPr>
          </w:pPr>
        </w:p>
        <w:p w14:paraId="303CDE47" w14:textId="18F6C4AD" w:rsidR="009264E4" w:rsidRDefault="009264E4" w:rsidP="00770742">
          <w:pPr>
            <w:jc w:val="both"/>
            <w:rPr>
              <w:lang w:val="en-AU"/>
            </w:rPr>
          </w:pPr>
        </w:p>
        <w:p w14:paraId="5E1D2FDA" w14:textId="5EF05337" w:rsidR="009264E4" w:rsidRDefault="009264E4" w:rsidP="00770742">
          <w:pPr>
            <w:jc w:val="both"/>
            <w:rPr>
              <w:lang w:val="en-AU"/>
            </w:rPr>
          </w:pPr>
        </w:p>
        <w:p w14:paraId="42CC2B13" w14:textId="6544FA52" w:rsidR="009264E4" w:rsidRPr="00DC6285" w:rsidRDefault="009264E4" w:rsidP="00770742">
          <w:pPr>
            <w:pStyle w:val="ListParagraph"/>
            <w:numPr>
              <w:ilvl w:val="0"/>
              <w:numId w:val="16"/>
            </w:numPr>
            <w:jc w:val="both"/>
          </w:pPr>
          <w:r w:rsidRPr="009264E4">
            <w:rPr>
              <w:rFonts w:eastAsiaTheme="majorEastAsia" w:cstheme="majorBidi"/>
              <w:i/>
              <w:color w:val="002060"/>
              <w:sz w:val="20"/>
              <w:szCs w:val="12"/>
            </w:rPr>
            <w:t>Relationship of Total Working Years to Attrition</w:t>
          </w:r>
        </w:p>
        <w:p w14:paraId="1176C256" w14:textId="25F06189" w:rsidR="00DC6285" w:rsidRDefault="00DC6285" w:rsidP="00770742">
          <w:pPr>
            <w:pStyle w:val="ListParagraph"/>
            <w:jc w:val="both"/>
          </w:pPr>
        </w:p>
        <w:p w14:paraId="35671792" w14:textId="06269940" w:rsidR="00B572BA" w:rsidRDefault="00B572BA" w:rsidP="00770742">
          <w:pPr>
            <w:pStyle w:val="ListParagraph"/>
            <w:jc w:val="both"/>
          </w:pPr>
          <w:r>
            <w:rPr>
              <w:noProof/>
            </w:rPr>
            <w:drawing>
              <wp:anchor distT="0" distB="0" distL="114300" distR="114300" simplePos="0" relativeHeight="251710464" behindDoc="1" locked="0" layoutInCell="1" allowOverlap="1" wp14:anchorId="38B70CCE" wp14:editId="15BDF5CA">
                <wp:simplePos x="0" y="0"/>
                <wp:positionH relativeFrom="margin">
                  <wp:posOffset>1171575</wp:posOffset>
                </wp:positionH>
                <wp:positionV relativeFrom="paragraph">
                  <wp:posOffset>11430</wp:posOffset>
                </wp:positionV>
                <wp:extent cx="4622800" cy="2414985"/>
                <wp:effectExtent l="0" t="0" r="6350" b="4445"/>
                <wp:wrapTight wrapText="bothSides">
                  <wp:wrapPolygon edited="0">
                    <wp:start x="0" y="0"/>
                    <wp:lineTo x="0" y="21469"/>
                    <wp:lineTo x="21541" y="21469"/>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22800" cy="2414985"/>
                        </a:xfrm>
                        <a:prstGeom prst="rect">
                          <a:avLst/>
                        </a:prstGeom>
                      </pic:spPr>
                    </pic:pic>
                  </a:graphicData>
                </a:graphic>
                <wp14:sizeRelH relativeFrom="page">
                  <wp14:pctWidth>0</wp14:pctWidth>
                </wp14:sizeRelH>
                <wp14:sizeRelV relativeFrom="page">
                  <wp14:pctHeight>0</wp14:pctHeight>
                </wp14:sizeRelV>
              </wp:anchor>
            </w:drawing>
          </w:r>
        </w:p>
        <w:p w14:paraId="4D7756E6" w14:textId="764D8D25" w:rsidR="00B572BA" w:rsidRDefault="00B572BA" w:rsidP="00770742">
          <w:pPr>
            <w:pStyle w:val="ListParagraph"/>
            <w:jc w:val="both"/>
          </w:pPr>
        </w:p>
        <w:p w14:paraId="182CAB3F" w14:textId="04B24B75" w:rsidR="00B572BA" w:rsidRDefault="00B572BA" w:rsidP="00770742">
          <w:pPr>
            <w:pStyle w:val="ListParagraph"/>
            <w:jc w:val="both"/>
          </w:pPr>
        </w:p>
        <w:p w14:paraId="47058A7D" w14:textId="3A9EC616" w:rsidR="00B572BA" w:rsidRDefault="00B572BA" w:rsidP="00770742">
          <w:pPr>
            <w:pStyle w:val="ListParagraph"/>
            <w:jc w:val="both"/>
          </w:pPr>
        </w:p>
        <w:p w14:paraId="78220A50" w14:textId="6C189689" w:rsidR="00B572BA" w:rsidRDefault="00B572BA" w:rsidP="00770742">
          <w:pPr>
            <w:pStyle w:val="ListParagraph"/>
            <w:jc w:val="both"/>
          </w:pPr>
        </w:p>
        <w:p w14:paraId="1136D813" w14:textId="37384E74" w:rsidR="00B572BA" w:rsidRDefault="00B572BA" w:rsidP="00770742">
          <w:pPr>
            <w:pStyle w:val="ListParagraph"/>
            <w:jc w:val="both"/>
          </w:pPr>
        </w:p>
        <w:p w14:paraId="6BBCC49E" w14:textId="43CFDC48" w:rsidR="00B572BA" w:rsidRDefault="00B572BA" w:rsidP="00770742">
          <w:pPr>
            <w:pStyle w:val="ListParagraph"/>
            <w:jc w:val="both"/>
          </w:pPr>
        </w:p>
        <w:p w14:paraId="18429997" w14:textId="4493A618" w:rsidR="00B572BA" w:rsidRDefault="00B572BA" w:rsidP="00770742">
          <w:pPr>
            <w:pStyle w:val="ListParagraph"/>
            <w:jc w:val="both"/>
          </w:pPr>
        </w:p>
        <w:p w14:paraId="13DCD119" w14:textId="194E5D8A" w:rsidR="00B572BA" w:rsidRDefault="00B572BA" w:rsidP="00770742">
          <w:pPr>
            <w:pStyle w:val="ListParagraph"/>
            <w:jc w:val="both"/>
          </w:pPr>
        </w:p>
        <w:p w14:paraId="6E67261C" w14:textId="11D1EF50" w:rsidR="00B572BA" w:rsidRDefault="00B572BA" w:rsidP="00770742">
          <w:pPr>
            <w:pStyle w:val="ListParagraph"/>
            <w:jc w:val="both"/>
          </w:pPr>
        </w:p>
        <w:p w14:paraId="3DD69958" w14:textId="1A7708D1" w:rsidR="00B572BA" w:rsidRDefault="00B572BA" w:rsidP="00770742">
          <w:pPr>
            <w:pStyle w:val="ListParagraph"/>
            <w:jc w:val="both"/>
          </w:pPr>
        </w:p>
        <w:p w14:paraId="639A0168" w14:textId="2634D790" w:rsidR="00B572BA" w:rsidRDefault="00B572BA" w:rsidP="00770742">
          <w:pPr>
            <w:pStyle w:val="ListParagraph"/>
            <w:jc w:val="both"/>
          </w:pPr>
        </w:p>
        <w:p w14:paraId="543E6E8D" w14:textId="77777777" w:rsidR="00B572BA" w:rsidRDefault="00B572BA" w:rsidP="00770742">
          <w:pPr>
            <w:pStyle w:val="ListParagraph"/>
            <w:jc w:val="both"/>
          </w:pPr>
        </w:p>
        <w:p w14:paraId="4B01CF01" w14:textId="77777777" w:rsidR="00414C12" w:rsidRDefault="00414C12" w:rsidP="00770742">
          <w:pPr>
            <w:jc w:val="both"/>
          </w:pPr>
        </w:p>
        <w:p w14:paraId="36B435D7" w14:textId="51A4304F" w:rsidR="00B572BA" w:rsidRPr="007D5064" w:rsidRDefault="00B572BA" w:rsidP="00E80332">
          <w:pPr>
            <w:pStyle w:val="Caption"/>
            <w:jc w:val="center"/>
            <w:rPr>
              <w:i w:val="0"/>
              <w:color w:val="auto"/>
              <w:sz w:val="16"/>
              <w:szCs w:val="16"/>
            </w:rPr>
          </w:pPr>
          <w:r w:rsidRPr="007D5064">
            <w:rPr>
              <w:color w:val="auto"/>
              <w:sz w:val="16"/>
              <w:szCs w:val="16"/>
            </w:rPr>
            <w:t>Figure</w:t>
          </w:r>
          <w:r>
            <w:rPr>
              <w:color w:val="auto"/>
              <w:sz w:val="16"/>
              <w:szCs w:val="16"/>
            </w:rPr>
            <w:t xml:space="preserve"> 19</w:t>
          </w:r>
          <w:r w:rsidRPr="007D5064">
            <w:rPr>
              <w:noProof/>
              <w:color w:val="auto"/>
              <w:sz w:val="16"/>
              <w:szCs w:val="16"/>
            </w:rPr>
            <w:t>:</w:t>
          </w:r>
          <w:r w:rsidRPr="007D5064">
            <w:rPr>
              <w:i w:val="0"/>
              <w:color w:val="auto"/>
              <w:sz w:val="16"/>
              <w:szCs w:val="16"/>
            </w:rPr>
            <w:t xml:space="preserve"> </w:t>
          </w:r>
          <w:r>
            <w:rPr>
              <w:i w:val="0"/>
              <w:color w:val="auto"/>
              <w:sz w:val="16"/>
              <w:szCs w:val="16"/>
            </w:rPr>
            <w:t xml:space="preserve">histogram of total working years of </w:t>
          </w:r>
          <w:r w:rsidRPr="007D5064">
            <w:rPr>
              <w:i w:val="0"/>
              <w:color w:val="auto"/>
              <w:sz w:val="16"/>
              <w:szCs w:val="16"/>
            </w:rPr>
            <w:t>employee attrition dataset.</w:t>
          </w:r>
        </w:p>
        <w:p w14:paraId="7CBD93CE" w14:textId="1F6F3E38" w:rsidR="00077619" w:rsidRDefault="00077619" w:rsidP="00770742">
          <w:pPr>
            <w:jc w:val="both"/>
          </w:pPr>
        </w:p>
        <w:p w14:paraId="09B2B08E" w14:textId="4329250E" w:rsidR="00414C12" w:rsidRDefault="00414C12" w:rsidP="00770742">
          <w:pPr>
            <w:jc w:val="both"/>
          </w:pPr>
          <w:r>
            <w:rPr>
              <w:noProof/>
            </w:rPr>
            <w:drawing>
              <wp:anchor distT="0" distB="0" distL="114300" distR="114300" simplePos="0" relativeHeight="251711488" behindDoc="1" locked="0" layoutInCell="1" allowOverlap="1" wp14:anchorId="152784BD" wp14:editId="63A53D3C">
                <wp:simplePos x="0" y="0"/>
                <wp:positionH relativeFrom="column">
                  <wp:posOffset>1460500</wp:posOffset>
                </wp:positionH>
                <wp:positionV relativeFrom="paragraph">
                  <wp:posOffset>24130</wp:posOffset>
                </wp:positionV>
                <wp:extent cx="3973019" cy="3695700"/>
                <wp:effectExtent l="0" t="0" r="8890" b="0"/>
                <wp:wrapTight wrapText="bothSides">
                  <wp:wrapPolygon edited="0">
                    <wp:start x="0" y="0"/>
                    <wp:lineTo x="0" y="21489"/>
                    <wp:lineTo x="21545" y="21489"/>
                    <wp:lineTo x="2154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73019" cy="3695700"/>
                        </a:xfrm>
                        <a:prstGeom prst="rect">
                          <a:avLst/>
                        </a:prstGeom>
                      </pic:spPr>
                    </pic:pic>
                  </a:graphicData>
                </a:graphic>
                <wp14:sizeRelH relativeFrom="page">
                  <wp14:pctWidth>0</wp14:pctWidth>
                </wp14:sizeRelH>
                <wp14:sizeRelV relativeFrom="page">
                  <wp14:pctHeight>0</wp14:pctHeight>
                </wp14:sizeRelV>
              </wp:anchor>
            </w:drawing>
          </w:r>
        </w:p>
        <w:p w14:paraId="5C07E96C" w14:textId="4BA63AC3" w:rsidR="00414C12" w:rsidRDefault="00414C12" w:rsidP="00770742">
          <w:pPr>
            <w:jc w:val="both"/>
          </w:pPr>
        </w:p>
        <w:p w14:paraId="34F8F765" w14:textId="60917799" w:rsidR="00414C12" w:rsidRDefault="00414C12" w:rsidP="00770742">
          <w:pPr>
            <w:jc w:val="both"/>
          </w:pPr>
        </w:p>
        <w:p w14:paraId="46DCB85E" w14:textId="1C99CC69" w:rsidR="00414C12" w:rsidRDefault="00414C12" w:rsidP="00770742">
          <w:pPr>
            <w:jc w:val="both"/>
          </w:pPr>
        </w:p>
        <w:p w14:paraId="53439EF3" w14:textId="6435C311" w:rsidR="00414C12" w:rsidRDefault="00414C12" w:rsidP="00770742">
          <w:pPr>
            <w:jc w:val="both"/>
          </w:pPr>
        </w:p>
        <w:p w14:paraId="7D894780" w14:textId="16890206" w:rsidR="00414C12" w:rsidRDefault="00414C12" w:rsidP="00770742">
          <w:pPr>
            <w:jc w:val="both"/>
          </w:pPr>
        </w:p>
        <w:p w14:paraId="211F51DC" w14:textId="499428CF" w:rsidR="00414C12" w:rsidRDefault="00414C12" w:rsidP="00770742">
          <w:pPr>
            <w:jc w:val="both"/>
          </w:pPr>
        </w:p>
        <w:p w14:paraId="53EE5667" w14:textId="79759903" w:rsidR="00414C12" w:rsidRDefault="00414C12" w:rsidP="00770742">
          <w:pPr>
            <w:jc w:val="both"/>
          </w:pPr>
        </w:p>
        <w:p w14:paraId="2F7C0200" w14:textId="436581DB" w:rsidR="00414C12" w:rsidRDefault="00414C12" w:rsidP="00770742">
          <w:pPr>
            <w:jc w:val="both"/>
          </w:pPr>
        </w:p>
        <w:p w14:paraId="28338FD1" w14:textId="5D2115EC" w:rsidR="00414C12" w:rsidRDefault="00414C12" w:rsidP="00770742">
          <w:pPr>
            <w:jc w:val="both"/>
          </w:pPr>
        </w:p>
        <w:p w14:paraId="5952E622" w14:textId="5C5399AA" w:rsidR="00414C12" w:rsidRDefault="00414C12" w:rsidP="00770742">
          <w:pPr>
            <w:jc w:val="both"/>
          </w:pPr>
        </w:p>
        <w:p w14:paraId="0E3AFD81" w14:textId="77777777" w:rsidR="00414C12" w:rsidRDefault="00414C12" w:rsidP="00770742">
          <w:pPr>
            <w:jc w:val="both"/>
          </w:pPr>
        </w:p>
        <w:p w14:paraId="4A9AFBA1" w14:textId="77777777" w:rsidR="00B572BA" w:rsidRDefault="00B572BA" w:rsidP="00770742">
          <w:pPr>
            <w:jc w:val="both"/>
          </w:pPr>
        </w:p>
        <w:p w14:paraId="2B3F990D" w14:textId="552B013C" w:rsidR="009264E4" w:rsidRDefault="009264E4" w:rsidP="00770742">
          <w:pPr>
            <w:jc w:val="both"/>
          </w:pPr>
        </w:p>
        <w:p w14:paraId="6DDB3DD9" w14:textId="4DE5C10C" w:rsidR="00414C12" w:rsidRDefault="00414C12" w:rsidP="00770742">
          <w:pPr>
            <w:jc w:val="both"/>
          </w:pPr>
        </w:p>
        <w:p w14:paraId="022BD99B" w14:textId="6747C687" w:rsidR="00414C12" w:rsidRDefault="00414C12" w:rsidP="00770742">
          <w:pPr>
            <w:jc w:val="both"/>
          </w:pPr>
        </w:p>
        <w:p w14:paraId="4798243A" w14:textId="32B2A73A" w:rsidR="00414C12" w:rsidRDefault="00414C12" w:rsidP="00770742">
          <w:pPr>
            <w:jc w:val="both"/>
          </w:pPr>
        </w:p>
        <w:p w14:paraId="0AC633F7" w14:textId="70C440AD" w:rsidR="00414C12" w:rsidRDefault="00414C12" w:rsidP="00770742">
          <w:pPr>
            <w:jc w:val="both"/>
          </w:pPr>
        </w:p>
        <w:p w14:paraId="33F224A9" w14:textId="6B752BF4" w:rsidR="00414C12" w:rsidRDefault="00414C12" w:rsidP="00770742">
          <w:pPr>
            <w:jc w:val="both"/>
          </w:pPr>
        </w:p>
        <w:p w14:paraId="09241133" w14:textId="47B4982F" w:rsidR="00414C12" w:rsidRDefault="00414C12" w:rsidP="00770742">
          <w:pPr>
            <w:jc w:val="both"/>
          </w:pPr>
        </w:p>
        <w:p w14:paraId="763F27ED" w14:textId="6FEB9BAB" w:rsidR="00414C12" w:rsidRDefault="00414C12" w:rsidP="00770742">
          <w:pPr>
            <w:jc w:val="both"/>
          </w:pPr>
        </w:p>
        <w:p w14:paraId="3CBFD09A" w14:textId="25B289ED" w:rsidR="00414C12" w:rsidRDefault="00414C12" w:rsidP="00770742">
          <w:pPr>
            <w:jc w:val="both"/>
          </w:pPr>
        </w:p>
        <w:p w14:paraId="445CB6FA" w14:textId="11B38C39" w:rsidR="00414C12" w:rsidRPr="007D5064" w:rsidRDefault="00414C12" w:rsidP="00E80332">
          <w:pPr>
            <w:pStyle w:val="Caption"/>
            <w:jc w:val="center"/>
            <w:rPr>
              <w:i w:val="0"/>
              <w:color w:val="auto"/>
              <w:sz w:val="16"/>
              <w:szCs w:val="16"/>
            </w:rPr>
          </w:pPr>
          <w:r w:rsidRPr="007D5064">
            <w:rPr>
              <w:color w:val="auto"/>
              <w:sz w:val="16"/>
              <w:szCs w:val="16"/>
            </w:rPr>
            <w:t>Figure</w:t>
          </w:r>
          <w:r>
            <w:rPr>
              <w:color w:val="auto"/>
              <w:sz w:val="16"/>
              <w:szCs w:val="16"/>
            </w:rPr>
            <w:t xml:space="preserve"> </w:t>
          </w:r>
          <w:r w:rsidR="00E01427">
            <w:rPr>
              <w:color w:val="auto"/>
              <w:sz w:val="16"/>
              <w:szCs w:val="16"/>
            </w:rPr>
            <w:t>20</w:t>
          </w:r>
          <w:r w:rsidRPr="007D5064">
            <w:rPr>
              <w:noProof/>
              <w:color w:val="auto"/>
              <w:sz w:val="16"/>
              <w:szCs w:val="16"/>
            </w:rPr>
            <w:t>:</w:t>
          </w:r>
          <w:r w:rsidRPr="007D5064">
            <w:rPr>
              <w:i w:val="0"/>
              <w:color w:val="auto"/>
              <w:sz w:val="16"/>
              <w:szCs w:val="16"/>
            </w:rPr>
            <w:t xml:space="preserve"> </w:t>
          </w:r>
          <w:r>
            <w:rPr>
              <w:i w:val="0"/>
              <w:color w:val="auto"/>
              <w:sz w:val="16"/>
              <w:szCs w:val="16"/>
            </w:rPr>
            <w:t xml:space="preserve"> a bar chart of total working years of </w:t>
          </w:r>
          <w:r w:rsidRPr="007D5064">
            <w:rPr>
              <w:i w:val="0"/>
              <w:color w:val="auto"/>
              <w:sz w:val="16"/>
              <w:szCs w:val="16"/>
            </w:rPr>
            <w:t>employee attrition dataset.</w:t>
          </w:r>
        </w:p>
        <w:p w14:paraId="4D6204BD" w14:textId="77777777" w:rsidR="00414C12" w:rsidRPr="00414C12" w:rsidRDefault="00414C12" w:rsidP="00770742">
          <w:pPr>
            <w:jc w:val="both"/>
            <w:rPr>
              <w:lang w:val="en-AU"/>
            </w:rPr>
          </w:pPr>
        </w:p>
        <w:p w14:paraId="0A34A302" w14:textId="46BAA3E1" w:rsidR="00097262" w:rsidRDefault="00097262" w:rsidP="00E050DA">
          <w:pPr>
            <w:jc w:val="center"/>
          </w:pPr>
          <w:r>
            <w:rPr>
              <w:noProof/>
            </w:rPr>
            <w:lastRenderedPageBreak/>
            <w:drawing>
              <wp:inline distT="0" distB="0" distL="0" distR="0" wp14:anchorId="04D1588D" wp14:editId="6E3EBCBC">
                <wp:extent cx="3067050" cy="1571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7050" cy="1571625"/>
                        </a:xfrm>
                        <a:prstGeom prst="rect">
                          <a:avLst/>
                        </a:prstGeom>
                      </pic:spPr>
                    </pic:pic>
                  </a:graphicData>
                </a:graphic>
              </wp:inline>
            </w:drawing>
          </w:r>
        </w:p>
        <w:p w14:paraId="7869E61B" w14:textId="5760BBC0" w:rsidR="00264FA0" w:rsidRDefault="00097262" w:rsidP="00E050DA">
          <w:pPr>
            <w:pStyle w:val="Caption"/>
            <w:jc w:val="center"/>
            <w:rPr>
              <w:i w:val="0"/>
              <w:color w:val="auto"/>
              <w:sz w:val="16"/>
              <w:szCs w:val="16"/>
            </w:rPr>
          </w:pPr>
          <w:r w:rsidRPr="007D5064">
            <w:rPr>
              <w:color w:val="auto"/>
              <w:sz w:val="16"/>
              <w:szCs w:val="16"/>
            </w:rPr>
            <w:t>Figure</w:t>
          </w:r>
          <w:r w:rsidR="008B14DF">
            <w:rPr>
              <w:color w:val="auto"/>
              <w:sz w:val="16"/>
              <w:szCs w:val="16"/>
            </w:rPr>
            <w:t xml:space="preserve"> </w:t>
          </w:r>
          <w:r w:rsidR="00B572BA">
            <w:rPr>
              <w:color w:val="auto"/>
              <w:sz w:val="16"/>
              <w:szCs w:val="16"/>
            </w:rPr>
            <w:t>2</w:t>
          </w:r>
          <w:r w:rsidR="00E01427">
            <w:rPr>
              <w:color w:val="auto"/>
              <w:sz w:val="16"/>
              <w:szCs w:val="16"/>
            </w:rPr>
            <w:t>1</w:t>
          </w:r>
          <w:r w:rsidRPr="007D5064">
            <w:rPr>
              <w:noProof/>
              <w:color w:val="auto"/>
              <w:sz w:val="16"/>
              <w:szCs w:val="16"/>
            </w:rPr>
            <w:t>:</w:t>
          </w:r>
          <w:r w:rsidRPr="007D5064">
            <w:rPr>
              <w:i w:val="0"/>
              <w:color w:val="auto"/>
              <w:sz w:val="16"/>
              <w:szCs w:val="16"/>
            </w:rPr>
            <w:t xml:space="preserve"> List of descriptive statistics for </w:t>
          </w:r>
          <w:r w:rsidR="008B14DF">
            <w:rPr>
              <w:i w:val="0"/>
              <w:color w:val="auto"/>
              <w:sz w:val="16"/>
              <w:szCs w:val="16"/>
            </w:rPr>
            <w:t xml:space="preserve">the total working years of </w:t>
          </w:r>
          <w:r w:rsidR="00377EDD">
            <w:rPr>
              <w:i w:val="0"/>
              <w:color w:val="auto"/>
              <w:sz w:val="16"/>
              <w:szCs w:val="16"/>
            </w:rPr>
            <w:t xml:space="preserve">the </w:t>
          </w:r>
          <w:r w:rsidRPr="007D5064">
            <w:rPr>
              <w:i w:val="0"/>
              <w:color w:val="auto"/>
              <w:sz w:val="16"/>
              <w:szCs w:val="16"/>
            </w:rPr>
            <w:t>employee attrition dataset.</w:t>
          </w:r>
        </w:p>
        <w:p w14:paraId="5CCFD14B" w14:textId="2A6CBAD6" w:rsidR="00883BB0" w:rsidRDefault="00883BB0" w:rsidP="00770742">
          <w:pPr>
            <w:jc w:val="both"/>
            <w:rPr>
              <w:lang w:val="en-AU"/>
            </w:rPr>
          </w:pPr>
          <w:r>
            <w:rPr>
              <w:noProof/>
            </w:rPr>
            <w:drawing>
              <wp:inline distT="0" distB="0" distL="0" distR="0" wp14:anchorId="5933CA5C" wp14:editId="7C48BBB8">
                <wp:extent cx="6858000" cy="10534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1053465"/>
                        </a:xfrm>
                        <a:prstGeom prst="rect">
                          <a:avLst/>
                        </a:prstGeom>
                      </pic:spPr>
                    </pic:pic>
                  </a:graphicData>
                </a:graphic>
              </wp:inline>
            </w:drawing>
          </w:r>
        </w:p>
        <w:p w14:paraId="46C8203E" w14:textId="77777777" w:rsidR="00111581" w:rsidRDefault="00883BB0" w:rsidP="00E050DA">
          <w:pPr>
            <w:jc w:val="center"/>
            <w:rPr>
              <w:lang w:val="en-AU"/>
            </w:rPr>
          </w:pPr>
          <w:r w:rsidRPr="00172A5F">
            <w:rPr>
              <w:i/>
              <w:iCs/>
              <w:sz w:val="18"/>
              <w:szCs w:val="18"/>
            </w:rPr>
            <w:t>Figure</w:t>
          </w:r>
          <w:r w:rsidRPr="00172A5F">
            <w:rPr>
              <w:i/>
              <w:iCs/>
              <w:noProof/>
              <w:sz w:val="18"/>
              <w:szCs w:val="18"/>
            </w:rPr>
            <w:t xml:space="preserve"> </w:t>
          </w:r>
          <w:r>
            <w:rPr>
              <w:i/>
              <w:iCs/>
              <w:noProof/>
              <w:sz w:val="18"/>
              <w:szCs w:val="18"/>
            </w:rPr>
            <w:t>22: A list of highest total working years employees</w:t>
          </w:r>
        </w:p>
        <w:p w14:paraId="6BA41375" w14:textId="77777777" w:rsidR="00111581" w:rsidRDefault="00111581" w:rsidP="00770742">
          <w:pPr>
            <w:jc w:val="both"/>
            <w:rPr>
              <w:lang w:val="en-AU"/>
            </w:rPr>
          </w:pPr>
        </w:p>
        <w:p w14:paraId="57DB6599" w14:textId="0689B2FC" w:rsidR="00883BB0" w:rsidRDefault="00883BB0" w:rsidP="00770742">
          <w:pPr>
            <w:jc w:val="both"/>
            <w:rPr>
              <w:lang w:val="en-AU"/>
            </w:rPr>
          </w:pPr>
          <w:r>
            <w:rPr>
              <w:noProof/>
            </w:rPr>
            <w:drawing>
              <wp:anchor distT="0" distB="0" distL="114300" distR="114300" simplePos="0" relativeHeight="251712512" behindDoc="1" locked="0" layoutInCell="1" allowOverlap="1" wp14:anchorId="3418AEFB" wp14:editId="283A5CFC">
                <wp:simplePos x="0" y="0"/>
                <wp:positionH relativeFrom="column">
                  <wp:posOffset>114300</wp:posOffset>
                </wp:positionH>
                <wp:positionV relativeFrom="paragraph">
                  <wp:posOffset>200025</wp:posOffset>
                </wp:positionV>
                <wp:extent cx="6858000" cy="3077845"/>
                <wp:effectExtent l="0" t="0" r="0" b="8255"/>
                <wp:wrapTight wrapText="bothSides">
                  <wp:wrapPolygon edited="0">
                    <wp:start x="0" y="0"/>
                    <wp:lineTo x="0" y="21524"/>
                    <wp:lineTo x="21540" y="21524"/>
                    <wp:lineTo x="2154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858000" cy="3077845"/>
                        </a:xfrm>
                        <a:prstGeom prst="rect">
                          <a:avLst/>
                        </a:prstGeom>
                      </pic:spPr>
                    </pic:pic>
                  </a:graphicData>
                </a:graphic>
                <wp14:sizeRelH relativeFrom="page">
                  <wp14:pctWidth>0</wp14:pctWidth>
                </wp14:sizeRelH>
                <wp14:sizeRelV relativeFrom="page">
                  <wp14:pctHeight>0</wp14:pctHeight>
                </wp14:sizeRelV>
              </wp:anchor>
            </w:drawing>
          </w:r>
        </w:p>
        <w:p w14:paraId="1699377D" w14:textId="108B6C43" w:rsidR="00883BB0" w:rsidRDefault="00883BB0" w:rsidP="00770742">
          <w:pPr>
            <w:jc w:val="both"/>
            <w:rPr>
              <w:lang w:val="en-AU"/>
            </w:rPr>
          </w:pPr>
        </w:p>
        <w:p w14:paraId="04E0A5CD" w14:textId="4540AEFA" w:rsidR="00111581" w:rsidRDefault="00111581" w:rsidP="00E050DA">
          <w:pPr>
            <w:jc w:val="center"/>
            <w:rPr>
              <w:lang w:val="en-AU"/>
            </w:rPr>
          </w:pPr>
          <w:r w:rsidRPr="00172A5F">
            <w:rPr>
              <w:i/>
              <w:iCs/>
              <w:sz w:val="18"/>
              <w:szCs w:val="18"/>
            </w:rPr>
            <w:t>Figure</w:t>
          </w:r>
          <w:r w:rsidRPr="00172A5F">
            <w:rPr>
              <w:i/>
              <w:iCs/>
              <w:noProof/>
              <w:sz w:val="18"/>
              <w:szCs w:val="18"/>
            </w:rPr>
            <w:t xml:space="preserve"> </w:t>
          </w:r>
          <w:r>
            <w:rPr>
              <w:i/>
              <w:iCs/>
              <w:noProof/>
              <w:sz w:val="18"/>
              <w:szCs w:val="18"/>
            </w:rPr>
            <w:t>23: A list of lowest total working years employees</w:t>
          </w:r>
        </w:p>
        <w:p w14:paraId="4FC50A73" w14:textId="03EE7C78" w:rsidR="00111581" w:rsidRDefault="00111581" w:rsidP="00770742">
          <w:pPr>
            <w:jc w:val="both"/>
            <w:rPr>
              <w:lang w:val="en-AU"/>
            </w:rPr>
          </w:pPr>
        </w:p>
        <w:p w14:paraId="6F29B3E0" w14:textId="77777777" w:rsidR="00111581" w:rsidRDefault="00111581" w:rsidP="00770742">
          <w:pPr>
            <w:jc w:val="both"/>
            <w:rPr>
              <w:lang w:val="en-AU"/>
            </w:rPr>
          </w:pPr>
        </w:p>
        <w:p w14:paraId="7CEAD2B2" w14:textId="77777777" w:rsidR="00111581" w:rsidRDefault="00111581" w:rsidP="00770742">
          <w:pPr>
            <w:jc w:val="both"/>
            <w:rPr>
              <w:lang w:val="en-AU"/>
            </w:rPr>
          </w:pPr>
        </w:p>
        <w:p w14:paraId="27F00AA4" w14:textId="5D5C521A" w:rsidR="00883BB0" w:rsidRDefault="00883BB0" w:rsidP="00770742">
          <w:pPr>
            <w:jc w:val="both"/>
            <w:rPr>
              <w:lang w:val="en-AU"/>
            </w:rPr>
          </w:pPr>
        </w:p>
        <w:p w14:paraId="2BA744C9" w14:textId="4B06AF08" w:rsidR="009264E4" w:rsidRDefault="009264E4" w:rsidP="00770742">
          <w:pPr>
            <w:jc w:val="both"/>
          </w:pPr>
        </w:p>
        <w:p w14:paraId="5A75A1D8" w14:textId="6DCEB06F" w:rsidR="009264E4" w:rsidRDefault="009264E4" w:rsidP="00770742">
          <w:pPr>
            <w:jc w:val="both"/>
          </w:pPr>
        </w:p>
        <w:p w14:paraId="2D5391C7" w14:textId="63A53368" w:rsidR="009264E4" w:rsidRDefault="009264E4" w:rsidP="00770742">
          <w:pPr>
            <w:jc w:val="both"/>
          </w:pPr>
        </w:p>
        <w:p w14:paraId="469C00D5" w14:textId="236A94AF" w:rsidR="009264E4" w:rsidRDefault="009264E4" w:rsidP="00770742">
          <w:pPr>
            <w:jc w:val="both"/>
          </w:pPr>
        </w:p>
        <w:p w14:paraId="4AD6B9BE" w14:textId="2AA08265" w:rsidR="00883BB0" w:rsidRDefault="00883BB0" w:rsidP="00770742">
          <w:pPr>
            <w:jc w:val="both"/>
          </w:pPr>
        </w:p>
        <w:p w14:paraId="6AB72465" w14:textId="0EFC3061" w:rsidR="00883BB0" w:rsidRDefault="00883BB0" w:rsidP="00770742">
          <w:pPr>
            <w:jc w:val="both"/>
          </w:pPr>
        </w:p>
        <w:p w14:paraId="14998646" w14:textId="26D78D8E" w:rsidR="009264E4" w:rsidRDefault="009264E4" w:rsidP="00770742">
          <w:pPr>
            <w:jc w:val="both"/>
          </w:pPr>
        </w:p>
        <w:p w14:paraId="6502DB9F" w14:textId="14043BC7" w:rsidR="009264E4" w:rsidRDefault="009264E4" w:rsidP="00770742">
          <w:pPr>
            <w:jc w:val="both"/>
          </w:pPr>
        </w:p>
        <w:p w14:paraId="5EAF0A41" w14:textId="447B67FF" w:rsidR="009264E4" w:rsidRPr="009264E4" w:rsidRDefault="009264E4" w:rsidP="00770742">
          <w:pPr>
            <w:jc w:val="both"/>
          </w:pPr>
        </w:p>
        <w:p w14:paraId="189DA50E" w14:textId="71321DF2" w:rsidR="009264E4" w:rsidRDefault="009264E4" w:rsidP="00770742">
          <w:pPr>
            <w:pStyle w:val="ListParagraph"/>
            <w:numPr>
              <w:ilvl w:val="0"/>
              <w:numId w:val="16"/>
            </w:numPr>
            <w:jc w:val="both"/>
            <w:rPr>
              <w:rFonts w:eastAsiaTheme="majorEastAsia" w:cstheme="majorBidi"/>
              <w:i/>
              <w:color w:val="002060"/>
              <w:sz w:val="20"/>
              <w:szCs w:val="12"/>
            </w:rPr>
          </w:pPr>
          <w:r w:rsidRPr="009264E4">
            <w:rPr>
              <w:rFonts w:eastAsiaTheme="majorEastAsia" w:cstheme="majorBidi"/>
              <w:i/>
              <w:color w:val="002060"/>
              <w:sz w:val="20"/>
              <w:szCs w:val="12"/>
            </w:rPr>
            <w:t xml:space="preserve">Relationship of </w:t>
          </w:r>
          <w:r w:rsidR="00223BC9">
            <w:rPr>
              <w:rFonts w:eastAsiaTheme="majorEastAsia" w:cstheme="majorBidi"/>
              <w:i/>
              <w:color w:val="002060"/>
              <w:sz w:val="20"/>
              <w:szCs w:val="12"/>
            </w:rPr>
            <w:t xml:space="preserve">Monthly Income </w:t>
          </w:r>
          <w:r w:rsidRPr="009264E4">
            <w:rPr>
              <w:rFonts w:eastAsiaTheme="majorEastAsia" w:cstheme="majorBidi"/>
              <w:i/>
              <w:color w:val="002060"/>
              <w:sz w:val="20"/>
              <w:szCs w:val="12"/>
            </w:rPr>
            <w:t>to Attrition</w:t>
          </w:r>
        </w:p>
        <w:p w14:paraId="293D59AE" w14:textId="0CBA6929" w:rsidR="00A90704" w:rsidRDefault="00A90704" w:rsidP="00770742">
          <w:pPr>
            <w:pStyle w:val="ListParagraph"/>
            <w:jc w:val="both"/>
            <w:rPr>
              <w:rFonts w:eastAsiaTheme="majorEastAsia" w:cstheme="majorBidi"/>
              <w:i/>
              <w:color w:val="002060"/>
              <w:sz w:val="20"/>
              <w:szCs w:val="12"/>
            </w:rPr>
          </w:pPr>
        </w:p>
        <w:p w14:paraId="4D8F3474" w14:textId="3D2B063F" w:rsidR="00A90704" w:rsidRDefault="00A90704" w:rsidP="00770742">
          <w:pPr>
            <w:pStyle w:val="ListParagraph"/>
            <w:jc w:val="both"/>
            <w:rPr>
              <w:rFonts w:eastAsiaTheme="majorEastAsia" w:cstheme="majorBidi"/>
              <w:i/>
              <w:color w:val="002060"/>
              <w:sz w:val="20"/>
              <w:szCs w:val="12"/>
            </w:rPr>
          </w:pPr>
        </w:p>
        <w:p w14:paraId="67A56825" w14:textId="1BECA6DB" w:rsidR="00A90704" w:rsidRDefault="00111581" w:rsidP="00770742">
          <w:pPr>
            <w:pStyle w:val="ListParagraph"/>
            <w:jc w:val="both"/>
            <w:rPr>
              <w:rFonts w:eastAsiaTheme="majorEastAsia" w:cstheme="majorBidi"/>
              <w:i/>
              <w:color w:val="002060"/>
              <w:sz w:val="20"/>
              <w:szCs w:val="12"/>
            </w:rPr>
          </w:pPr>
          <w:r>
            <w:rPr>
              <w:noProof/>
            </w:rPr>
            <w:drawing>
              <wp:anchor distT="0" distB="0" distL="114300" distR="114300" simplePos="0" relativeHeight="251707392" behindDoc="1" locked="0" layoutInCell="1" allowOverlap="1" wp14:anchorId="3B1FA368" wp14:editId="1132119A">
                <wp:simplePos x="0" y="0"/>
                <wp:positionH relativeFrom="margin">
                  <wp:posOffset>1651000</wp:posOffset>
                </wp:positionH>
                <wp:positionV relativeFrom="paragraph">
                  <wp:posOffset>1270</wp:posOffset>
                </wp:positionV>
                <wp:extent cx="3378200" cy="1687195"/>
                <wp:effectExtent l="0" t="0" r="0" b="8255"/>
                <wp:wrapTight wrapText="bothSides">
                  <wp:wrapPolygon edited="0">
                    <wp:start x="0" y="0"/>
                    <wp:lineTo x="0" y="21462"/>
                    <wp:lineTo x="21438" y="21462"/>
                    <wp:lineTo x="214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78200" cy="1687195"/>
                        </a:xfrm>
                        <a:prstGeom prst="rect">
                          <a:avLst/>
                        </a:prstGeom>
                      </pic:spPr>
                    </pic:pic>
                  </a:graphicData>
                </a:graphic>
                <wp14:sizeRelH relativeFrom="page">
                  <wp14:pctWidth>0</wp14:pctWidth>
                </wp14:sizeRelH>
                <wp14:sizeRelV relativeFrom="page">
                  <wp14:pctHeight>0</wp14:pctHeight>
                </wp14:sizeRelV>
              </wp:anchor>
            </w:drawing>
          </w:r>
        </w:p>
        <w:p w14:paraId="0B67649B" w14:textId="0B1E13DC" w:rsidR="00A90704" w:rsidRDefault="00A90704" w:rsidP="00770742">
          <w:pPr>
            <w:pStyle w:val="ListParagraph"/>
            <w:jc w:val="both"/>
            <w:rPr>
              <w:rFonts w:eastAsiaTheme="majorEastAsia" w:cstheme="majorBidi"/>
              <w:i/>
              <w:color w:val="002060"/>
              <w:sz w:val="20"/>
              <w:szCs w:val="12"/>
            </w:rPr>
          </w:pPr>
        </w:p>
        <w:p w14:paraId="31143171" w14:textId="6EB999DC" w:rsidR="00A90704" w:rsidRDefault="00A90704" w:rsidP="00770742">
          <w:pPr>
            <w:pStyle w:val="ListParagraph"/>
            <w:jc w:val="both"/>
            <w:rPr>
              <w:rFonts w:eastAsiaTheme="majorEastAsia" w:cstheme="majorBidi"/>
              <w:i/>
              <w:color w:val="002060"/>
              <w:sz w:val="20"/>
              <w:szCs w:val="12"/>
            </w:rPr>
          </w:pPr>
        </w:p>
        <w:p w14:paraId="615076A5" w14:textId="66E47D2B" w:rsidR="00A90704" w:rsidRDefault="00A90704" w:rsidP="00770742">
          <w:pPr>
            <w:pStyle w:val="ListParagraph"/>
            <w:jc w:val="both"/>
            <w:rPr>
              <w:rFonts w:eastAsiaTheme="majorEastAsia" w:cstheme="majorBidi"/>
              <w:i/>
              <w:color w:val="002060"/>
              <w:sz w:val="20"/>
              <w:szCs w:val="12"/>
            </w:rPr>
          </w:pPr>
        </w:p>
        <w:p w14:paraId="66A2C3AB" w14:textId="0D396A4A" w:rsidR="00A90704" w:rsidRDefault="00A90704" w:rsidP="00770742">
          <w:pPr>
            <w:pStyle w:val="ListParagraph"/>
            <w:jc w:val="both"/>
            <w:rPr>
              <w:rFonts w:eastAsiaTheme="majorEastAsia" w:cstheme="majorBidi"/>
              <w:i/>
              <w:color w:val="002060"/>
              <w:sz w:val="20"/>
              <w:szCs w:val="12"/>
              <w:rtl/>
            </w:rPr>
          </w:pPr>
        </w:p>
        <w:p w14:paraId="6EAF5353" w14:textId="571C8B11" w:rsidR="00A90704" w:rsidRDefault="00A90704" w:rsidP="00770742">
          <w:pPr>
            <w:pStyle w:val="ListParagraph"/>
            <w:jc w:val="both"/>
            <w:rPr>
              <w:rFonts w:eastAsiaTheme="majorEastAsia" w:cstheme="majorBidi"/>
              <w:i/>
              <w:color w:val="002060"/>
              <w:sz w:val="20"/>
              <w:szCs w:val="12"/>
            </w:rPr>
          </w:pPr>
        </w:p>
        <w:p w14:paraId="7D0FE503" w14:textId="65D19C1F" w:rsidR="00A90704" w:rsidRDefault="00A90704" w:rsidP="00770742">
          <w:pPr>
            <w:pStyle w:val="ListParagraph"/>
            <w:jc w:val="both"/>
            <w:rPr>
              <w:rFonts w:eastAsiaTheme="majorEastAsia" w:cstheme="majorBidi"/>
              <w:i/>
              <w:color w:val="002060"/>
              <w:sz w:val="20"/>
              <w:szCs w:val="12"/>
            </w:rPr>
          </w:pPr>
        </w:p>
        <w:p w14:paraId="355F512A" w14:textId="24B9946C" w:rsidR="00A90704" w:rsidRDefault="00A90704" w:rsidP="00770742">
          <w:pPr>
            <w:pStyle w:val="ListParagraph"/>
            <w:jc w:val="both"/>
            <w:rPr>
              <w:rFonts w:eastAsiaTheme="majorEastAsia" w:cstheme="majorBidi"/>
              <w:i/>
              <w:color w:val="002060"/>
              <w:sz w:val="20"/>
              <w:szCs w:val="12"/>
            </w:rPr>
          </w:pPr>
        </w:p>
        <w:p w14:paraId="7E7FB6BE" w14:textId="04928A1E" w:rsidR="00A90704" w:rsidRDefault="00A90704" w:rsidP="00770742">
          <w:pPr>
            <w:pStyle w:val="ListParagraph"/>
            <w:jc w:val="both"/>
            <w:rPr>
              <w:rFonts w:eastAsiaTheme="majorEastAsia" w:cstheme="majorBidi"/>
              <w:i/>
              <w:color w:val="002060"/>
              <w:sz w:val="20"/>
              <w:szCs w:val="12"/>
            </w:rPr>
          </w:pPr>
        </w:p>
        <w:p w14:paraId="04C95461" w14:textId="3AB6B88C" w:rsidR="00A90704" w:rsidRDefault="00A90704" w:rsidP="00770742">
          <w:pPr>
            <w:pStyle w:val="ListParagraph"/>
            <w:jc w:val="both"/>
            <w:rPr>
              <w:rFonts w:eastAsiaTheme="majorEastAsia" w:cstheme="majorBidi"/>
              <w:i/>
              <w:color w:val="002060"/>
              <w:sz w:val="20"/>
              <w:szCs w:val="12"/>
            </w:rPr>
          </w:pPr>
        </w:p>
        <w:p w14:paraId="0ED2AC41" w14:textId="4326E17A" w:rsidR="00A90704" w:rsidRDefault="00A90704" w:rsidP="00770742">
          <w:pPr>
            <w:pStyle w:val="ListParagraph"/>
            <w:jc w:val="both"/>
            <w:rPr>
              <w:rFonts w:eastAsiaTheme="majorEastAsia" w:cstheme="majorBidi"/>
              <w:i/>
              <w:color w:val="002060"/>
              <w:sz w:val="20"/>
              <w:szCs w:val="12"/>
            </w:rPr>
          </w:pPr>
        </w:p>
        <w:p w14:paraId="45A4D113" w14:textId="5F0CEDE3" w:rsidR="00A90704" w:rsidRDefault="00A90704" w:rsidP="00770742">
          <w:pPr>
            <w:pStyle w:val="ListParagraph"/>
            <w:jc w:val="both"/>
            <w:rPr>
              <w:rFonts w:eastAsiaTheme="majorEastAsia" w:cstheme="majorBidi"/>
              <w:i/>
              <w:color w:val="002060"/>
              <w:sz w:val="20"/>
              <w:szCs w:val="12"/>
            </w:rPr>
          </w:pPr>
        </w:p>
        <w:p w14:paraId="33B5960B" w14:textId="77777777" w:rsidR="00111581" w:rsidRDefault="00111581" w:rsidP="00770742">
          <w:pPr>
            <w:jc w:val="both"/>
          </w:pPr>
        </w:p>
        <w:p w14:paraId="3053C428" w14:textId="350F8885" w:rsidR="00A90704" w:rsidRPr="004D6D62" w:rsidRDefault="00111581" w:rsidP="00E050DA">
          <w:pPr>
            <w:pStyle w:val="Caption"/>
            <w:jc w:val="center"/>
            <w:rPr>
              <w:i w:val="0"/>
              <w:color w:val="auto"/>
              <w:sz w:val="16"/>
              <w:szCs w:val="16"/>
            </w:rPr>
          </w:pPr>
          <w:r w:rsidRPr="007D5064">
            <w:rPr>
              <w:color w:val="auto"/>
              <w:sz w:val="16"/>
              <w:szCs w:val="16"/>
            </w:rPr>
            <w:t>Figure</w:t>
          </w:r>
          <w:r>
            <w:rPr>
              <w:color w:val="auto"/>
              <w:sz w:val="16"/>
              <w:szCs w:val="16"/>
            </w:rPr>
            <w:t xml:space="preserve"> </w:t>
          </w:r>
          <w:r w:rsidR="009F7384">
            <w:rPr>
              <w:color w:val="auto"/>
              <w:sz w:val="16"/>
              <w:szCs w:val="16"/>
            </w:rPr>
            <w:t>24</w:t>
          </w:r>
          <w:r w:rsidRPr="007D5064">
            <w:rPr>
              <w:noProof/>
              <w:color w:val="auto"/>
              <w:sz w:val="16"/>
              <w:szCs w:val="16"/>
            </w:rPr>
            <w:t>:</w:t>
          </w:r>
          <w:r w:rsidRPr="007D5064">
            <w:rPr>
              <w:i w:val="0"/>
              <w:color w:val="auto"/>
              <w:sz w:val="16"/>
              <w:szCs w:val="16"/>
            </w:rPr>
            <w:t xml:space="preserve"> </w:t>
          </w:r>
          <w:r>
            <w:rPr>
              <w:i w:val="0"/>
              <w:color w:val="auto"/>
              <w:sz w:val="16"/>
              <w:szCs w:val="16"/>
            </w:rPr>
            <w:t xml:space="preserve">histogram of </w:t>
          </w:r>
          <w:r w:rsidR="00377EDD">
            <w:rPr>
              <w:i w:val="0"/>
              <w:color w:val="auto"/>
              <w:sz w:val="16"/>
              <w:szCs w:val="16"/>
            </w:rPr>
            <w:t xml:space="preserve">the </w:t>
          </w:r>
          <w:r>
            <w:rPr>
              <w:i w:val="0"/>
              <w:color w:val="auto"/>
              <w:sz w:val="16"/>
              <w:szCs w:val="16"/>
            </w:rPr>
            <w:t xml:space="preserve">monthly income of </w:t>
          </w:r>
          <w:r w:rsidRPr="007D5064">
            <w:rPr>
              <w:i w:val="0"/>
              <w:color w:val="auto"/>
              <w:sz w:val="16"/>
              <w:szCs w:val="16"/>
            </w:rPr>
            <w:t>employee attrition dataset</w:t>
          </w:r>
          <w:r w:rsidR="004D6D62">
            <w:rPr>
              <w:i w:val="0"/>
              <w:color w:val="auto"/>
              <w:sz w:val="16"/>
              <w:szCs w:val="16"/>
            </w:rPr>
            <w:t>.</w:t>
          </w:r>
        </w:p>
        <w:p w14:paraId="04A02FBD" w14:textId="5F47F60B" w:rsidR="00A90704" w:rsidRPr="00111581" w:rsidRDefault="00A90704" w:rsidP="00770742">
          <w:pPr>
            <w:jc w:val="both"/>
            <w:rPr>
              <w:rFonts w:eastAsiaTheme="majorEastAsia" w:cstheme="majorBidi"/>
              <w:i/>
              <w:color w:val="002060"/>
              <w:sz w:val="20"/>
              <w:szCs w:val="12"/>
            </w:rPr>
          </w:pPr>
        </w:p>
        <w:p w14:paraId="03C2B77F" w14:textId="5D949A11" w:rsidR="00A90704" w:rsidRDefault="00111581" w:rsidP="00770742">
          <w:pPr>
            <w:pStyle w:val="ListParagraph"/>
            <w:jc w:val="both"/>
            <w:rPr>
              <w:rFonts w:eastAsiaTheme="majorEastAsia" w:cstheme="majorBidi"/>
              <w:i/>
              <w:color w:val="002060"/>
              <w:sz w:val="20"/>
              <w:szCs w:val="12"/>
            </w:rPr>
          </w:pPr>
          <w:r>
            <w:rPr>
              <w:noProof/>
            </w:rPr>
            <w:drawing>
              <wp:anchor distT="0" distB="0" distL="114300" distR="114300" simplePos="0" relativeHeight="251685888" behindDoc="1" locked="0" layoutInCell="1" allowOverlap="1" wp14:anchorId="5CC30564" wp14:editId="14C6E3E8">
                <wp:simplePos x="0" y="0"/>
                <wp:positionH relativeFrom="margin">
                  <wp:align>center</wp:align>
                </wp:positionH>
                <wp:positionV relativeFrom="paragraph">
                  <wp:posOffset>69850</wp:posOffset>
                </wp:positionV>
                <wp:extent cx="2355850" cy="1392555"/>
                <wp:effectExtent l="0" t="0" r="6350" b="0"/>
                <wp:wrapTight wrapText="bothSides">
                  <wp:wrapPolygon edited="0">
                    <wp:start x="0" y="0"/>
                    <wp:lineTo x="0" y="21275"/>
                    <wp:lineTo x="21484" y="21275"/>
                    <wp:lineTo x="2148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55850" cy="1392555"/>
                        </a:xfrm>
                        <a:prstGeom prst="rect">
                          <a:avLst/>
                        </a:prstGeom>
                      </pic:spPr>
                    </pic:pic>
                  </a:graphicData>
                </a:graphic>
                <wp14:sizeRelH relativeFrom="page">
                  <wp14:pctWidth>0</wp14:pctWidth>
                </wp14:sizeRelH>
                <wp14:sizeRelV relativeFrom="page">
                  <wp14:pctHeight>0</wp14:pctHeight>
                </wp14:sizeRelV>
              </wp:anchor>
            </w:drawing>
          </w:r>
          <w:r w:rsidR="00E82BDE">
            <w:rPr>
              <w:noProof/>
            </w:rPr>
            <w:t xml:space="preserve"> </w:t>
          </w:r>
        </w:p>
        <w:p w14:paraId="699234E5" w14:textId="77777777" w:rsidR="00A90704" w:rsidRDefault="00A90704" w:rsidP="00770742">
          <w:pPr>
            <w:pStyle w:val="ListParagraph"/>
            <w:jc w:val="both"/>
            <w:rPr>
              <w:rFonts w:eastAsiaTheme="majorEastAsia" w:cstheme="majorBidi"/>
              <w:i/>
              <w:color w:val="002060"/>
              <w:sz w:val="20"/>
              <w:szCs w:val="12"/>
            </w:rPr>
          </w:pPr>
        </w:p>
        <w:p w14:paraId="53B6F895" w14:textId="61433109" w:rsidR="00223BC9" w:rsidRDefault="00223BC9" w:rsidP="00770742">
          <w:pPr>
            <w:pStyle w:val="ListParagraph"/>
            <w:jc w:val="both"/>
            <w:rPr>
              <w:rFonts w:eastAsiaTheme="majorEastAsia" w:cstheme="majorBidi"/>
              <w:i/>
              <w:color w:val="002060"/>
              <w:sz w:val="20"/>
              <w:szCs w:val="12"/>
            </w:rPr>
          </w:pPr>
        </w:p>
        <w:p w14:paraId="617E4498" w14:textId="30DA5FB7" w:rsidR="00A90704" w:rsidRPr="00A90704" w:rsidRDefault="00A90704" w:rsidP="00770742">
          <w:pPr>
            <w:jc w:val="both"/>
            <w:rPr>
              <w:rFonts w:eastAsiaTheme="majorEastAsia" w:cstheme="majorBidi"/>
              <w:i/>
              <w:color w:val="002060"/>
              <w:sz w:val="20"/>
              <w:szCs w:val="12"/>
            </w:rPr>
          </w:pPr>
        </w:p>
        <w:p w14:paraId="1E8A5782" w14:textId="7C3389C9" w:rsidR="00A90704" w:rsidRDefault="00A90704" w:rsidP="00770742">
          <w:pPr>
            <w:pStyle w:val="ListParagraph"/>
            <w:jc w:val="both"/>
            <w:rPr>
              <w:rFonts w:eastAsiaTheme="majorEastAsia" w:cstheme="majorBidi"/>
              <w:i/>
              <w:color w:val="002060"/>
              <w:sz w:val="20"/>
              <w:szCs w:val="12"/>
            </w:rPr>
          </w:pPr>
        </w:p>
        <w:p w14:paraId="4485790B" w14:textId="013225D9" w:rsidR="00A90704" w:rsidRDefault="00A90704" w:rsidP="00770742">
          <w:pPr>
            <w:pStyle w:val="ListParagraph"/>
            <w:jc w:val="both"/>
            <w:rPr>
              <w:rFonts w:eastAsiaTheme="majorEastAsia" w:cstheme="majorBidi"/>
              <w:i/>
              <w:color w:val="002060"/>
              <w:sz w:val="20"/>
              <w:szCs w:val="12"/>
            </w:rPr>
          </w:pPr>
        </w:p>
        <w:p w14:paraId="33A89036" w14:textId="17129A24" w:rsidR="00A90704" w:rsidRDefault="00A90704" w:rsidP="00770742">
          <w:pPr>
            <w:pStyle w:val="ListParagraph"/>
            <w:jc w:val="both"/>
            <w:rPr>
              <w:rFonts w:eastAsiaTheme="majorEastAsia" w:cstheme="majorBidi"/>
              <w:i/>
              <w:color w:val="002060"/>
              <w:sz w:val="20"/>
              <w:szCs w:val="12"/>
            </w:rPr>
          </w:pPr>
        </w:p>
        <w:p w14:paraId="7B1865FD" w14:textId="15DDAD57" w:rsidR="00A90704" w:rsidRDefault="00A90704" w:rsidP="00770742">
          <w:pPr>
            <w:pStyle w:val="ListParagraph"/>
            <w:jc w:val="both"/>
            <w:rPr>
              <w:rFonts w:eastAsiaTheme="majorEastAsia" w:cstheme="majorBidi"/>
              <w:i/>
              <w:color w:val="002060"/>
              <w:sz w:val="20"/>
              <w:szCs w:val="12"/>
            </w:rPr>
          </w:pPr>
        </w:p>
        <w:p w14:paraId="0E4C8190" w14:textId="555A1ABC" w:rsidR="00A90704" w:rsidRDefault="00A90704" w:rsidP="00770742">
          <w:pPr>
            <w:pStyle w:val="ListParagraph"/>
            <w:jc w:val="both"/>
            <w:rPr>
              <w:rFonts w:eastAsiaTheme="majorEastAsia" w:cstheme="majorBidi"/>
              <w:i/>
              <w:color w:val="002060"/>
              <w:sz w:val="20"/>
              <w:szCs w:val="12"/>
            </w:rPr>
          </w:pPr>
        </w:p>
        <w:p w14:paraId="7CC08339" w14:textId="34C80A09" w:rsidR="009F7384" w:rsidRDefault="009F7384" w:rsidP="00770742">
          <w:pPr>
            <w:pStyle w:val="ListParagraph"/>
            <w:jc w:val="both"/>
            <w:rPr>
              <w:rFonts w:eastAsiaTheme="majorEastAsia" w:cstheme="majorBidi"/>
              <w:i/>
              <w:color w:val="002060"/>
              <w:sz w:val="20"/>
              <w:szCs w:val="12"/>
            </w:rPr>
          </w:pPr>
        </w:p>
        <w:p w14:paraId="7935DA33" w14:textId="2200DC0D" w:rsidR="009F7384" w:rsidRDefault="009F7384" w:rsidP="00770742">
          <w:pPr>
            <w:pStyle w:val="ListParagraph"/>
            <w:jc w:val="both"/>
            <w:rPr>
              <w:rFonts w:eastAsiaTheme="majorEastAsia" w:cstheme="majorBidi"/>
              <w:i/>
              <w:color w:val="002060"/>
              <w:sz w:val="20"/>
              <w:szCs w:val="12"/>
            </w:rPr>
          </w:pPr>
        </w:p>
        <w:p w14:paraId="191752AE" w14:textId="00A4681D" w:rsidR="009F7384" w:rsidRDefault="009F7384" w:rsidP="00E050DA">
          <w:pPr>
            <w:pStyle w:val="Caption"/>
            <w:jc w:val="center"/>
            <w:rPr>
              <w:i w:val="0"/>
              <w:color w:val="auto"/>
              <w:sz w:val="16"/>
              <w:szCs w:val="16"/>
            </w:rPr>
          </w:pPr>
          <w:r w:rsidRPr="007D5064">
            <w:rPr>
              <w:color w:val="auto"/>
              <w:sz w:val="16"/>
              <w:szCs w:val="16"/>
            </w:rPr>
            <w:t>Figure</w:t>
          </w:r>
          <w:r>
            <w:rPr>
              <w:color w:val="auto"/>
              <w:sz w:val="16"/>
              <w:szCs w:val="16"/>
            </w:rPr>
            <w:t xml:space="preserve"> 25</w:t>
          </w:r>
          <w:r w:rsidRPr="007D5064">
            <w:rPr>
              <w:noProof/>
              <w:color w:val="auto"/>
              <w:sz w:val="16"/>
              <w:szCs w:val="16"/>
            </w:rPr>
            <w:t>:</w:t>
          </w:r>
          <w:r w:rsidRPr="007D5064">
            <w:rPr>
              <w:i w:val="0"/>
              <w:color w:val="auto"/>
              <w:sz w:val="16"/>
              <w:szCs w:val="16"/>
            </w:rPr>
            <w:t xml:space="preserve"> List of descriptive statistics for </w:t>
          </w:r>
          <w:r>
            <w:rPr>
              <w:i w:val="0"/>
              <w:color w:val="auto"/>
              <w:sz w:val="16"/>
              <w:szCs w:val="16"/>
            </w:rPr>
            <w:t xml:space="preserve">the monthly income of </w:t>
          </w:r>
          <w:r w:rsidR="00662A4D">
            <w:rPr>
              <w:i w:val="0"/>
              <w:color w:val="auto"/>
              <w:sz w:val="16"/>
              <w:szCs w:val="16"/>
            </w:rPr>
            <w:t xml:space="preserve">the </w:t>
          </w:r>
          <w:r w:rsidRPr="007D5064">
            <w:rPr>
              <w:i w:val="0"/>
              <w:color w:val="auto"/>
              <w:sz w:val="16"/>
              <w:szCs w:val="16"/>
            </w:rPr>
            <w:t>employee attrition dataset.</w:t>
          </w:r>
        </w:p>
        <w:p w14:paraId="04EE9360" w14:textId="1013C4CB" w:rsidR="009264E4" w:rsidRPr="009264E4" w:rsidRDefault="00111581" w:rsidP="00770742">
          <w:pPr>
            <w:jc w:val="both"/>
          </w:pPr>
          <w:r>
            <w:rPr>
              <w:noProof/>
            </w:rPr>
            <w:drawing>
              <wp:anchor distT="0" distB="0" distL="114300" distR="114300" simplePos="0" relativeHeight="251705344" behindDoc="1" locked="0" layoutInCell="1" allowOverlap="1" wp14:anchorId="193BCAAD" wp14:editId="7F87F60D">
                <wp:simplePos x="0" y="0"/>
                <wp:positionH relativeFrom="margin">
                  <wp:posOffset>57150</wp:posOffset>
                </wp:positionH>
                <wp:positionV relativeFrom="paragraph">
                  <wp:posOffset>318770</wp:posOffset>
                </wp:positionV>
                <wp:extent cx="6858000" cy="1058545"/>
                <wp:effectExtent l="0" t="0" r="0" b="8255"/>
                <wp:wrapTight wrapText="bothSides">
                  <wp:wrapPolygon edited="0">
                    <wp:start x="0" y="0"/>
                    <wp:lineTo x="0" y="21380"/>
                    <wp:lineTo x="21540" y="21380"/>
                    <wp:lineTo x="2154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58000" cy="1058545"/>
                        </a:xfrm>
                        <a:prstGeom prst="rect">
                          <a:avLst/>
                        </a:prstGeom>
                      </pic:spPr>
                    </pic:pic>
                  </a:graphicData>
                </a:graphic>
                <wp14:sizeRelH relativeFrom="page">
                  <wp14:pctWidth>0</wp14:pctWidth>
                </wp14:sizeRelH>
                <wp14:sizeRelV relativeFrom="page">
                  <wp14:pctHeight>0</wp14:pctHeight>
                </wp14:sizeRelV>
              </wp:anchor>
            </w:drawing>
          </w:r>
        </w:p>
        <w:p w14:paraId="27EB38EC" w14:textId="53352879" w:rsidR="009264E4" w:rsidRDefault="009264E4" w:rsidP="00770742">
          <w:pPr>
            <w:jc w:val="both"/>
            <w:rPr>
              <w:lang w:val="en-AU"/>
            </w:rPr>
          </w:pPr>
        </w:p>
        <w:p w14:paraId="67B03BEC" w14:textId="61BBE747" w:rsidR="009264E4" w:rsidRDefault="009F7384" w:rsidP="00E050DA">
          <w:pPr>
            <w:jc w:val="center"/>
            <w:rPr>
              <w:lang w:val="en-AU"/>
            </w:rPr>
          </w:pPr>
          <w:r w:rsidRPr="00172A5F">
            <w:rPr>
              <w:i/>
              <w:iCs/>
              <w:sz w:val="18"/>
              <w:szCs w:val="18"/>
            </w:rPr>
            <w:t>Figure</w:t>
          </w:r>
          <w:r w:rsidRPr="00172A5F">
            <w:rPr>
              <w:i/>
              <w:iCs/>
              <w:noProof/>
              <w:sz w:val="18"/>
              <w:szCs w:val="18"/>
            </w:rPr>
            <w:t xml:space="preserve"> </w:t>
          </w:r>
          <w:r>
            <w:rPr>
              <w:i/>
              <w:iCs/>
              <w:noProof/>
              <w:sz w:val="18"/>
              <w:szCs w:val="18"/>
            </w:rPr>
            <w:t xml:space="preserve">26: A list of lowest earn </w:t>
          </w:r>
          <w:r w:rsidR="00662A4D">
            <w:rPr>
              <w:i/>
              <w:iCs/>
              <w:noProof/>
              <w:sz w:val="18"/>
              <w:szCs w:val="18"/>
            </w:rPr>
            <w:t xml:space="preserve">a </w:t>
          </w:r>
          <w:r>
            <w:rPr>
              <w:i/>
              <w:iCs/>
              <w:noProof/>
              <w:sz w:val="18"/>
              <w:szCs w:val="18"/>
            </w:rPr>
            <w:t>monthly income of t</w:t>
          </w:r>
          <w:r w:rsidR="00662A4D">
            <w:rPr>
              <w:i/>
              <w:iCs/>
              <w:noProof/>
              <w:sz w:val="18"/>
              <w:szCs w:val="18"/>
            </w:rPr>
            <w:t>o</w:t>
          </w:r>
          <w:r>
            <w:rPr>
              <w:i/>
              <w:iCs/>
              <w:noProof/>
              <w:sz w:val="18"/>
              <w:szCs w:val="18"/>
            </w:rPr>
            <w:t>tal employees</w:t>
          </w:r>
          <w:r>
            <w:rPr>
              <w:noProof/>
            </w:rPr>
            <w:t xml:space="preserve"> </w:t>
          </w:r>
          <w:r w:rsidR="00111581">
            <w:rPr>
              <w:noProof/>
            </w:rPr>
            <w:drawing>
              <wp:anchor distT="0" distB="0" distL="114300" distR="114300" simplePos="0" relativeHeight="251709440" behindDoc="1" locked="0" layoutInCell="1" allowOverlap="1" wp14:anchorId="0B8CDD6E" wp14:editId="301B39DF">
                <wp:simplePos x="0" y="0"/>
                <wp:positionH relativeFrom="margin">
                  <wp:posOffset>88900</wp:posOffset>
                </wp:positionH>
                <wp:positionV relativeFrom="paragraph">
                  <wp:posOffset>301625</wp:posOffset>
                </wp:positionV>
                <wp:extent cx="6858000" cy="1055370"/>
                <wp:effectExtent l="0" t="0" r="0" b="0"/>
                <wp:wrapTight wrapText="bothSides">
                  <wp:wrapPolygon edited="0">
                    <wp:start x="0" y="0"/>
                    <wp:lineTo x="0" y="21054"/>
                    <wp:lineTo x="21540" y="21054"/>
                    <wp:lineTo x="2154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58000" cy="1055370"/>
                        </a:xfrm>
                        <a:prstGeom prst="rect">
                          <a:avLst/>
                        </a:prstGeom>
                      </pic:spPr>
                    </pic:pic>
                  </a:graphicData>
                </a:graphic>
                <wp14:sizeRelH relativeFrom="page">
                  <wp14:pctWidth>0</wp14:pctWidth>
                </wp14:sizeRelH>
                <wp14:sizeRelV relativeFrom="page">
                  <wp14:pctHeight>0</wp14:pctHeight>
                </wp14:sizeRelV>
              </wp:anchor>
            </w:drawing>
          </w:r>
        </w:p>
        <w:p w14:paraId="46899E06" w14:textId="28802A11" w:rsidR="00DC6285" w:rsidRDefault="00DC6285" w:rsidP="00770742">
          <w:pPr>
            <w:jc w:val="both"/>
            <w:rPr>
              <w:lang w:val="en-AU"/>
            </w:rPr>
          </w:pPr>
        </w:p>
        <w:p w14:paraId="57DA9881" w14:textId="3538D1BD" w:rsidR="00DC6285" w:rsidRDefault="009F7384" w:rsidP="00E050DA">
          <w:pPr>
            <w:jc w:val="center"/>
            <w:rPr>
              <w:lang w:val="en-AU"/>
            </w:rPr>
          </w:pPr>
          <w:r w:rsidRPr="00172A5F">
            <w:rPr>
              <w:i/>
              <w:iCs/>
              <w:sz w:val="18"/>
              <w:szCs w:val="18"/>
            </w:rPr>
            <w:t>Figure</w:t>
          </w:r>
          <w:r w:rsidRPr="00172A5F">
            <w:rPr>
              <w:i/>
              <w:iCs/>
              <w:noProof/>
              <w:sz w:val="18"/>
              <w:szCs w:val="18"/>
            </w:rPr>
            <w:t xml:space="preserve"> </w:t>
          </w:r>
          <w:r>
            <w:rPr>
              <w:i/>
              <w:iCs/>
              <w:noProof/>
              <w:sz w:val="18"/>
              <w:szCs w:val="18"/>
            </w:rPr>
            <w:t xml:space="preserve">27: A list of </w:t>
          </w:r>
          <w:r w:rsidR="00662A4D">
            <w:rPr>
              <w:i/>
              <w:iCs/>
              <w:noProof/>
              <w:sz w:val="18"/>
              <w:szCs w:val="18"/>
            </w:rPr>
            <w:t xml:space="preserve">the </w:t>
          </w:r>
          <w:r>
            <w:rPr>
              <w:i/>
              <w:iCs/>
              <w:noProof/>
              <w:sz w:val="18"/>
              <w:szCs w:val="18"/>
            </w:rPr>
            <w:t xml:space="preserve">highest earn </w:t>
          </w:r>
          <w:r w:rsidR="00662A4D">
            <w:rPr>
              <w:i/>
              <w:iCs/>
              <w:noProof/>
              <w:sz w:val="18"/>
              <w:szCs w:val="18"/>
            </w:rPr>
            <w:t xml:space="preserve">a </w:t>
          </w:r>
          <w:r>
            <w:rPr>
              <w:i/>
              <w:iCs/>
              <w:noProof/>
              <w:sz w:val="18"/>
              <w:szCs w:val="18"/>
            </w:rPr>
            <w:t>monthly income of t</w:t>
          </w:r>
          <w:r w:rsidR="00662A4D">
            <w:rPr>
              <w:i/>
              <w:iCs/>
              <w:noProof/>
              <w:sz w:val="18"/>
              <w:szCs w:val="18"/>
            </w:rPr>
            <w:t>o</w:t>
          </w:r>
          <w:r>
            <w:rPr>
              <w:i/>
              <w:iCs/>
              <w:noProof/>
              <w:sz w:val="18"/>
              <w:szCs w:val="18"/>
            </w:rPr>
            <w:t>tal employees</w:t>
          </w:r>
        </w:p>
        <w:p w14:paraId="0299CCA7" w14:textId="0A2A705C" w:rsidR="00DC6285" w:rsidRDefault="00DC6285" w:rsidP="00770742">
          <w:pPr>
            <w:jc w:val="both"/>
            <w:rPr>
              <w:lang w:val="en-AU"/>
            </w:rPr>
          </w:pPr>
        </w:p>
        <w:p w14:paraId="7617CA24" w14:textId="11A6BC44" w:rsidR="00DB5B36" w:rsidRDefault="00DB5B36" w:rsidP="00770742">
          <w:pPr>
            <w:jc w:val="both"/>
            <w:rPr>
              <w:lang w:val="en-AU"/>
            </w:rPr>
          </w:pPr>
        </w:p>
        <w:p w14:paraId="390B3ABB" w14:textId="7ABF18AC" w:rsidR="00A90704" w:rsidRDefault="004D6D62" w:rsidP="00770742">
          <w:pPr>
            <w:jc w:val="both"/>
            <w:rPr>
              <w:lang w:val="en-AU"/>
            </w:rPr>
          </w:pPr>
          <w:r>
            <w:rPr>
              <w:noProof/>
            </w:rPr>
            <w:lastRenderedPageBreak/>
            <w:drawing>
              <wp:anchor distT="0" distB="0" distL="114300" distR="114300" simplePos="0" relativeHeight="251708416" behindDoc="1" locked="0" layoutInCell="1" allowOverlap="1" wp14:anchorId="09B64A42" wp14:editId="21786482">
                <wp:simplePos x="0" y="0"/>
                <wp:positionH relativeFrom="margin">
                  <wp:posOffset>1793875</wp:posOffset>
                </wp:positionH>
                <wp:positionV relativeFrom="paragraph">
                  <wp:posOffset>0</wp:posOffset>
                </wp:positionV>
                <wp:extent cx="2867025" cy="2790825"/>
                <wp:effectExtent l="0" t="0" r="9525" b="9525"/>
                <wp:wrapTight wrapText="bothSides">
                  <wp:wrapPolygon edited="0">
                    <wp:start x="0" y="0"/>
                    <wp:lineTo x="0" y="21526"/>
                    <wp:lineTo x="21528" y="21526"/>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67025" cy="2790825"/>
                        </a:xfrm>
                        <a:prstGeom prst="rect">
                          <a:avLst/>
                        </a:prstGeom>
                      </pic:spPr>
                    </pic:pic>
                  </a:graphicData>
                </a:graphic>
                <wp14:sizeRelH relativeFrom="page">
                  <wp14:pctWidth>0</wp14:pctWidth>
                </wp14:sizeRelH>
                <wp14:sizeRelV relativeFrom="page">
                  <wp14:pctHeight>0</wp14:pctHeight>
                </wp14:sizeRelV>
              </wp:anchor>
            </w:drawing>
          </w:r>
        </w:p>
        <w:p w14:paraId="74B157B6" w14:textId="44C0D9E1" w:rsidR="00DC6285" w:rsidRDefault="00DC6285" w:rsidP="00770742">
          <w:pPr>
            <w:jc w:val="both"/>
            <w:rPr>
              <w:lang w:val="en-AU"/>
            </w:rPr>
          </w:pPr>
        </w:p>
        <w:p w14:paraId="67B3C2AD" w14:textId="23F39351" w:rsidR="00DC6285" w:rsidRDefault="00DC6285" w:rsidP="00770742">
          <w:pPr>
            <w:jc w:val="both"/>
            <w:rPr>
              <w:lang w:val="en-AU"/>
            </w:rPr>
          </w:pPr>
        </w:p>
        <w:p w14:paraId="1CB8F230" w14:textId="376AF35E" w:rsidR="00DC6285" w:rsidRDefault="00DC6285" w:rsidP="00770742">
          <w:pPr>
            <w:jc w:val="both"/>
            <w:rPr>
              <w:lang w:val="en-AU"/>
            </w:rPr>
          </w:pPr>
        </w:p>
        <w:p w14:paraId="0A7B002F" w14:textId="6E6C1379" w:rsidR="00DC6285" w:rsidRDefault="00DC6285" w:rsidP="00770742">
          <w:pPr>
            <w:jc w:val="both"/>
            <w:rPr>
              <w:lang w:val="en-AU"/>
            </w:rPr>
          </w:pPr>
        </w:p>
        <w:p w14:paraId="6A56EA68" w14:textId="236B9656" w:rsidR="00DC6285" w:rsidRDefault="00DC6285" w:rsidP="00770742">
          <w:pPr>
            <w:jc w:val="both"/>
            <w:rPr>
              <w:lang w:val="en-AU"/>
            </w:rPr>
          </w:pPr>
        </w:p>
        <w:p w14:paraId="71733310" w14:textId="64AC5A21" w:rsidR="00DC6285" w:rsidRDefault="00DC6285" w:rsidP="00770742">
          <w:pPr>
            <w:jc w:val="both"/>
            <w:rPr>
              <w:lang w:val="en-AU"/>
            </w:rPr>
          </w:pPr>
        </w:p>
        <w:p w14:paraId="62292F22" w14:textId="05E5DB32" w:rsidR="00DC6285" w:rsidRDefault="00DC6285" w:rsidP="00770742">
          <w:pPr>
            <w:jc w:val="both"/>
            <w:rPr>
              <w:lang w:val="en-AU"/>
            </w:rPr>
          </w:pPr>
        </w:p>
        <w:p w14:paraId="2A5C431F" w14:textId="142B570D" w:rsidR="00DC6285" w:rsidRDefault="00DC6285" w:rsidP="00770742">
          <w:pPr>
            <w:jc w:val="both"/>
            <w:rPr>
              <w:lang w:val="en-AU"/>
            </w:rPr>
          </w:pPr>
        </w:p>
        <w:p w14:paraId="663EB457" w14:textId="22B49AC2" w:rsidR="00DC6285" w:rsidRDefault="00DC6285" w:rsidP="00770742">
          <w:pPr>
            <w:jc w:val="both"/>
            <w:rPr>
              <w:lang w:val="en-AU"/>
            </w:rPr>
          </w:pPr>
        </w:p>
        <w:p w14:paraId="05A1BB8E" w14:textId="65A13501" w:rsidR="004D6D62" w:rsidRDefault="004D6D62" w:rsidP="00770742">
          <w:pPr>
            <w:jc w:val="both"/>
            <w:rPr>
              <w:lang w:val="en-AU"/>
            </w:rPr>
          </w:pPr>
        </w:p>
        <w:p w14:paraId="747B4D1D" w14:textId="77777777" w:rsidR="004D6D62" w:rsidRDefault="004D6D62" w:rsidP="00770742">
          <w:pPr>
            <w:jc w:val="both"/>
            <w:rPr>
              <w:lang w:val="en-AU"/>
            </w:rPr>
          </w:pPr>
        </w:p>
        <w:p w14:paraId="2B509B53" w14:textId="31B9997F" w:rsidR="00DC6285" w:rsidRDefault="00DC6285" w:rsidP="00770742">
          <w:pPr>
            <w:jc w:val="both"/>
            <w:rPr>
              <w:lang w:val="en-AU"/>
            </w:rPr>
          </w:pPr>
        </w:p>
        <w:p w14:paraId="5E69D483" w14:textId="0950A3AF" w:rsidR="00DC6285" w:rsidRDefault="00DC6285" w:rsidP="00770742">
          <w:pPr>
            <w:jc w:val="both"/>
            <w:rPr>
              <w:lang w:val="en-AU"/>
            </w:rPr>
          </w:pPr>
        </w:p>
        <w:p w14:paraId="3984D114" w14:textId="28A4D71B" w:rsidR="00DC6285" w:rsidRDefault="00DC6285" w:rsidP="00770742">
          <w:pPr>
            <w:jc w:val="both"/>
            <w:rPr>
              <w:lang w:val="en-AU"/>
            </w:rPr>
          </w:pPr>
        </w:p>
        <w:p w14:paraId="56DCFA34" w14:textId="76777D18" w:rsidR="004D6D62" w:rsidRDefault="004D6D62" w:rsidP="00770742">
          <w:pPr>
            <w:jc w:val="both"/>
            <w:rPr>
              <w:lang w:val="en-AU"/>
            </w:rPr>
          </w:pPr>
        </w:p>
        <w:p w14:paraId="61070A9C" w14:textId="77777777" w:rsidR="004D6D62" w:rsidRDefault="004D6D62" w:rsidP="00770742">
          <w:pPr>
            <w:jc w:val="both"/>
            <w:rPr>
              <w:lang w:val="en-AU"/>
            </w:rPr>
          </w:pPr>
        </w:p>
        <w:p w14:paraId="6F561A39" w14:textId="418BBD76" w:rsidR="00DC6285" w:rsidRDefault="004D6D62" w:rsidP="00E050DA">
          <w:pPr>
            <w:jc w:val="center"/>
            <w:rPr>
              <w:lang w:val="en-AU"/>
            </w:rPr>
          </w:pPr>
          <w:r w:rsidRPr="00172A5F">
            <w:rPr>
              <w:i/>
              <w:iCs/>
              <w:sz w:val="18"/>
              <w:szCs w:val="18"/>
            </w:rPr>
            <w:t>Figure</w:t>
          </w:r>
          <w:r w:rsidRPr="00172A5F">
            <w:rPr>
              <w:i/>
              <w:iCs/>
              <w:noProof/>
              <w:sz w:val="18"/>
              <w:szCs w:val="18"/>
            </w:rPr>
            <w:t xml:space="preserve"> </w:t>
          </w:r>
          <w:r>
            <w:rPr>
              <w:i/>
              <w:iCs/>
              <w:noProof/>
              <w:sz w:val="18"/>
              <w:szCs w:val="18"/>
            </w:rPr>
            <w:t>28</w:t>
          </w:r>
          <w:r w:rsidRPr="00172A5F">
            <w:rPr>
              <w:i/>
              <w:iCs/>
              <w:sz w:val="18"/>
              <w:szCs w:val="18"/>
            </w:rPr>
            <w:t xml:space="preserve">: </w:t>
          </w:r>
          <w:r w:rsidRPr="003645D0">
            <w:rPr>
              <w:i/>
              <w:iCs/>
              <w:sz w:val="18"/>
              <w:szCs w:val="18"/>
            </w:rPr>
            <w:t xml:space="preserve">A bar chart showing </w:t>
          </w:r>
          <w:r>
            <w:rPr>
              <w:i/>
              <w:iCs/>
              <w:sz w:val="18"/>
              <w:szCs w:val="18"/>
            </w:rPr>
            <w:t xml:space="preserve">Monthly </w:t>
          </w:r>
          <w:r w:rsidRPr="004D6D62">
            <w:rPr>
              <w:i/>
              <w:iCs/>
              <w:sz w:val="18"/>
              <w:szCs w:val="18"/>
            </w:rPr>
            <w:t>Income and Gender Distribution</w:t>
          </w:r>
          <w:r w:rsidRPr="003645D0">
            <w:rPr>
              <w:i/>
              <w:iCs/>
              <w:sz w:val="18"/>
              <w:szCs w:val="18"/>
            </w:rPr>
            <w:t xml:space="preserve"> across attrition column values</w:t>
          </w:r>
        </w:p>
        <w:p w14:paraId="01E47B17" w14:textId="0F49321E" w:rsidR="00DC6285" w:rsidRDefault="00DC6285" w:rsidP="00770742">
          <w:pPr>
            <w:jc w:val="both"/>
            <w:rPr>
              <w:lang w:val="en-AU"/>
            </w:rPr>
          </w:pPr>
        </w:p>
        <w:p w14:paraId="4756CE8F" w14:textId="021799D4" w:rsidR="00DC6285" w:rsidRDefault="00DC6285" w:rsidP="00770742">
          <w:pPr>
            <w:jc w:val="both"/>
            <w:rPr>
              <w:lang w:val="en-AU"/>
            </w:rPr>
          </w:pPr>
        </w:p>
        <w:p w14:paraId="485C484B" w14:textId="5499CAEF" w:rsidR="00DC6285" w:rsidRPr="00DC6285" w:rsidRDefault="00DC6285" w:rsidP="00770742">
          <w:pPr>
            <w:pStyle w:val="ListParagraph"/>
            <w:numPr>
              <w:ilvl w:val="0"/>
              <w:numId w:val="16"/>
            </w:numPr>
            <w:jc w:val="both"/>
          </w:pPr>
          <w:r w:rsidRPr="009264E4">
            <w:rPr>
              <w:rFonts w:eastAsiaTheme="majorEastAsia" w:cstheme="majorBidi"/>
              <w:i/>
              <w:color w:val="002060"/>
              <w:sz w:val="20"/>
              <w:szCs w:val="12"/>
            </w:rPr>
            <w:t xml:space="preserve">Relationship of </w:t>
          </w:r>
          <w:r w:rsidR="00223BC9">
            <w:rPr>
              <w:rFonts w:eastAsiaTheme="majorEastAsia" w:cstheme="majorBidi"/>
              <w:i/>
              <w:color w:val="002060"/>
              <w:sz w:val="20"/>
              <w:szCs w:val="12"/>
            </w:rPr>
            <w:t xml:space="preserve">Marital </w:t>
          </w:r>
          <w:r w:rsidR="000A36B5">
            <w:rPr>
              <w:rFonts w:eastAsiaTheme="majorEastAsia" w:cstheme="majorBidi"/>
              <w:i/>
              <w:color w:val="002060"/>
              <w:sz w:val="20"/>
              <w:szCs w:val="12"/>
            </w:rPr>
            <w:t>Statues</w:t>
          </w:r>
          <w:r w:rsidR="00223BC9">
            <w:rPr>
              <w:rFonts w:eastAsiaTheme="majorEastAsia" w:cstheme="majorBidi"/>
              <w:i/>
              <w:color w:val="002060"/>
              <w:sz w:val="20"/>
              <w:szCs w:val="12"/>
            </w:rPr>
            <w:t xml:space="preserve"> </w:t>
          </w:r>
          <w:r w:rsidRPr="009264E4">
            <w:rPr>
              <w:rFonts w:eastAsiaTheme="majorEastAsia" w:cstheme="majorBidi"/>
              <w:i/>
              <w:color w:val="002060"/>
              <w:sz w:val="20"/>
              <w:szCs w:val="12"/>
            </w:rPr>
            <w:t>to Attrition</w:t>
          </w:r>
        </w:p>
        <w:p w14:paraId="31F6F673" w14:textId="45C8D480" w:rsidR="009264E4" w:rsidRDefault="009264E4" w:rsidP="00770742">
          <w:pPr>
            <w:jc w:val="both"/>
            <w:rPr>
              <w:lang w:val="en-AU"/>
            </w:rPr>
          </w:pPr>
        </w:p>
        <w:p w14:paraId="67853DB3" w14:textId="52749A22" w:rsidR="00874D05" w:rsidRDefault="004D6D62" w:rsidP="00770742">
          <w:pPr>
            <w:jc w:val="both"/>
            <w:rPr>
              <w:lang w:val="en-AU"/>
            </w:rPr>
          </w:pPr>
          <w:r>
            <w:rPr>
              <w:noProof/>
            </w:rPr>
            <w:drawing>
              <wp:anchor distT="0" distB="0" distL="114300" distR="114300" simplePos="0" relativeHeight="251684864" behindDoc="1" locked="0" layoutInCell="1" allowOverlap="1" wp14:anchorId="6249D0B3" wp14:editId="5E49DB1F">
                <wp:simplePos x="0" y="0"/>
                <wp:positionH relativeFrom="margin">
                  <wp:align>center</wp:align>
                </wp:positionH>
                <wp:positionV relativeFrom="paragraph">
                  <wp:posOffset>74930</wp:posOffset>
                </wp:positionV>
                <wp:extent cx="3733800" cy="1720850"/>
                <wp:effectExtent l="0" t="0" r="0" b="0"/>
                <wp:wrapTight wrapText="bothSides">
                  <wp:wrapPolygon edited="0">
                    <wp:start x="0" y="0"/>
                    <wp:lineTo x="0" y="21281"/>
                    <wp:lineTo x="21490" y="21281"/>
                    <wp:lineTo x="2149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33800" cy="1720850"/>
                        </a:xfrm>
                        <a:prstGeom prst="rect">
                          <a:avLst/>
                        </a:prstGeom>
                      </pic:spPr>
                    </pic:pic>
                  </a:graphicData>
                </a:graphic>
                <wp14:sizeRelH relativeFrom="page">
                  <wp14:pctWidth>0</wp14:pctWidth>
                </wp14:sizeRelH>
                <wp14:sizeRelV relativeFrom="page">
                  <wp14:pctHeight>0</wp14:pctHeight>
                </wp14:sizeRelV>
              </wp:anchor>
            </w:drawing>
          </w:r>
        </w:p>
        <w:p w14:paraId="08F886F5" w14:textId="28D38AF5" w:rsidR="00874D05" w:rsidRDefault="00874D05" w:rsidP="00770742">
          <w:pPr>
            <w:jc w:val="both"/>
            <w:rPr>
              <w:lang w:val="en-AU"/>
            </w:rPr>
          </w:pPr>
        </w:p>
        <w:p w14:paraId="50CA04C5" w14:textId="35380912" w:rsidR="00874D05" w:rsidRDefault="00874D05" w:rsidP="00770742">
          <w:pPr>
            <w:jc w:val="both"/>
            <w:rPr>
              <w:lang w:val="en-AU"/>
            </w:rPr>
          </w:pPr>
        </w:p>
        <w:p w14:paraId="54E6BA89" w14:textId="7AF8F910" w:rsidR="00874D05" w:rsidRDefault="00874D05" w:rsidP="00770742">
          <w:pPr>
            <w:jc w:val="both"/>
            <w:rPr>
              <w:lang w:val="en-AU"/>
            </w:rPr>
          </w:pPr>
        </w:p>
        <w:p w14:paraId="33B3DBDC" w14:textId="16064D6F" w:rsidR="00874D05" w:rsidRDefault="00874D05" w:rsidP="00770742">
          <w:pPr>
            <w:jc w:val="both"/>
            <w:rPr>
              <w:lang w:val="en-AU"/>
            </w:rPr>
          </w:pPr>
        </w:p>
        <w:p w14:paraId="0AD54BE2" w14:textId="2F359FA5" w:rsidR="00874D05" w:rsidRDefault="00874D05" w:rsidP="00770742">
          <w:pPr>
            <w:jc w:val="both"/>
            <w:rPr>
              <w:lang w:val="en-AU"/>
            </w:rPr>
          </w:pPr>
        </w:p>
        <w:p w14:paraId="373A5A4E" w14:textId="77777777" w:rsidR="004D6D62" w:rsidRDefault="004D6D62" w:rsidP="00770742">
          <w:pPr>
            <w:jc w:val="both"/>
            <w:rPr>
              <w:lang w:val="en-AU"/>
            </w:rPr>
          </w:pPr>
        </w:p>
        <w:p w14:paraId="4222C574" w14:textId="1312277E" w:rsidR="007073C3" w:rsidRDefault="007073C3" w:rsidP="00770742">
          <w:pPr>
            <w:jc w:val="both"/>
            <w:rPr>
              <w:lang w:val="en-AU"/>
            </w:rPr>
          </w:pPr>
        </w:p>
        <w:p w14:paraId="6297886D" w14:textId="5E5682F1" w:rsidR="004D6D62" w:rsidRDefault="004D6D62" w:rsidP="00770742">
          <w:pPr>
            <w:jc w:val="both"/>
            <w:rPr>
              <w:lang w:val="en-AU"/>
            </w:rPr>
          </w:pPr>
        </w:p>
        <w:p w14:paraId="37EA33A3" w14:textId="2ECBD71F" w:rsidR="004D6D62" w:rsidRDefault="004D6D62" w:rsidP="00770742">
          <w:pPr>
            <w:jc w:val="both"/>
            <w:rPr>
              <w:lang w:val="en-AU"/>
            </w:rPr>
          </w:pPr>
        </w:p>
        <w:p w14:paraId="5D08911C" w14:textId="2CB3B8A3" w:rsidR="004D6D62" w:rsidRDefault="004D6D62" w:rsidP="00770742">
          <w:pPr>
            <w:jc w:val="both"/>
            <w:rPr>
              <w:lang w:val="en-AU"/>
            </w:rPr>
          </w:pPr>
        </w:p>
        <w:p w14:paraId="05BF1A6A" w14:textId="2FF53301" w:rsidR="004D6D62" w:rsidRPr="004D6D62" w:rsidRDefault="004D6D62" w:rsidP="00E050DA">
          <w:pPr>
            <w:jc w:val="center"/>
            <w:rPr>
              <w:i/>
              <w:iCs/>
              <w:sz w:val="20"/>
              <w:szCs w:val="20"/>
              <w:lang w:val="en-AU"/>
            </w:rPr>
          </w:pPr>
          <w:r w:rsidRPr="008B7F03">
            <w:rPr>
              <w:i/>
              <w:iCs/>
              <w:sz w:val="20"/>
              <w:szCs w:val="20"/>
            </w:rPr>
            <w:t>Figure</w:t>
          </w:r>
          <w:r>
            <w:rPr>
              <w:i/>
              <w:iCs/>
              <w:sz w:val="20"/>
              <w:szCs w:val="20"/>
            </w:rPr>
            <w:t xml:space="preserve"> </w:t>
          </w:r>
          <w:proofErr w:type="gramStart"/>
          <w:r>
            <w:rPr>
              <w:i/>
              <w:iCs/>
              <w:sz w:val="20"/>
              <w:szCs w:val="20"/>
            </w:rPr>
            <w:t>29</w:t>
          </w:r>
          <w:r>
            <w:rPr>
              <w:i/>
              <w:iCs/>
              <w:noProof/>
              <w:sz w:val="20"/>
              <w:szCs w:val="20"/>
            </w:rPr>
            <w:t xml:space="preserve"> </w:t>
          </w:r>
          <w:r w:rsidRPr="008B7F03">
            <w:rPr>
              <w:i/>
              <w:iCs/>
              <w:sz w:val="20"/>
              <w:szCs w:val="20"/>
            </w:rPr>
            <w:t>:</w:t>
          </w:r>
          <w:proofErr w:type="gramEnd"/>
          <w:r w:rsidRPr="008B7F03">
            <w:rPr>
              <w:i/>
              <w:iCs/>
              <w:sz w:val="20"/>
              <w:szCs w:val="20"/>
            </w:rPr>
            <w:t xml:space="preserve"> A pie chart showing </w:t>
          </w:r>
          <w:r w:rsidR="00377EDD">
            <w:rPr>
              <w:i/>
              <w:iCs/>
              <w:sz w:val="20"/>
              <w:szCs w:val="20"/>
            </w:rPr>
            <w:t xml:space="preserve">the </w:t>
          </w:r>
          <w:r>
            <w:rPr>
              <w:i/>
              <w:iCs/>
              <w:sz w:val="20"/>
              <w:szCs w:val="20"/>
            </w:rPr>
            <w:t>Marital Status</w:t>
          </w:r>
          <w:r w:rsidRPr="008B7F03">
            <w:rPr>
              <w:i/>
              <w:iCs/>
              <w:sz w:val="20"/>
              <w:szCs w:val="20"/>
            </w:rPr>
            <w:t xml:space="preserve"> Percentage</w:t>
          </w:r>
        </w:p>
        <w:p w14:paraId="0C4F7BA1" w14:textId="48C5EF52" w:rsidR="004D6D62" w:rsidRDefault="004D6D62" w:rsidP="00770742">
          <w:pPr>
            <w:jc w:val="both"/>
            <w:rPr>
              <w:lang w:val="en-AU"/>
            </w:rPr>
          </w:pPr>
        </w:p>
        <w:p w14:paraId="09DF0924" w14:textId="309881AC" w:rsidR="004D6D62" w:rsidRDefault="004D6D62" w:rsidP="00770742">
          <w:pPr>
            <w:jc w:val="both"/>
            <w:rPr>
              <w:lang w:val="en-AU"/>
            </w:rPr>
          </w:pPr>
          <w:r>
            <w:rPr>
              <w:noProof/>
            </w:rPr>
            <w:drawing>
              <wp:anchor distT="0" distB="0" distL="114300" distR="114300" simplePos="0" relativeHeight="251683840" behindDoc="1" locked="0" layoutInCell="1" allowOverlap="1" wp14:anchorId="3F1C01FA" wp14:editId="11FF11CE">
                <wp:simplePos x="0" y="0"/>
                <wp:positionH relativeFrom="column">
                  <wp:posOffset>1934210</wp:posOffset>
                </wp:positionH>
                <wp:positionV relativeFrom="paragraph">
                  <wp:posOffset>15240</wp:posOffset>
                </wp:positionV>
                <wp:extent cx="2663190" cy="2399030"/>
                <wp:effectExtent l="0" t="0" r="3810" b="1270"/>
                <wp:wrapTight wrapText="bothSides">
                  <wp:wrapPolygon edited="0">
                    <wp:start x="0" y="0"/>
                    <wp:lineTo x="0" y="21440"/>
                    <wp:lineTo x="21476" y="21440"/>
                    <wp:lineTo x="2147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63190" cy="2399030"/>
                        </a:xfrm>
                        <a:prstGeom prst="rect">
                          <a:avLst/>
                        </a:prstGeom>
                      </pic:spPr>
                    </pic:pic>
                  </a:graphicData>
                </a:graphic>
                <wp14:sizeRelH relativeFrom="page">
                  <wp14:pctWidth>0</wp14:pctWidth>
                </wp14:sizeRelH>
                <wp14:sizeRelV relativeFrom="page">
                  <wp14:pctHeight>0</wp14:pctHeight>
                </wp14:sizeRelV>
              </wp:anchor>
            </w:drawing>
          </w:r>
        </w:p>
        <w:p w14:paraId="43216A13" w14:textId="56A42C47" w:rsidR="004D6D62" w:rsidRDefault="004D6D62" w:rsidP="00770742">
          <w:pPr>
            <w:jc w:val="both"/>
            <w:rPr>
              <w:lang w:val="en-AU"/>
            </w:rPr>
          </w:pPr>
        </w:p>
        <w:p w14:paraId="3A34954B" w14:textId="06F577D2" w:rsidR="004D6D62" w:rsidRDefault="004D6D62" w:rsidP="00770742">
          <w:pPr>
            <w:jc w:val="both"/>
            <w:rPr>
              <w:lang w:val="en-AU"/>
            </w:rPr>
          </w:pPr>
        </w:p>
        <w:p w14:paraId="337698D7" w14:textId="70CF83F5" w:rsidR="004D6D62" w:rsidRDefault="004D6D62" w:rsidP="00770742">
          <w:pPr>
            <w:jc w:val="both"/>
            <w:rPr>
              <w:lang w:val="en-AU"/>
            </w:rPr>
          </w:pPr>
        </w:p>
        <w:p w14:paraId="0A9C4CE2" w14:textId="7F06AAF4" w:rsidR="004D6D62" w:rsidRDefault="004D6D62" w:rsidP="00770742">
          <w:pPr>
            <w:jc w:val="both"/>
            <w:rPr>
              <w:lang w:val="en-AU"/>
            </w:rPr>
          </w:pPr>
        </w:p>
        <w:p w14:paraId="4F1CF2D2" w14:textId="4AF4E8EC" w:rsidR="004D6D62" w:rsidRDefault="004D6D62" w:rsidP="00770742">
          <w:pPr>
            <w:jc w:val="both"/>
            <w:rPr>
              <w:lang w:val="en-AU"/>
            </w:rPr>
          </w:pPr>
        </w:p>
        <w:p w14:paraId="182BD621" w14:textId="51A617CF" w:rsidR="004D6D62" w:rsidRDefault="004D6D62" w:rsidP="00770742">
          <w:pPr>
            <w:jc w:val="both"/>
            <w:rPr>
              <w:lang w:val="en-AU"/>
            </w:rPr>
          </w:pPr>
        </w:p>
        <w:p w14:paraId="127F861C" w14:textId="1AA78A5F" w:rsidR="004D6D62" w:rsidRDefault="004D6D62" w:rsidP="00770742">
          <w:pPr>
            <w:jc w:val="both"/>
            <w:rPr>
              <w:lang w:val="en-AU"/>
            </w:rPr>
          </w:pPr>
        </w:p>
        <w:p w14:paraId="199CCA3C" w14:textId="5F0C1792" w:rsidR="004D6D62" w:rsidRDefault="004D6D62" w:rsidP="00770742">
          <w:pPr>
            <w:jc w:val="both"/>
            <w:rPr>
              <w:lang w:val="en-AU"/>
            </w:rPr>
          </w:pPr>
        </w:p>
        <w:p w14:paraId="41BF84F5" w14:textId="0ACF80EA" w:rsidR="004D6D62" w:rsidRDefault="004D6D62" w:rsidP="00770742">
          <w:pPr>
            <w:jc w:val="both"/>
            <w:rPr>
              <w:lang w:val="en-AU"/>
            </w:rPr>
          </w:pPr>
        </w:p>
        <w:p w14:paraId="63B9382B" w14:textId="53ACAC73" w:rsidR="004D6D62" w:rsidRDefault="004D6D62" w:rsidP="00770742">
          <w:pPr>
            <w:jc w:val="both"/>
            <w:rPr>
              <w:lang w:val="en-AU"/>
            </w:rPr>
          </w:pPr>
        </w:p>
        <w:p w14:paraId="2260A806" w14:textId="42831E64" w:rsidR="004D6D62" w:rsidRDefault="004D6D62" w:rsidP="00770742">
          <w:pPr>
            <w:jc w:val="both"/>
            <w:rPr>
              <w:lang w:val="en-AU"/>
            </w:rPr>
          </w:pPr>
        </w:p>
        <w:p w14:paraId="3B31C10A" w14:textId="7EC766E2" w:rsidR="004D6D62" w:rsidRDefault="004D6D62" w:rsidP="00770742">
          <w:pPr>
            <w:jc w:val="both"/>
            <w:rPr>
              <w:lang w:val="en-AU"/>
            </w:rPr>
          </w:pPr>
        </w:p>
        <w:p w14:paraId="42C2EC87" w14:textId="4AF8DDC5" w:rsidR="004D6D62" w:rsidRDefault="004D6D62" w:rsidP="00770742">
          <w:pPr>
            <w:jc w:val="both"/>
            <w:rPr>
              <w:lang w:val="en-AU"/>
            </w:rPr>
          </w:pPr>
        </w:p>
        <w:p w14:paraId="596EAF16" w14:textId="56025E18" w:rsidR="004B7991" w:rsidRPr="00E82BDE" w:rsidRDefault="004D6D62" w:rsidP="00E050DA">
          <w:pPr>
            <w:jc w:val="center"/>
            <w:rPr>
              <w:lang w:val="en-AU"/>
            </w:rPr>
          </w:pPr>
          <w:r w:rsidRPr="009264E4">
            <w:rPr>
              <w:i/>
              <w:iCs/>
              <w:sz w:val="18"/>
              <w:szCs w:val="18"/>
            </w:rPr>
            <w:t>Figure</w:t>
          </w:r>
          <w:r>
            <w:rPr>
              <w:i/>
              <w:iCs/>
              <w:noProof/>
              <w:sz w:val="18"/>
              <w:szCs w:val="18"/>
            </w:rPr>
            <w:t xml:space="preserve"> 30</w:t>
          </w:r>
          <w:r w:rsidRPr="009264E4">
            <w:rPr>
              <w:i/>
              <w:iCs/>
              <w:sz w:val="18"/>
              <w:szCs w:val="18"/>
            </w:rPr>
            <w:t xml:space="preserve">: A bar chart showing the record count for the </w:t>
          </w:r>
          <w:r>
            <w:rPr>
              <w:i/>
              <w:iCs/>
              <w:sz w:val="18"/>
              <w:szCs w:val="18"/>
            </w:rPr>
            <w:t>"Marital Status</w:t>
          </w:r>
          <w:r w:rsidRPr="009264E4">
            <w:rPr>
              <w:i/>
              <w:iCs/>
              <w:sz w:val="18"/>
              <w:szCs w:val="18"/>
            </w:rPr>
            <w:t>” column across attrition column values</w:t>
          </w:r>
          <w:r w:rsidR="00E82BDE">
            <w:rPr>
              <w:i/>
              <w:iCs/>
              <w:sz w:val="18"/>
              <w:szCs w:val="18"/>
            </w:rPr>
            <w:t>.</w:t>
          </w:r>
        </w:p>
        <w:p w14:paraId="429E20A4" w14:textId="78AF4A95" w:rsidR="00F6083A" w:rsidRDefault="00F6083A" w:rsidP="00770742">
          <w:pPr>
            <w:ind w:left="426"/>
            <w:jc w:val="both"/>
          </w:pPr>
          <w:r>
            <w:lastRenderedPageBreak/>
            <w:t>Moreover, we explored the correlation between the numeric columns except the “</w:t>
          </w:r>
          <w:proofErr w:type="spellStart"/>
          <w:r w:rsidRPr="00BC5588">
            <w:rPr>
              <w:i/>
            </w:rPr>
            <w:t>EmployeeCount</w:t>
          </w:r>
          <w:proofErr w:type="spellEnd"/>
          <w:r>
            <w:t>” and “</w:t>
          </w:r>
          <w:proofErr w:type="spellStart"/>
          <w:r w:rsidRPr="00BC5588">
            <w:rPr>
              <w:i/>
            </w:rPr>
            <w:t>StandardHours</w:t>
          </w:r>
          <w:proofErr w:type="spellEnd"/>
          <w:r>
            <w:t>” columns as they had constant value</w:t>
          </w:r>
          <w:r w:rsidR="000A36B5">
            <w:t>s</w:t>
          </w:r>
          <w:r>
            <w:t xml:space="preserve"> across all records</w:t>
          </w:r>
          <w:r w:rsidR="00662A4D">
            <w:t>,</w:t>
          </w:r>
          <w:r>
            <w:t xml:space="preserve"> as observed from </w:t>
          </w:r>
          <w:r>
            <w:fldChar w:fldCharType="begin"/>
          </w:r>
          <w:r>
            <w:instrText xml:space="preserve"> REF _Ref34054086 \h </w:instrText>
          </w:r>
          <w:r w:rsidR="00770742">
            <w:instrText xml:space="preserve"> \* MERGEFORMAT </w:instrText>
          </w:r>
          <w:r>
            <w:fldChar w:fldCharType="separate"/>
          </w:r>
          <w:r>
            <w:t>Figure</w:t>
          </w:r>
          <w:r>
            <w:fldChar w:fldCharType="end"/>
          </w:r>
          <w:r>
            <w:t>.</w:t>
          </w:r>
        </w:p>
        <w:p w14:paraId="27E8098A" w14:textId="0B85AFA9" w:rsidR="00F6083A" w:rsidRDefault="00900F22" w:rsidP="00770742">
          <w:pPr>
            <w:jc w:val="both"/>
          </w:pPr>
          <w:r>
            <w:rPr>
              <w:noProof/>
            </w:rPr>
            <w:drawing>
              <wp:inline distT="0" distB="0" distL="0" distR="0" wp14:anchorId="1A71B079" wp14:editId="5D39BFF3">
                <wp:extent cx="6858000" cy="53625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5362575"/>
                        </a:xfrm>
                        <a:prstGeom prst="rect">
                          <a:avLst/>
                        </a:prstGeom>
                      </pic:spPr>
                    </pic:pic>
                  </a:graphicData>
                </a:graphic>
              </wp:inline>
            </w:drawing>
          </w:r>
        </w:p>
        <w:p w14:paraId="46AC52C4" w14:textId="5BEFF7E0" w:rsidR="00F6083A" w:rsidRDefault="00F6083A" w:rsidP="00770742">
          <w:pPr>
            <w:jc w:val="both"/>
          </w:pPr>
        </w:p>
        <w:p w14:paraId="0BE7B08B" w14:textId="526C6F94" w:rsidR="00F6083A" w:rsidRDefault="00F6083A" w:rsidP="00770742">
          <w:pPr>
            <w:jc w:val="both"/>
          </w:pPr>
        </w:p>
        <w:p w14:paraId="4FD09838" w14:textId="77777777" w:rsidR="00F6083A" w:rsidRDefault="00F6083A" w:rsidP="00770742">
          <w:pPr>
            <w:pStyle w:val="Caption"/>
            <w:jc w:val="both"/>
          </w:pPr>
          <w:bookmarkStart w:id="20" w:name="_Ref34247622"/>
          <w:bookmarkStart w:id="21" w:name="_Toc34056997"/>
          <w:bookmarkStart w:id="22" w:name="_Toc34057814"/>
        </w:p>
        <w:p w14:paraId="1C85F443" w14:textId="0BD2F469" w:rsidR="00F6083A" w:rsidRPr="00F6083A" w:rsidRDefault="00F6083A" w:rsidP="00356C27">
          <w:pPr>
            <w:pStyle w:val="Caption"/>
            <w:jc w:val="center"/>
            <w:rPr>
              <w:i w:val="0"/>
              <w:sz w:val="14"/>
              <w:szCs w:val="14"/>
            </w:rPr>
          </w:pPr>
          <w:r w:rsidRPr="00F6083A">
            <w:rPr>
              <w:sz w:val="14"/>
              <w:szCs w:val="14"/>
            </w:rPr>
            <w:t xml:space="preserve">Figure </w:t>
          </w:r>
          <w:bookmarkEnd w:id="20"/>
          <w:proofErr w:type="gramStart"/>
          <w:r w:rsidR="00E82BDE">
            <w:rPr>
              <w:noProof/>
              <w:sz w:val="14"/>
              <w:szCs w:val="14"/>
            </w:rPr>
            <w:t>31</w:t>
          </w:r>
          <w:r>
            <w:rPr>
              <w:noProof/>
              <w:sz w:val="14"/>
              <w:szCs w:val="14"/>
            </w:rPr>
            <w:t xml:space="preserve"> </w:t>
          </w:r>
          <w:r w:rsidRPr="00F6083A">
            <w:rPr>
              <w:i w:val="0"/>
              <w:sz w:val="14"/>
              <w:szCs w:val="14"/>
            </w:rPr>
            <w:t>:</w:t>
          </w:r>
          <w:proofErr w:type="gramEnd"/>
          <w:r w:rsidRPr="00F6083A">
            <w:rPr>
              <w:i w:val="0"/>
              <w:sz w:val="14"/>
              <w:szCs w:val="14"/>
            </w:rPr>
            <w:t xml:space="preserve"> A heatmap visualizing the correlation value between each numeric column in the employee attrition dataset.</w:t>
          </w:r>
          <w:bookmarkEnd w:id="21"/>
          <w:bookmarkEnd w:id="22"/>
        </w:p>
        <w:p w14:paraId="4CDE04C1" w14:textId="61F3D6BF" w:rsidR="00F6083A" w:rsidRDefault="00F6083A" w:rsidP="00770742">
          <w:pPr>
            <w:jc w:val="both"/>
            <w:rPr>
              <w:lang w:val="en-AU"/>
            </w:rPr>
          </w:pPr>
        </w:p>
        <w:p w14:paraId="628244F0" w14:textId="3A9B8614" w:rsidR="005A3312" w:rsidRDefault="005A3312" w:rsidP="00770742">
          <w:pPr>
            <w:jc w:val="both"/>
            <w:rPr>
              <w:lang w:val="en-AU"/>
            </w:rPr>
          </w:pPr>
        </w:p>
        <w:p w14:paraId="7B736D67" w14:textId="13C61BAD" w:rsidR="005A3312" w:rsidRDefault="005A3312" w:rsidP="00770742">
          <w:pPr>
            <w:jc w:val="both"/>
            <w:rPr>
              <w:lang w:val="en-AU"/>
            </w:rPr>
          </w:pPr>
        </w:p>
        <w:p w14:paraId="32208355" w14:textId="245B124C" w:rsidR="005A3312" w:rsidRDefault="005A3312" w:rsidP="00770742">
          <w:pPr>
            <w:jc w:val="both"/>
            <w:rPr>
              <w:lang w:val="en-AU"/>
            </w:rPr>
          </w:pPr>
        </w:p>
        <w:p w14:paraId="54D9ACD9" w14:textId="3DC8E65C" w:rsidR="005A3312" w:rsidRDefault="005A3312" w:rsidP="00770742">
          <w:pPr>
            <w:jc w:val="both"/>
            <w:rPr>
              <w:lang w:val="en-AU"/>
            </w:rPr>
          </w:pPr>
        </w:p>
        <w:p w14:paraId="5F3A35FB" w14:textId="77777777" w:rsidR="005A3312" w:rsidRDefault="005A3312" w:rsidP="00770742">
          <w:pPr>
            <w:jc w:val="both"/>
            <w:rPr>
              <w:lang w:val="en-AU"/>
            </w:rPr>
          </w:pPr>
        </w:p>
        <w:p w14:paraId="2215AFA7" w14:textId="35006173" w:rsidR="005A3312" w:rsidRDefault="005A3312" w:rsidP="00770742">
          <w:pPr>
            <w:jc w:val="both"/>
            <w:rPr>
              <w:lang w:val="en-AU"/>
            </w:rPr>
          </w:pPr>
        </w:p>
        <w:p w14:paraId="6AA75310" w14:textId="302A884C" w:rsidR="005A3312" w:rsidRDefault="005A3312" w:rsidP="00770742">
          <w:pPr>
            <w:jc w:val="both"/>
            <w:rPr>
              <w:lang w:val="en-AU"/>
            </w:rPr>
          </w:pPr>
        </w:p>
        <w:p w14:paraId="6ABB8C45" w14:textId="4D9ACD1D" w:rsidR="005A3312" w:rsidRDefault="005A3312" w:rsidP="00770742">
          <w:pPr>
            <w:jc w:val="both"/>
            <w:rPr>
              <w:lang w:val="en-AU"/>
            </w:rPr>
          </w:pPr>
        </w:p>
        <w:p w14:paraId="46BBA89A" w14:textId="283FF855" w:rsidR="00410F0B" w:rsidRDefault="00410F0B" w:rsidP="00770742">
          <w:pPr>
            <w:jc w:val="both"/>
            <w:rPr>
              <w:lang w:val="en-AU"/>
            </w:rPr>
          </w:pPr>
        </w:p>
        <w:p w14:paraId="3926AD4C" w14:textId="4E8D09C2" w:rsidR="00410F0B" w:rsidRDefault="00410F0B" w:rsidP="00770742">
          <w:pPr>
            <w:jc w:val="both"/>
            <w:rPr>
              <w:lang w:val="en-AU"/>
            </w:rPr>
          </w:pPr>
        </w:p>
        <w:p w14:paraId="083FB76C" w14:textId="77777777" w:rsidR="00410F0B" w:rsidRPr="00F6083A" w:rsidRDefault="00410F0B" w:rsidP="00770742">
          <w:pPr>
            <w:jc w:val="both"/>
            <w:rPr>
              <w:lang w:val="en-AU"/>
            </w:rPr>
          </w:pPr>
        </w:p>
        <w:p w14:paraId="71C3BA55" w14:textId="72B90AB7" w:rsidR="005A3312" w:rsidRPr="005A3312" w:rsidRDefault="00A24FF8" w:rsidP="00770742">
          <w:pPr>
            <w:pStyle w:val="Heading1"/>
            <w:jc w:val="both"/>
            <w:rPr>
              <w:b w:val="0"/>
              <w:bCs/>
              <w:sz w:val="40"/>
              <w:szCs w:val="16"/>
            </w:rPr>
          </w:pPr>
          <w:r>
            <w:rPr>
              <w:b w:val="0"/>
              <w:bCs/>
              <w:sz w:val="40"/>
              <w:szCs w:val="16"/>
            </w:rPr>
            <w:lastRenderedPageBreak/>
            <w:t>I</w:t>
          </w:r>
          <w:r w:rsidR="00E15D22">
            <w:rPr>
              <w:b w:val="0"/>
              <w:bCs/>
              <w:sz w:val="40"/>
              <w:szCs w:val="16"/>
            </w:rPr>
            <w:t>V</w:t>
          </w:r>
          <w:r>
            <w:rPr>
              <w:b w:val="0"/>
              <w:bCs/>
              <w:sz w:val="40"/>
              <w:szCs w:val="16"/>
            </w:rPr>
            <w:t xml:space="preserve">. </w:t>
          </w:r>
          <w:r w:rsidR="002371ED">
            <w:rPr>
              <w:b w:val="0"/>
              <w:bCs/>
              <w:sz w:val="40"/>
              <w:szCs w:val="16"/>
            </w:rPr>
            <w:t>Discussion</w:t>
          </w:r>
        </w:p>
        <w:p w14:paraId="5F23229D" w14:textId="77777777" w:rsidR="005A3312" w:rsidRPr="005A3312" w:rsidRDefault="005A3312" w:rsidP="00770742">
          <w:pPr>
            <w:jc w:val="both"/>
          </w:pPr>
        </w:p>
        <w:p w14:paraId="367C7EF6" w14:textId="46978B4F" w:rsidR="00C265B6" w:rsidRDefault="00814E14" w:rsidP="00770742">
          <w:pPr>
            <w:ind w:left="288"/>
            <w:jc w:val="both"/>
          </w:pPr>
          <w:r w:rsidRPr="00814E14">
            <w:t>Based on the observations from Figures 14</w:t>
          </w:r>
          <w:r w:rsidR="00770742">
            <w:t>,</w:t>
          </w:r>
          <w:r w:rsidRPr="00814E14">
            <w:t>' there are four findings. First, most of the employees with attrition falls in the age range [25-35] years old, which suggests that there is a high likelihood of attrition for younger employees in comparison to older ones. Second, a distance from home</w:t>
          </w:r>
          <w:r w:rsidR="00662A4D">
            <w:t>,</w:t>
          </w:r>
          <w:r w:rsidRPr="00814E14">
            <w:t xml:space="preserve"> which less than or equal </w:t>
          </w:r>
          <w:r w:rsidR="00770742">
            <w:t xml:space="preserve">10 </w:t>
          </w:r>
          <w:r w:rsidRPr="00814E14">
            <w:t>was covering many of the employees with attrition. Therefore, good separation distance from the work location helps to reduce attrition. Third, almost 150 employees with attrition were in job level 1 with a decreasing pattern for this number with the increase of the job level, which indicates that junior employees tend to be more prone to attrition than senior ones. Forth, most of the employees with attrition had been paid less than $5000 per month, which indicates that the more rewarding the salary</w:t>
          </w:r>
          <w:r w:rsidR="00662A4D">
            <w:t>,</w:t>
          </w:r>
          <w:r w:rsidRPr="00814E14">
            <w:t xml:space="preserve"> the more the chance to overcome attrition. Finally, many of the attrition cases occurred to employees with less than 10 years with the company, which reflects how the culture of the company over time is important in fighting symptoms of attrition.</w:t>
          </w:r>
        </w:p>
        <w:p w14:paraId="01E6FEEC" w14:textId="15CE6779" w:rsidR="00814E14" w:rsidRDefault="00814E14" w:rsidP="00770742">
          <w:pPr>
            <w:ind w:left="288"/>
            <w:jc w:val="both"/>
          </w:pPr>
        </w:p>
        <w:p w14:paraId="2A64483B" w14:textId="6433BD8C" w:rsidR="00814E14" w:rsidRDefault="00814E14" w:rsidP="00770742">
          <w:pPr>
            <w:ind w:left="288"/>
            <w:jc w:val="both"/>
          </w:pPr>
        </w:p>
        <w:p w14:paraId="2FFB93F4" w14:textId="6167C74A" w:rsidR="00814E14" w:rsidRDefault="00814E14" w:rsidP="00770742">
          <w:pPr>
            <w:ind w:left="288"/>
            <w:jc w:val="both"/>
          </w:pPr>
        </w:p>
        <w:p w14:paraId="65553EF1" w14:textId="77777777" w:rsidR="00814E14" w:rsidRPr="005A3312" w:rsidRDefault="00814E14" w:rsidP="00770742">
          <w:pPr>
            <w:ind w:left="288"/>
            <w:jc w:val="both"/>
            <w:rPr>
              <w:rtl/>
            </w:rPr>
          </w:pPr>
        </w:p>
        <w:p w14:paraId="1399AFFE" w14:textId="73F8EA05" w:rsidR="00CF1B98" w:rsidRDefault="00662A4D" w:rsidP="00770742">
          <w:pPr>
            <w:ind w:left="288"/>
            <w:jc w:val="both"/>
          </w:pPr>
          <w:r w:rsidRPr="00662A4D">
            <w:t>For the findings from the relationship of (Over Time, Total working years, Monthly income, Marital statuses) columns</w:t>
          </w:r>
          <w:r>
            <w:t>,</w:t>
          </w:r>
          <w:r w:rsidRPr="00662A4D">
            <w:t xml:space="preserve"> we discuss as follows.</w:t>
          </w:r>
          <w:r>
            <w:t xml:space="preserve"> </w:t>
          </w:r>
          <w:r w:rsidRPr="00662A4D">
            <w:t xml:space="preserve">From Figure 17, the pie chart shows that the percentage of employees who worked for an overtime rate. These workers represent 71.7% of </w:t>
          </w:r>
          <w:r>
            <w:t>the</w:t>
          </w:r>
          <w:r w:rsidRPr="00662A4D">
            <w:t xml:space="preserve"> total number, whereas only 28.3% didn't experience overtime worked. Furthermore, as what numbers </w:t>
          </w:r>
          <w:r>
            <w:t xml:space="preserve">are </w:t>
          </w:r>
          <w:r w:rsidRPr="00662A4D">
            <w:t>shown in Figure 18, 127 of employees who worked for overtime and got</w:t>
          </w:r>
          <w:bookmarkStart w:id="23" w:name="_GoBack"/>
          <w:bookmarkEnd w:id="23"/>
          <w:r w:rsidRPr="00662A4D">
            <w:t xml:space="preserve"> attrition. Witch is slightly higher than who didn't work for extra time and got attrition. So, we can conclude that most attrition is in the non-overtime group in terms of the proportion of employee</w:t>
          </w:r>
          <w:r>
            <w:t>s</w:t>
          </w:r>
          <w:r w:rsidRPr="00662A4D">
            <w:t xml:space="preserve"> who leave the company.</w:t>
          </w:r>
          <w:r>
            <w:t xml:space="preserve"> </w:t>
          </w:r>
          <w:r w:rsidRPr="00662A4D">
            <w:t>However, regarding overall numbers, the highest attrition is from the overtime worked</w:t>
          </w:r>
          <w:r>
            <w:t xml:space="preserve"> for</w:t>
          </w:r>
          <w:r w:rsidRPr="00662A4D">
            <w:t xml:space="preserve"> </w:t>
          </w:r>
          <w:r>
            <w:t xml:space="preserve">the </w:t>
          </w:r>
          <w:r w:rsidRPr="00662A4D">
            <w:t xml:space="preserve">group. And </w:t>
          </w:r>
          <w:proofErr w:type="gramStart"/>
          <w:r w:rsidRPr="00662A4D">
            <w:t>despite the fact that</w:t>
          </w:r>
          <w:proofErr w:type="gramEnd"/>
          <w:r w:rsidRPr="00662A4D">
            <w:t xml:space="preserve"> overtime worked is the main reason </w:t>
          </w:r>
          <w:r>
            <w:t>for</w:t>
          </w:r>
          <w:r w:rsidRPr="00662A4D">
            <w:t xml:space="preserve"> suffering from attrition, these people who </w:t>
          </w:r>
          <w:r>
            <w:t>are</w:t>
          </w:r>
          <w:r w:rsidRPr="00662A4D">
            <w:t xml:space="preserve"> working for overtime usually stressed out</w:t>
          </w:r>
          <w:r>
            <w:t>,</w:t>
          </w:r>
          <w:r w:rsidRPr="00662A4D">
            <w:t xml:space="preserve"> and that affect</w:t>
          </w:r>
          <w:r>
            <w:t>s</w:t>
          </w:r>
          <w:r w:rsidRPr="00662A4D">
            <w:t xml:space="preserve"> them in </w:t>
          </w:r>
          <w:r>
            <w:t xml:space="preserve">the </w:t>
          </w:r>
          <w:r w:rsidRPr="00662A4D">
            <w:t xml:space="preserve">whole aspect of their life. We didn't come with a significant result due to the issue with </w:t>
          </w:r>
          <w:r>
            <w:t xml:space="preserve">the </w:t>
          </w:r>
          <w:r w:rsidRPr="00662A4D">
            <w:t>majority of not attrition group.</w:t>
          </w:r>
        </w:p>
        <w:p w14:paraId="1575F004" w14:textId="68857B5A" w:rsidR="00662A4D" w:rsidRDefault="00662A4D" w:rsidP="00770742">
          <w:pPr>
            <w:ind w:left="288"/>
            <w:jc w:val="both"/>
          </w:pPr>
        </w:p>
        <w:p w14:paraId="5FD3FA5C" w14:textId="5560B87F" w:rsidR="00111581" w:rsidRDefault="00662A4D" w:rsidP="00770742">
          <w:pPr>
            <w:ind w:left="288"/>
            <w:jc w:val="both"/>
          </w:pPr>
          <w:r w:rsidRPr="00662A4D">
            <w:t>From figure 19: the histogram distribution is right-skewed. And it shows the percentage of total working years in comparison with all the employees. Table [3] explain the percentage distribution of years sorted by largest to smallest percent in detail. Next, we visualized the total working years across the attrition state to see how many years most people try to leave the company. From Figure 20: we can see the attrition probably is highest for lower total working years. After that, regarding the statistics, Figure 21 gives us a clear glance at the interesting statistics. First, as shown, the average number of total working years is 11 years and 2 months. Second, the standers deviation is nearly 7 years and 8 months. Third, the minimum years are less than a year</w:t>
          </w:r>
          <w:r w:rsidR="00770742">
            <w:t>,</w:t>
          </w:r>
          <w:r w:rsidRPr="00662A4D">
            <w:t xml:space="preserve"> and the greatest years are 40 years. Finally, we can also indicate that 25percentile of employees had 6 total experience years, while 75% of the employee had 15 total experience years. In addition, we wanted to see based on the maximum and minimum of total working years for employees whether they got attrition or not. Figure 22 and Figure 23 have answered our queries. As a result of Figure 22, which lists the highest total working years of the employee, we as clearly see that had only 2 employees who worked 40 years</w:t>
          </w:r>
          <w:r w:rsidR="00770742">
            <w:t>, w</w:t>
          </w:r>
          <w:r w:rsidRPr="00662A4D">
            <w:t>hat's interesting, that he did not get attrition the same as the oldest employees. Compared to the minimum</w:t>
          </w:r>
          <w:r>
            <w:t xml:space="preserve"> </w:t>
          </w:r>
          <w:r w:rsidRPr="00662A4D">
            <w:t>of total working years in Figure 23, Over 50% hav</w:t>
          </w:r>
          <w:r w:rsidR="00770742">
            <w:t>e</w:t>
          </w:r>
          <w:r w:rsidRPr="00662A4D">
            <w:t xml:space="preserve"> less than a year of total working years suffer from attrition</w:t>
          </w:r>
          <w:r w:rsidR="00770742">
            <w:t>, w</w:t>
          </w:r>
          <w:r w:rsidRPr="00662A4D">
            <w:t>hich is, more than the percentage of those who didn't suffer from attrition on the same working year and the represented 11 employees of total numbers of all employees.</w:t>
          </w:r>
        </w:p>
        <w:p w14:paraId="2DAEFDB7" w14:textId="77777777" w:rsidR="00111581" w:rsidRPr="00111581" w:rsidRDefault="00111581" w:rsidP="00770742">
          <w:pPr>
            <w:jc w:val="both"/>
          </w:pPr>
        </w:p>
        <w:p w14:paraId="47FD355E" w14:textId="3744D503" w:rsidR="00077619" w:rsidRDefault="00077619" w:rsidP="00770742">
          <w:pPr>
            <w:ind w:left="432"/>
            <w:jc w:val="both"/>
          </w:pPr>
        </w:p>
        <w:p w14:paraId="66ACB86B" w14:textId="0B2BC308" w:rsidR="00662A4D" w:rsidRDefault="00662A4D" w:rsidP="00770742">
          <w:pPr>
            <w:ind w:left="432"/>
            <w:jc w:val="both"/>
          </w:pPr>
        </w:p>
        <w:p w14:paraId="28E5BB70" w14:textId="77777777" w:rsidR="00662A4D" w:rsidRDefault="00662A4D" w:rsidP="00770742">
          <w:pPr>
            <w:ind w:left="432"/>
            <w:jc w:val="both"/>
          </w:pPr>
        </w:p>
        <w:tbl>
          <w:tblPr>
            <w:tblpPr w:leftFromText="180" w:rightFromText="180" w:bottomFromText="160" w:vertAnchor="text" w:horzAnchor="page" w:tblpXSpec="center" w:tblpY="71"/>
            <w:tblW w:w="4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175"/>
          </w:tblGrid>
          <w:tr w:rsidR="009F7384" w14:paraId="5A2BF9F7" w14:textId="77777777" w:rsidTr="004D6D62">
            <w:trPr>
              <w:trHeight w:val="300"/>
            </w:trPr>
            <w:tc>
              <w:tcPr>
                <w:tcW w:w="4135" w:type="dxa"/>
                <w:gridSpan w:val="2"/>
                <w:tcBorders>
                  <w:top w:val="single" w:sz="4" w:space="0" w:color="auto"/>
                  <w:left w:val="single" w:sz="4" w:space="0" w:color="auto"/>
                  <w:bottom w:val="single" w:sz="4" w:space="0" w:color="auto"/>
                  <w:right w:val="single" w:sz="4" w:space="0" w:color="auto"/>
                </w:tcBorders>
                <w:vAlign w:val="center"/>
              </w:tcPr>
              <w:p w14:paraId="65FDF1A3" w14:textId="66F0E540"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 xml:space="preserve">Total </w:t>
                </w:r>
                <w:r w:rsidR="004D6D62">
                  <w:rPr>
                    <w:rFonts w:ascii="Calibri" w:eastAsia="Times New Roman" w:hAnsi="Calibri" w:cs="Calibri"/>
                    <w:color w:val="000000"/>
                  </w:rPr>
                  <w:t>W</w:t>
                </w:r>
                <w:r>
                  <w:rPr>
                    <w:rFonts w:ascii="Calibri" w:eastAsia="Times New Roman" w:hAnsi="Calibri" w:cs="Calibri"/>
                    <w:color w:val="000000"/>
                  </w:rPr>
                  <w:t xml:space="preserve">orking </w:t>
                </w:r>
                <w:r w:rsidR="004D6D62">
                  <w:rPr>
                    <w:rFonts w:ascii="Calibri" w:eastAsia="Times New Roman" w:hAnsi="Calibri" w:cs="Calibri"/>
                    <w:color w:val="000000"/>
                  </w:rPr>
                  <w:t>Y</w:t>
                </w:r>
                <w:r>
                  <w:rPr>
                    <w:rFonts w:ascii="Calibri" w:eastAsia="Times New Roman" w:hAnsi="Calibri" w:cs="Calibri"/>
                    <w:color w:val="000000"/>
                  </w:rPr>
                  <w:t>ears</w:t>
                </w:r>
                <w:r w:rsidR="004D6D62">
                  <w:rPr>
                    <w:rFonts w:ascii="Calibri" w:eastAsia="Times New Roman" w:hAnsi="Calibri" w:cs="Calibri"/>
                    <w:color w:val="000000"/>
                  </w:rPr>
                  <w:t xml:space="preserve"> Percentage</w:t>
                </w:r>
              </w:p>
            </w:tc>
          </w:tr>
          <w:tr w:rsidR="009F7384" w14:paraId="4881EB22"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tcPr>
              <w:p w14:paraId="54DFDF06"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years</w:t>
                </w:r>
              </w:p>
            </w:tc>
            <w:tc>
              <w:tcPr>
                <w:tcW w:w="3175" w:type="dxa"/>
                <w:tcBorders>
                  <w:top w:val="single" w:sz="4" w:space="0" w:color="auto"/>
                  <w:left w:val="single" w:sz="4" w:space="0" w:color="auto"/>
                  <w:bottom w:val="single" w:sz="4" w:space="0" w:color="auto"/>
                  <w:right w:val="single" w:sz="4" w:space="0" w:color="auto"/>
                </w:tcBorders>
                <w:vAlign w:val="center"/>
              </w:tcPr>
              <w:p w14:paraId="2B7BD407" w14:textId="75CEDE94" w:rsidR="009F7384" w:rsidRDefault="004D6D62" w:rsidP="00770742">
                <w:pPr>
                  <w:jc w:val="both"/>
                  <w:rPr>
                    <w:rFonts w:ascii="Calibri" w:eastAsia="Times New Roman" w:hAnsi="Calibri" w:cs="Calibri"/>
                    <w:color w:val="000000"/>
                  </w:rPr>
                </w:pPr>
                <w:r>
                  <w:rPr>
                    <w:rFonts w:ascii="Calibri" w:eastAsia="Times New Roman" w:hAnsi="Calibri" w:cs="Calibri"/>
                    <w:color w:val="000000"/>
                  </w:rPr>
                  <w:t>Percentage</w:t>
                </w:r>
              </w:p>
            </w:tc>
          </w:tr>
          <w:tr w:rsidR="009F7384" w14:paraId="2794818B"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3B2641FB"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10-11</w:t>
                </w:r>
              </w:p>
            </w:tc>
            <w:tc>
              <w:tcPr>
                <w:tcW w:w="3175" w:type="dxa"/>
                <w:tcBorders>
                  <w:top w:val="single" w:sz="4" w:space="0" w:color="auto"/>
                  <w:left w:val="single" w:sz="4" w:space="0" w:color="auto"/>
                  <w:bottom w:val="single" w:sz="4" w:space="0" w:color="auto"/>
                  <w:right w:val="single" w:sz="4" w:space="0" w:color="auto"/>
                </w:tcBorders>
                <w:vAlign w:val="center"/>
                <w:hideMark/>
              </w:tcPr>
              <w:p w14:paraId="45BE10BA" w14:textId="16FC09F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16.19%</w:t>
                </w:r>
              </w:p>
            </w:tc>
          </w:tr>
          <w:tr w:rsidR="009F7384" w14:paraId="7AAC0D5B"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073A8066"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6-7</w:t>
                </w:r>
              </w:p>
            </w:tc>
            <w:tc>
              <w:tcPr>
                <w:tcW w:w="3175" w:type="dxa"/>
                <w:tcBorders>
                  <w:top w:val="single" w:sz="4" w:space="0" w:color="auto"/>
                  <w:left w:val="single" w:sz="4" w:space="0" w:color="auto"/>
                  <w:bottom w:val="single" w:sz="4" w:space="0" w:color="auto"/>
                  <w:right w:val="single" w:sz="4" w:space="0" w:color="auto"/>
                </w:tcBorders>
                <w:vAlign w:val="center"/>
                <w:hideMark/>
              </w:tcPr>
              <w:p w14:paraId="6A5C86CB" w14:textId="5E17135C"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14%</w:t>
                </w:r>
              </w:p>
            </w:tc>
          </w:tr>
          <w:tr w:rsidR="009F7384" w14:paraId="4D09B306"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358966AD"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8-9</w:t>
                </w:r>
              </w:p>
            </w:tc>
            <w:tc>
              <w:tcPr>
                <w:tcW w:w="3175" w:type="dxa"/>
                <w:tcBorders>
                  <w:top w:val="single" w:sz="4" w:space="0" w:color="auto"/>
                  <w:left w:val="single" w:sz="4" w:space="0" w:color="auto"/>
                  <w:bottom w:val="single" w:sz="4" w:space="0" w:color="auto"/>
                  <w:right w:val="single" w:sz="4" w:space="0" w:color="auto"/>
                </w:tcBorders>
                <w:vAlign w:val="center"/>
                <w:hideMark/>
              </w:tcPr>
              <w:p w14:paraId="7334D62F" w14:textId="364E86F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13.5%</w:t>
                </w:r>
              </w:p>
            </w:tc>
          </w:tr>
          <w:tr w:rsidR="009F7384" w14:paraId="3F26698C"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0825C107"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4-5</w:t>
                </w:r>
              </w:p>
            </w:tc>
            <w:tc>
              <w:tcPr>
                <w:tcW w:w="3175" w:type="dxa"/>
                <w:tcBorders>
                  <w:top w:val="single" w:sz="4" w:space="0" w:color="auto"/>
                  <w:left w:val="single" w:sz="4" w:space="0" w:color="auto"/>
                  <w:bottom w:val="single" w:sz="4" w:space="0" w:color="auto"/>
                  <w:right w:val="single" w:sz="4" w:space="0" w:color="auto"/>
                </w:tcBorders>
                <w:vAlign w:val="center"/>
                <w:hideMark/>
              </w:tcPr>
              <w:p w14:paraId="2B6AE6D6" w14:textId="7D9C83B3"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10.2%</w:t>
                </w:r>
              </w:p>
            </w:tc>
          </w:tr>
          <w:tr w:rsidR="009F7384" w14:paraId="10EDF81F"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3FABF67A"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0-1</w:t>
                </w:r>
              </w:p>
            </w:tc>
            <w:tc>
              <w:tcPr>
                <w:tcW w:w="3175" w:type="dxa"/>
                <w:tcBorders>
                  <w:top w:val="single" w:sz="4" w:space="0" w:color="auto"/>
                  <w:left w:val="single" w:sz="4" w:space="0" w:color="auto"/>
                  <w:bottom w:val="single" w:sz="4" w:space="0" w:color="auto"/>
                  <w:right w:val="single" w:sz="4" w:space="0" w:color="auto"/>
                </w:tcBorders>
                <w:vAlign w:val="center"/>
                <w:hideMark/>
              </w:tcPr>
              <w:p w14:paraId="431B7F43" w14:textId="78755F49"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6.2%</w:t>
                </w:r>
              </w:p>
            </w:tc>
          </w:tr>
          <w:tr w:rsidR="009F7384" w14:paraId="1C6E56BF"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14547B61"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12-13</w:t>
                </w:r>
              </w:p>
            </w:tc>
            <w:tc>
              <w:tcPr>
                <w:tcW w:w="3175" w:type="dxa"/>
                <w:tcBorders>
                  <w:top w:val="single" w:sz="4" w:space="0" w:color="auto"/>
                  <w:left w:val="single" w:sz="4" w:space="0" w:color="auto"/>
                  <w:bottom w:val="single" w:sz="4" w:space="0" w:color="auto"/>
                  <w:right w:val="single" w:sz="4" w:space="0" w:color="auto"/>
                </w:tcBorders>
                <w:vAlign w:val="center"/>
                <w:hideMark/>
              </w:tcPr>
              <w:p w14:paraId="080E01F9" w14:textId="49D57E10"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5.7%</w:t>
                </w:r>
              </w:p>
            </w:tc>
          </w:tr>
          <w:tr w:rsidR="009F7384" w14:paraId="78823CB0"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50029415"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2-3</w:t>
                </w:r>
              </w:p>
            </w:tc>
            <w:tc>
              <w:tcPr>
                <w:tcW w:w="3175" w:type="dxa"/>
                <w:tcBorders>
                  <w:top w:val="single" w:sz="4" w:space="0" w:color="auto"/>
                  <w:left w:val="single" w:sz="4" w:space="0" w:color="auto"/>
                  <w:bottom w:val="single" w:sz="4" w:space="0" w:color="auto"/>
                  <w:right w:val="single" w:sz="4" w:space="0" w:color="auto"/>
                </w:tcBorders>
                <w:vAlign w:val="center"/>
                <w:hideMark/>
              </w:tcPr>
              <w:p w14:paraId="0DF7DA66" w14:textId="1E52001C"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4.9%</w:t>
                </w:r>
              </w:p>
            </w:tc>
          </w:tr>
          <w:tr w:rsidR="009F7384" w14:paraId="0E847A74"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375F30A3"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14-15</w:t>
                </w:r>
              </w:p>
            </w:tc>
            <w:tc>
              <w:tcPr>
                <w:tcW w:w="3175" w:type="dxa"/>
                <w:tcBorders>
                  <w:top w:val="single" w:sz="4" w:space="0" w:color="auto"/>
                  <w:left w:val="single" w:sz="4" w:space="0" w:color="auto"/>
                  <w:bottom w:val="single" w:sz="4" w:space="0" w:color="auto"/>
                  <w:right w:val="single" w:sz="4" w:space="0" w:color="auto"/>
                </w:tcBorders>
                <w:vAlign w:val="center"/>
                <w:hideMark/>
              </w:tcPr>
              <w:p w14:paraId="59D9AB10" w14:textId="4ADAF2E9"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4.8%</w:t>
                </w:r>
              </w:p>
            </w:tc>
          </w:tr>
          <w:tr w:rsidR="009F7384" w14:paraId="27F2C817"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0B5A6E5D"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16-17</w:t>
                </w:r>
              </w:p>
            </w:tc>
            <w:tc>
              <w:tcPr>
                <w:tcW w:w="3175" w:type="dxa"/>
                <w:tcBorders>
                  <w:top w:val="single" w:sz="4" w:space="0" w:color="auto"/>
                  <w:left w:val="single" w:sz="4" w:space="0" w:color="auto"/>
                  <w:bottom w:val="single" w:sz="4" w:space="0" w:color="auto"/>
                  <w:right w:val="single" w:sz="4" w:space="0" w:color="auto"/>
                </w:tcBorders>
                <w:vAlign w:val="center"/>
                <w:hideMark/>
              </w:tcPr>
              <w:p w14:paraId="27489E6F" w14:textId="4CA5AC16"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4.7%</w:t>
                </w:r>
              </w:p>
            </w:tc>
          </w:tr>
          <w:tr w:rsidR="009F7384" w14:paraId="437D6FDC"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27F2E3F0"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20-21</w:t>
                </w:r>
              </w:p>
            </w:tc>
            <w:tc>
              <w:tcPr>
                <w:tcW w:w="3175" w:type="dxa"/>
                <w:tcBorders>
                  <w:top w:val="single" w:sz="4" w:space="0" w:color="auto"/>
                  <w:left w:val="single" w:sz="4" w:space="0" w:color="auto"/>
                  <w:bottom w:val="single" w:sz="4" w:space="0" w:color="auto"/>
                  <w:right w:val="single" w:sz="4" w:space="0" w:color="auto"/>
                </w:tcBorders>
                <w:vAlign w:val="center"/>
                <w:hideMark/>
              </w:tcPr>
              <w:p w14:paraId="2C1F2FE7" w14:textId="0AC7A0DC"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4.35%</w:t>
                </w:r>
              </w:p>
            </w:tc>
          </w:tr>
          <w:tr w:rsidR="009F7384" w14:paraId="11EA0899"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3E391494"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18-19</w:t>
                </w:r>
              </w:p>
            </w:tc>
            <w:tc>
              <w:tcPr>
                <w:tcW w:w="3175" w:type="dxa"/>
                <w:tcBorders>
                  <w:top w:val="single" w:sz="4" w:space="0" w:color="auto"/>
                  <w:left w:val="single" w:sz="4" w:space="0" w:color="auto"/>
                  <w:bottom w:val="single" w:sz="4" w:space="0" w:color="auto"/>
                  <w:right w:val="single" w:sz="4" w:space="0" w:color="auto"/>
                </w:tcBorders>
                <w:vAlign w:val="center"/>
                <w:hideMark/>
              </w:tcPr>
              <w:p w14:paraId="2ED73A73" w14:textId="2772DBBC"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3.3%</w:t>
                </w:r>
              </w:p>
            </w:tc>
          </w:tr>
          <w:tr w:rsidR="009F7384" w14:paraId="5883BDBD"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5A589F9C"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22-23</w:t>
                </w:r>
              </w:p>
            </w:tc>
            <w:tc>
              <w:tcPr>
                <w:tcW w:w="3175" w:type="dxa"/>
                <w:tcBorders>
                  <w:top w:val="single" w:sz="4" w:space="0" w:color="auto"/>
                  <w:left w:val="single" w:sz="4" w:space="0" w:color="auto"/>
                  <w:bottom w:val="single" w:sz="4" w:space="0" w:color="auto"/>
                  <w:right w:val="single" w:sz="4" w:space="0" w:color="auto"/>
                </w:tcBorders>
                <w:vAlign w:val="center"/>
                <w:hideMark/>
              </w:tcPr>
              <w:p w14:paraId="14F00F32" w14:textId="7C647D88"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2.92%</w:t>
                </w:r>
              </w:p>
            </w:tc>
          </w:tr>
          <w:tr w:rsidR="009F7384" w14:paraId="1D6886BC"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5112EDED"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24-25</w:t>
                </w:r>
              </w:p>
            </w:tc>
            <w:tc>
              <w:tcPr>
                <w:tcW w:w="3175" w:type="dxa"/>
                <w:tcBorders>
                  <w:top w:val="single" w:sz="4" w:space="0" w:color="auto"/>
                  <w:left w:val="single" w:sz="4" w:space="0" w:color="auto"/>
                  <w:bottom w:val="single" w:sz="4" w:space="0" w:color="auto"/>
                  <w:right w:val="single" w:sz="4" w:space="0" w:color="auto"/>
                </w:tcBorders>
                <w:vAlign w:val="center"/>
                <w:hideMark/>
              </w:tcPr>
              <w:p w14:paraId="5E3E7703" w14:textId="3630BA20"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2.17%</w:t>
                </w:r>
              </w:p>
            </w:tc>
          </w:tr>
          <w:tr w:rsidR="009F7384" w14:paraId="0FCED002"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4E058934"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28-29</w:t>
                </w:r>
              </w:p>
            </w:tc>
            <w:tc>
              <w:tcPr>
                <w:tcW w:w="3175" w:type="dxa"/>
                <w:tcBorders>
                  <w:top w:val="single" w:sz="4" w:space="0" w:color="auto"/>
                  <w:left w:val="single" w:sz="4" w:space="0" w:color="auto"/>
                  <w:bottom w:val="single" w:sz="4" w:space="0" w:color="auto"/>
                  <w:right w:val="single" w:sz="4" w:space="0" w:color="auto"/>
                </w:tcBorders>
                <w:vAlign w:val="center"/>
                <w:hideMark/>
              </w:tcPr>
              <w:p w14:paraId="456D5E7E" w14:textId="066130E0"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1.63%</w:t>
                </w:r>
              </w:p>
            </w:tc>
          </w:tr>
          <w:tr w:rsidR="009F7384" w14:paraId="0ED3AC05"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0C0E941A"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26-27</w:t>
                </w:r>
              </w:p>
            </w:tc>
            <w:tc>
              <w:tcPr>
                <w:tcW w:w="3175" w:type="dxa"/>
                <w:tcBorders>
                  <w:top w:val="single" w:sz="4" w:space="0" w:color="auto"/>
                  <w:left w:val="single" w:sz="4" w:space="0" w:color="auto"/>
                  <w:bottom w:val="single" w:sz="4" w:space="0" w:color="auto"/>
                  <w:right w:val="single" w:sz="4" w:space="0" w:color="auto"/>
                </w:tcBorders>
                <w:vAlign w:val="center"/>
                <w:hideMark/>
              </w:tcPr>
              <w:p w14:paraId="265465D7" w14:textId="599CAD48"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1.42%</w:t>
                </w:r>
              </w:p>
            </w:tc>
          </w:tr>
          <w:tr w:rsidR="009F7384" w14:paraId="24DB3C48"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697AF728"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30-31</w:t>
                </w:r>
              </w:p>
            </w:tc>
            <w:tc>
              <w:tcPr>
                <w:tcW w:w="3175" w:type="dxa"/>
                <w:tcBorders>
                  <w:top w:val="single" w:sz="4" w:space="0" w:color="auto"/>
                  <w:left w:val="single" w:sz="4" w:space="0" w:color="auto"/>
                  <w:bottom w:val="single" w:sz="4" w:space="0" w:color="auto"/>
                  <w:right w:val="single" w:sz="4" w:space="0" w:color="auto"/>
                </w:tcBorders>
                <w:vAlign w:val="center"/>
                <w:hideMark/>
              </w:tcPr>
              <w:p w14:paraId="2D68B457" w14:textId="6AB08DED"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1.08%</w:t>
                </w:r>
              </w:p>
            </w:tc>
          </w:tr>
          <w:tr w:rsidR="009F7384" w14:paraId="2DD2029E"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09A4655C"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32-33</w:t>
                </w:r>
              </w:p>
            </w:tc>
            <w:tc>
              <w:tcPr>
                <w:tcW w:w="3175" w:type="dxa"/>
                <w:tcBorders>
                  <w:top w:val="single" w:sz="4" w:space="0" w:color="auto"/>
                  <w:left w:val="single" w:sz="4" w:space="0" w:color="auto"/>
                  <w:bottom w:val="single" w:sz="4" w:space="0" w:color="auto"/>
                  <w:right w:val="single" w:sz="4" w:space="0" w:color="auto"/>
                </w:tcBorders>
                <w:vAlign w:val="center"/>
                <w:hideMark/>
              </w:tcPr>
              <w:p w14:paraId="02D12DAD" w14:textId="1241B716"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1.08%</w:t>
                </w:r>
              </w:p>
            </w:tc>
          </w:tr>
          <w:tr w:rsidR="009F7384" w14:paraId="45E243A9"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6CBB26CA"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36-37</w:t>
                </w:r>
              </w:p>
            </w:tc>
            <w:tc>
              <w:tcPr>
                <w:tcW w:w="3175" w:type="dxa"/>
                <w:tcBorders>
                  <w:top w:val="single" w:sz="4" w:space="0" w:color="auto"/>
                  <w:left w:val="single" w:sz="4" w:space="0" w:color="auto"/>
                  <w:bottom w:val="single" w:sz="4" w:space="0" w:color="auto"/>
                  <w:right w:val="single" w:sz="4" w:space="0" w:color="auto"/>
                </w:tcBorders>
                <w:vAlign w:val="center"/>
                <w:hideMark/>
              </w:tcPr>
              <w:p w14:paraId="62CBF77C" w14:textId="7E196F60"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0.68%</w:t>
                </w:r>
              </w:p>
            </w:tc>
          </w:tr>
          <w:tr w:rsidR="009F7384" w14:paraId="7CF62AC8"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144A8EA7"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34-35</w:t>
                </w:r>
              </w:p>
            </w:tc>
            <w:tc>
              <w:tcPr>
                <w:tcW w:w="3175" w:type="dxa"/>
                <w:tcBorders>
                  <w:top w:val="single" w:sz="4" w:space="0" w:color="auto"/>
                  <w:left w:val="single" w:sz="4" w:space="0" w:color="auto"/>
                  <w:bottom w:val="single" w:sz="4" w:space="0" w:color="auto"/>
                  <w:right w:val="single" w:sz="4" w:space="0" w:color="auto"/>
                </w:tcBorders>
                <w:vAlign w:val="center"/>
                <w:hideMark/>
              </w:tcPr>
              <w:p w14:paraId="0B4F517F" w14:textId="30D2B268"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0.54%</w:t>
                </w:r>
              </w:p>
            </w:tc>
          </w:tr>
          <w:tr w:rsidR="009F7384" w14:paraId="4BC5A46B"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0AD43CF6"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40-41</w:t>
                </w:r>
              </w:p>
            </w:tc>
            <w:tc>
              <w:tcPr>
                <w:tcW w:w="3175" w:type="dxa"/>
                <w:tcBorders>
                  <w:top w:val="single" w:sz="4" w:space="0" w:color="auto"/>
                  <w:left w:val="single" w:sz="4" w:space="0" w:color="auto"/>
                  <w:bottom w:val="single" w:sz="4" w:space="0" w:color="auto"/>
                  <w:right w:val="single" w:sz="4" w:space="0" w:color="auto"/>
                </w:tcBorders>
                <w:vAlign w:val="center"/>
                <w:hideMark/>
              </w:tcPr>
              <w:p w14:paraId="0B33580D" w14:textId="1E13156D"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0.136%</w:t>
                </w:r>
              </w:p>
            </w:tc>
          </w:tr>
          <w:tr w:rsidR="009F7384" w14:paraId="0E682B6E" w14:textId="77777777" w:rsidTr="004D6D62">
            <w:trPr>
              <w:trHeight w:val="300"/>
            </w:trPr>
            <w:tc>
              <w:tcPr>
                <w:tcW w:w="960" w:type="dxa"/>
                <w:tcBorders>
                  <w:top w:val="single" w:sz="4" w:space="0" w:color="auto"/>
                  <w:left w:val="single" w:sz="4" w:space="0" w:color="auto"/>
                  <w:bottom w:val="single" w:sz="4" w:space="0" w:color="auto"/>
                  <w:right w:val="single" w:sz="4" w:space="0" w:color="auto"/>
                </w:tcBorders>
                <w:vAlign w:val="center"/>
                <w:hideMark/>
              </w:tcPr>
              <w:p w14:paraId="78417176" w14:textId="77777777"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38-39</w:t>
                </w:r>
              </w:p>
            </w:tc>
            <w:tc>
              <w:tcPr>
                <w:tcW w:w="3175" w:type="dxa"/>
                <w:tcBorders>
                  <w:top w:val="single" w:sz="4" w:space="0" w:color="auto"/>
                  <w:left w:val="single" w:sz="4" w:space="0" w:color="auto"/>
                  <w:bottom w:val="single" w:sz="4" w:space="0" w:color="auto"/>
                  <w:right w:val="single" w:sz="4" w:space="0" w:color="auto"/>
                </w:tcBorders>
                <w:vAlign w:val="center"/>
                <w:hideMark/>
              </w:tcPr>
              <w:p w14:paraId="01AABED9" w14:textId="5D29C1AD" w:rsidR="009F7384" w:rsidRDefault="009F7384" w:rsidP="00770742">
                <w:pPr>
                  <w:jc w:val="both"/>
                  <w:rPr>
                    <w:rFonts w:ascii="Calibri" w:eastAsia="Times New Roman" w:hAnsi="Calibri" w:cs="Calibri"/>
                    <w:color w:val="000000"/>
                  </w:rPr>
                </w:pPr>
                <w:r>
                  <w:rPr>
                    <w:rFonts w:ascii="Calibri" w:eastAsia="Times New Roman" w:hAnsi="Calibri" w:cs="Calibri"/>
                    <w:color w:val="000000"/>
                  </w:rPr>
                  <w:t>0.068%</w:t>
                </w:r>
              </w:p>
            </w:tc>
          </w:tr>
        </w:tbl>
        <w:p w14:paraId="73C152F3" w14:textId="5A9838C0" w:rsidR="00077619" w:rsidRDefault="00077619" w:rsidP="00770742">
          <w:pPr>
            <w:ind w:left="432"/>
            <w:jc w:val="both"/>
          </w:pPr>
        </w:p>
        <w:p w14:paraId="1CC5FCFD" w14:textId="72872437" w:rsidR="00077619" w:rsidRDefault="00077619" w:rsidP="00770742">
          <w:pPr>
            <w:ind w:left="432"/>
            <w:jc w:val="both"/>
          </w:pPr>
        </w:p>
        <w:p w14:paraId="4585358F" w14:textId="2264983A" w:rsidR="00077619" w:rsidRDefault="00077619" w:rsidP="00770742">
          <w:pPr>
            <w:ind w:left="432"/>
            <w:jc w:val="both"/>
          </w:pPr>
        </w:p>
        <w:p w14:paraId="0830A46B" w14:textId="4D204AF4" w:rsidR="00077619" w:rsidRDefault="00077619" w:rsidP="00770742">
          <w:pPr>
            <w:ind w:left="432"/>
            <w:jc w:val="both"/>
          </w:pPr>
        </w:p>
        <w:p w14:paraId="6AE84150" w14:textId="6B1E8F9F" w:rsidR="00077619" w:rsidRDefault="00077619" w:rsidP="00770742">
          <w:pPr>
            <w:ind w:left="432"/>
            <w:jc w:val="both"/>
          </w:pPr>
        </w:p>
        <w:p w14:paraId="0E78C6D1" w14:textId="4A7003BC" w:rsidR="00077619" w:rsidRDefault="00077619" w:rsidP="00770742">
          <w:pPr>
            <w:ind w:left="432"/>
            <w:jc w:val="both"/>
          </w:pPr>
        </w:p>
        <w:p w14:paraId="464C2BE6" w14:textId="733CDFE8" w:rsidR="00077619" w:rsidRDefault="00077619" w:rsidP="00770742">
          <w:pPr>
            <w:ind w:left="432"/>
            <w:jc w:val="both"/>
          </w:pPr>
        </w:p>
        <w:p w14:paraId="0166C0D2" w14:textId="5DFFDD61" w:rsidR="00077619" w:rsidRDefault="00077619" w:rsidP="00770742">
          <w:pPr>
            <w:ind w:left="432"/>
            <w:jc w:val="both"/>
          </w:pPr>
        </w:p>
        <w:p w14:paraId="3BDCA8B5" w14:textId="1B40FE39" w:rsidR="00077619" w:rsidRDefault="00077619" w:rsidP="00770742">
          <w:pPr>
            <w:ind w:left="432"/>
            <w:jc w:val="both"/>
          </w:pPr>
        </w:p>
        <w:p w14:paraId="27659BB6" w14:textId="00136824" w:rsidR="00077619" w:rsidRDefault="00077619" w:rsidP="00770742">
          <w:pPr>
            <w:ind w:left="432"/>
            <w:jc w:val="both"/>
          </w:pPr>
        </w:p>
        <w:p w14:paraId="038EEA73" w14:textId="1CC4E831" w:rsidR="00077619" w:rsidRDefault="00077619" w:rsidP="00770742">
          <w:pPr>
            <w:ind w:left="432"/>
            <w:jc w:val="both"/>
          </w:pPr>
        </w:p>
        <w:p w14:paraId="490C5997" w14:textId="79D5C98C" w:rsidR="00077619" w:rsidRDefault="00077619" w:rsidP="00770742">
          <w:pPr>
            <w:ind w:left="432"/>
            <w:jc w:val="both"/>
          </w:pPr>
        </w:p>
        <w:p w14:paraId="19A1FBF1" w14:textId="764B1E98" w:rsidR="00077619" w:rsidRDefault="00077619" w:rsidP="00770742">
          <w:pPr>
            <w:ind w:left="432"/>
            <w:jc w:val="both"/>
          </w:pPr>
        </w:p>
        <w:p w14:paraId="3AE1A973" w14:textId="7E2E80E8" w:rsidR="00077619" w:rsidRDefault="00077619" w:rsidP="00770742">
          <w:pPr>
            <w:ind w:left="432"/>
            <w:jc w:val="both"/>
          </w:pPr>
        </w:p>
        <w:p w14:paraId="59144635" w14:textId="79D637E4" w:rsidR="00077619" w:rsidRDefault="00077619" w:rsidP="00770742">
          <w:pPr>
            <w:ind w:left="432"/>
            <w:jc w:val="both"/>
          </w:pPr>
        </w:p>
        <w:p w14:paraId="2A2B2176" w14:textId="77777777" w:rsidR="00077619" w:rsidRDefault="00077619" w:rsidP="00770742">
          <w:pPr>
            <w:ind w:left="432"/>
            <w:jc w:val="both"/>
          </w:pPr>
        </w:p>
        <w:p w14:paraId="678ED6CC" w14:textId="77777777" w:rsidR="00077619" w:rsidRDefault="00077619" w:rsidP="00770742">
          <w:pPr>
            <w:ind w:left="432"/>
            <w:jc w:val="both"/>
          </w:pPr>
        </w:p>
        <w:p w14:paraId="5F71AF31" w14:textId="275ACB4F" w:rsidR="00CF1B98" w:rsidRDefault="00CF1B98" w:rsidP="00770742">
          <w:pPr>
            <w:ind w:left="426"/>
            <w:jc w:val="both"/>
            <w:rPr>
              <w:rFonts w:ascii="Verdana" w:hAnsi="Verdana"/>
              <w:color w:val="000000"/>
              <w:sz w:val="18"/>
              <w:szCs w:val="18"/>
              <w:shd w:val="clear" w:color="auto" w:fill="FFFFFF"/>
            </w:rPr>
          </w:pPr>
        </w:p>
        <w:p w14:paraId="61366DBD" w14:textId="77777777" w:rsidR="00CF1B98" w:rsidRDefault="00CF1B98" w:rsidP="00770742">
          <w:pPr>
            <w:ind w:left="426"/>
            <w:jc w:val="both"/>
            <w:rPr>
              <w:rFonts w:ascii="Verdana" w:hAnsi="Verdana"/>
              <w:color w:val="000000"/>
              <w:sz w:val="18"/>
              <w:szCs w:val="18"/>
              <w:shd w:val="clear" w:color="auto" w:fill="FFFFFF"/>
            </w:rPr>
          </w:pPr>
        </w:p>
        <w:p w14:paraId="7027B865" w14:textId="77777777" w:rsidR="00CF1B98" w:rsidRPr="00C265B6" w:rsidRDefault="00CF1B98" w:rsidP="00770742">
          <w:pPr>
            <w:ind w:left="426"/>
            <w:jc w:val="both"/>
            <w:rPr>
              <w:rFonts w:ascii="Verdana" w:hAnsi="Verdana"/>
              <w:color w:val="000000"/>
              <w:sz w:val="18"/>
              <w:szCs w:val="18"/>
              <w:shd w:val="clear" w:color="auto" w:fill="FFFFFF"/>
              <w:lang w:val="en-AU"/>
            </w:rPr>
          </w:pPr>
        </w:p>
        <w:p w14:paraId="485EB8D6" w14:textId="13981983" w:rsidR="00CF1B98" w:rsidRDefault="00CF1B98" w:rsidP="00770742">
          <w:pPr>
            <w:ind w:left="426"/>
            <w:jc w:val="both"/>
            <w:rPr>
              <w:rFonts w:ascii="Verdana" w:hAnsi="Verdana"/>
              <w:color w:val="000000"/>
              <w:sz w:val="18"/>
              <w:szCs w:val="18"/>
              <w:shd w:val="clear" w:color="auto" w:fill="FFFFFF"/>
            </w:rPr>
          </w:pPr>
        </w:p>
        <w:p w14:paraId="4D177B13" w14:textId="77777777" w:rsidR="00E92091" w:rsidRDefault="00E92091" w:rsidP="00770742">
          <w:pPr>
            <w:ind w:left="426"/>
            <w:jc w:val="both"/>
            <w:rPr>
              <w:rFonts w:ascii="Verdana" w:hAnsi="Verdana"/>
              <w:color w:val="000000"/>
              <w:sz w:val="18"/>
              <w:szCs w:val="18"/>
              <w:shd w:val="clear" w:color="auto" w:fill="FFFFFF"/>
            </w:rPr>
          </w:pPr>
        </w:p>
        <w:p w14:paraId="2E2B15B0" w14:textId="53AF7A9E" w:rsidR="00CF1B98" w:rsidRDefault="00CF1B98" w:rsidP="00770742">
          <w:pPr>
            <w:ind w:left="426"/>
            <w:jc w:val="both"/>
            <w:rPr>
              <w:rFonts w:ascii="Verdana" w:hAnsi="Verdana"/>
              <w:color w:val="000000"/>
              <w:sz w:val="18"/>
              <w:szCs w:val="18"/>
              <w:shd w:val="clear" w:color="auto" w:fill="FFFFFF"/>
            </w:rPr>
          </w:pPr>
        </w:p>
        <w:p w14:paraId="0DFFD592" w14:textId="19E4DE42" w:rsidR="00077619" w:rsidRDefault="00077619" w:rsidP="00770742">
          <w:pPr>
            <w:ind w:left="426"/>
            <w:jc w:val="both"/>
            <w:rPr>
              <w:rFonts w:ascii="Verdana" w:hAnsi="Verdana"/>
              <w:color w:val="000000"/>
              <w:sz w:val="18"/>
              <w:szCs w:val="18"/>
              <w:shd w:val="clear" w:color="auto" w:fill="FFFFFF"/>
            </w:rPr>
          </w:pPr>
        </w:p>
        <w:p w14:paraId="7C2F429E" w14:textId="77777777" w:rsidR="00410F0B" w:rsidRDefault="00410F0B" w:rsidP="00770742">
          <w:pPr>
            <w:ind w:left="426"/>
            <w:jc w:val="both"/>
            <w:rPr>
              <w:rFonts w:ascii="Verdana" w:hAnsi="Verdana"/>
              <w:color w:val="000000"/>
              <w:sz w:val="18"/>
              <w:szCs w:val="18"/>
              <w:shd w:val="clear" w:color="auto" w:fill="FFFFFF"/>
            </w:rPr>
          </w:pPr>
        </w:p>
        <w:p w14:paraId="6120E220" w14:textId="458FC7DB" w:rsidR="00077619" w:rsidRDefault="00077619" w:rsidP="00770742">
          <w:pPr>
            <w:ind w:left="426"/>
            <w:jc w:val="both"/>
            <w:rPr>
              <w:rFonts w:ascii="Verdana" w:hAnsi="Verdana"/>
              <w:color w:val="000000"/>
              <w:sz w:val="18"/>
              <w:szCs w:val="18"/>
              <w:shd w:val="clear" w:color="auto" w:fill="FFFFFF"/>
            </w:rPr>
          </w:pPr>
        </w:p>
        <w:p w14:paraId="37F2FB6B" w14:textId="7FA4100F" w:rsidR="00077619" w:rsidRDefault="00077619" w:rsidP="00770742">
          <w:pPr>
            <w:ind w:left="426"/>
            <w:jc w:val="both"/>
            <w:rPr>
              <w:rFonts w:ascii="Verdana" w:hAnsi="Verdana"/>
              <w:color w:val="000000"/>
              <w:sz w:val="18"/>
              <w:szCs w:val="18"/>
              <w:shd w:val="clear" w:color="auto" w:fill="FFFFFF"/>
            </w:rPr>
          </w:pPr>
        </w:p>
        <w:p w14:paraId="540907A2" w14:textId="7976B92D" w:rsidR="00077619" w:rsidRDefault="00077619" w:rsidP="00770742">
          <w:pPr>
            <w:ind w:left="426"/>
            <w:jc w:val="both"/>
            <w:rPr>
              <w:rFonts w:ascii="Verdana" w:hAnsi="Verdana"/>
              <w:color w:val="000000"/>
              <w:sz w:val="18"/>
              <w:szCs w:val="18"/>
              <w:shd w:val="clear" w:color="auto" w:fill="FFFFFF"/>
            </w:rPr>
          </w:pPr>
        </w:p>
        <w:p w14:paraId="5AAADFB1" w14:textId="68547C50" w:rsidR="00077619" w:rsidRDefault="00077619" w:rsidP="00770742">
          <w:pPr>
            <w:ind w:left="426"/>
            <w:jc w:val="both"/>
            <w:rPr>
              <w:rFonts w:ascii="Verdana" w:hAnsi="Verdana"/>
              <w:color w:val="000000"/>
              <w:sz w:val="18"/>
              <w:szCs w:val="18"/>
              <w:shd w:val="clear" w:color="auto" w:fill="FFFFFF"/>
            </w:rPr>
          </w:pPr>
        </w:p>
        <w:p w14:paraId="0C32024D" w14:textId="758EF366" w:rsidR="00077619" w:rsidRDefault="00077619" w:rsidP="00770742">
          <w:pPr>
            <w:ind w:left="426"/>
            <w:jc w:val="both"/>
            <w:rPr>
              <w:rFonts w:ascii="Verdana" w:hAnsi="Verdana"/>
              <w:color w:val="000000"/>
              <w:sz w:val="18"/>
              <w:szCs w:val="18"/>
              <w:shd w:val="clear" w:color="auto" w:fill="FFFFFF"/>
            </w:rPr>
          </w:pPr>
        </w:p>
        <w:p w14:paraId="38B1AA4E" w14:textId="1DA303E1" w:rsidR="00410F0B" w:rsidRPr="005F47CC" w:rsidRDefault="00410F0B" w:rsidP="00356C27">
          <w:pPr>
            <w:jc w:val="center"/>
            <w:rPr>
              <w:sz w:val="28"/>
              <w:szCs w:val="28"/>
            </w:rPr>
          </w:pPr>
          <w:r>
            <w:rPr>
              <w:i/>
              <w:iCs/>
              <w:sz w:val="18"/>
              <w:szCs w:val="18"/>
            </w:rPr>
            <w:t xml:space="preserve">Table 3: Percentage of total working years </w:t>
          </w:r>
          <w:r>
            <w:rPr>
              <w:sz w:val="18"/>
              <w:szCs w:val="18"/>
            </w:rPr>
            <w:t>of the IBM employee attrition dataset.</w:t>
          </w:r>
        </w:p>
        <w:p w14:paraId="12DF419D" w14:textId="77777777" w:rsidR="00410F0B" w:rsidRDefault="00410F0B" w:rsidP="00770742">
          <w:pPr>
            <w:jc w:val="both"/>
          </w:pPr>
        </w:p>
        <w:p w14:paraId="4E076199" w14:textId="0C37FA02" w:rsidR="00077619" w:rsidRDefault="00077619" w:rsidP="00770742">
          <w:pPr>
            <w:jc w:val="both"/>
            <w:rPr>
              <w:rFonts w:ascii="Verdana" w:hAnsi="Verdana"/>
              <w:color w:val="000000"/>
              <w:sz w:val="18"/>
              <w:szCs w:val="18"/>
              <w:shd w:val="clear" w:color="auto" w:fill="FFFFFF"/>
            </w:rPr>
          </w:pPr>
        </w:p>
        <w:p w14:paraId="300FDDBB" w14:textId="6BB89AC2" w:rsidR="00E85A04" w:rsidRDefault="00662A4D" w:rsidP="00770742">
          <w:pPr>
            <w:jc w:val="both"/>
            <w:rPr>
              <w:lang w:val="en-AU"/>
            </w:rPr>
          </w:pPr>
          <w:r w:rsidRPr="00662A4D">
            <w:rPr>
              <w:lang w:val="en-AU"/>
            </w:rPr>
            <w:t xml:space="preserve">From figure 24: the histogram distribution of monthly income is right-skewed. Also, it shows the percentage of the total monthly income in comparison with all the employees. Table [4] explains the percentage distribution of years sorted by largest to smallest percent in detail. Next, Figure 25 gives us a clear view of the interesting statistics. First, as shown, the average number of monthly </w:t>
          </w:r>
          <w:proofErr w:type="gramStart"/>
          <w:r w:rsidRPr="00662A4D">
            <w:rPr>
              <w:lang w:val="en-AU"/>
            </w:rPr>
            <w:t>income</w:t>
          </w:r>
          <w:proofErr w:type="gramEnd"/>
          <w:r w:rsidRPr="00662A4D">
            <w:rPr>
              <w:lang w:val="en-AU"/>
            </w:rPr>
            <w:t xml:space="preserve"> is 6502$. Second, the standard deviation is 4707$. Third, the smallest monthly income is 1009</w:t>
          </w:r>
          <w:r>
            <w:rPr>
              <w:lang w:val="en-AU"/>
            </w:rPr>
            <w:t>,</w:t>
          </w:r>
          <w:r w:rsidRPr="00662A4D">
            <w:rPr>
              <w:lang w:val="en-AU"/>
            </w:rPr>
            <w:t xml:space="preserve"> and the most </w:t>
          </w:r>
          <w:r>
            <w:rPr>
              <w:lang w:val="en-AU"/>
            </w:rPr>
            <w:t>is</w:t>
          </w:r>
          <w:r w:rsidRPr="00662A4D">
            <w:rPr>
              <w:lang w:val="en-AU"/>
            </w:rPr>
            <w:t xml:space="preserve"> 199</w:t>
          </w:r>
          <w:r>
            <w:rPr>
              <w:lang w:val="en-AU"/>
            </w:rPr>
            <w:t>9$.</w:t>
          </w:r>
          <w:r w:rsidRPr="00662A4D">
            <w:rPr>
              <w:lang w:val="en-AU"/>
            </w:rPr>
            <w:t xml:space="preserve"> Finally, we can illustrate that 25% of employees earned 2911$ per month, while 75% of employees earned 8379$ per month. Also, we wanted to find out wh</w:t>
          </w:r>
          <w:r>
            <w:rPr>
              <w:lang w:val="en-AU"/>
            </w:rPr>
            <w:t>e</w:t>
          </w:r>
          <w:r w:rsidRPr="00662A4D">
            <w:rPr>
              <w:lang w:val="en-AU"/>
            </w:rPr>
            <w:t>ther the employees with the highest monthly income got attrition or not</w:t>
          </w:r>
          <w:r>
            <w:rPr>
              <w:lang w:val="en-AU"/>
            </w:rPr>
            <w:t>—t</w:t>
          </w:r>
          <w:r w:rsidRPr="00662A4D">
            <w:rPr>
              <w:lang w:val="en-AU"/>
            </w:rPr>
            <w:t>he same as with the employee with the lowest monthly income. As a result, we found that the employee got attrition with the lowest salary</w:t>
          </w:r>
          <w:r>
            <w:rPr>
              <w:lang w:val="en-AU"/>
            </w:rPr>
            <w:t>,</w:t>
          </w:r>
          <w:r w:rsidRPr="00662A4D">
            <w:rPr>
              <w:lang w:val="en-AU"/>
            </w:rPr>
            <w:t xml:space="preserve"> and he did not with the highest salary. So, we conclude the attrition </w:t>
          </w:r>
          <w:proofErr w:type="spellStart"/>
          <w:r w:rsidRPr="00662A4D">
            <w:rPr>
              <w:lang w:val="en-AU"/>
            </w:rPr>
            <w:t>sate</w:t>
          </w:r>
          <w:proofErr w:type="spellEnd"/>
          <w:r w:rsidRPr="00662A4D">
            <w:rPr>
              <w:lang w:val="en-AU"/>
            </w:rPr>
            <w:t xml:space="preserve"> decreased with an increase </w:t>
          </w:r>
          <w:r>
            <w:rPr>
              <w:lang w:val="en-AU"/>
            </w:rPr>
            <w:t>in</w:t>
          </w:r>
          <w:r w:rsidRPr="00662A4D">
            <w:rPr>
              <w:lang w:val="en-AU"/>
            </w:rPr>
            <w:t xml:space="preserve"> the monthly income.</w:t>
          </w:r>
        </w:p>
        <w:p w14:paraId="3D408884" w14:textId="6FC21088" w:rsidR="00662A4D" w:rsidRDefault="00662A4D" w:rsidP="00770742">
          <w:pPr>
            <w:jc w:val="both"/>
            <w:rPr>
              <w:lang w:val="en-AU"/>
            </w:rPr>
          </w:pPr>
        </w:p>
        <w:p w14:paraId="030136C8" w14:textId="77777777" w:rsidR="00662A4D" w:rsidRDefault="00662A4D" w:rsidP="00770742">
          <w:pPr>
            <w:jc w:val="both"/>
          </w:pPr>
        </w:p>
        <w:p w14:paraId="19E69791" w14:textId="224D399E" w:rsidR="00E85A04" w:rsidRDefault="00E85A04" w:rsidP="00770742">
          <w:pPr>
            <w:spacing w:line="360" w:lineRule="auto"/>
            <w:jc w:val="both"/>
          </w:pPr>
          <w:r>
            <w:t xml:space="preserve">From Figure 28, according to monthly income, we have tried to examine the question </w:t>
          </w:r>
          <w:r w:rsidR="00662A4D">
            <w:t>of</w:t>
          </w:r>
          <w:r>
            <w:t xml:space="preserve"> whether </w:t>
          </w:r>
          <w:r w:rsidR="00662A4D">
            <w:t xml:space="preserve">the </w:t>
          </w:r>
          <w:r>
            <w:t>average monthly income before attrition is different for males and females. For this query</w:t>
          </w:r>
          <w:r w:rsidR="00662A4D">
            <w:t>,</w:t>
          </w:r>
          <w:r>
            <w:t xml:space="preserve"> we plot a bar chart that shows the average salary for the employee who suffer</w:t>
          </w:r>
          <w:r w:rsidR="00662A4D">
            <w:t>s</w:t>
          </w:r>
          <w:r>
            <w:t xml:space="preserve"> from attrition were </w:t>
          </w:r>
          <w:r w:rsidR="00662A4D">
            <w:t xml:space="preserve">the </w:t>
          </w:r>
          <w:r>
            <w:t xml:space="preserve">same for both </w:t>
          </w:r>
          <w:r>
            <w:lastRenderedPageBreak/>
            <w:t xml:space="preserve">male and female employees. The average salary of </w:t>
          </w:r>
          <w:r w:rsidR="00662A4D">
            <w:t xml:space="preserve">a </w:t>
          </w:r>
          <w:r>
            <w:t>female w</w:t>
          </w:r>
          <w:r w:rsidR="00662A4D">
            <w:t>as</w:t>
          </w:r>
          <w:r>
            <w:t xml:space="preserve"> slightly higher than the male employees. So, we conclude the attrition state decreased with an increase </w:t>
          </w:r>
          <w:r w:rsidR="00662A4D">
            <w:t>in</w:t>
          </w:r>
          <w:r>
            <w:t xml:space="preserve"> the monthly income.</w:t>
          </w:r>
        </w:p>
        <w:p w14:paraId="5CC147DF" w14:textId="6B5EFA92" w:rsidR="00E85A04" w:rsidRPr="00E85A04" w:rsidRDefault="00E85A04" w:rsidP="00770742">
          <w:pPr>
            <w:ind w:left="432"/>
            <w:jc w:val="both"/>
          </w:pPr>
        </w:p>
        <w:p w14:paraId="6465D9E6" w14:textId="32653036" w:rsidR="00077619" w:rsidRDefault="00077619" w:rsidP="00770742">
          <w:pPr>
            <w:ind w:left="426"/>
            <w:jc w:val="both"/>
            <w:rPr>
              <w:rFonts w:ascii="Verdana" w:hAnsi="Verdana"/>
              <w:color w:val="000000"/>
              <w:sz w:val="18"/>
              <w:szCs w:val="18"/>
              <w:shd w:val="clear" w:color="auto" w:fill="FFFFFF"/>
            </w:rPr>
          </w:pPr>
        </w:p>
        <w:p w14:paraId="6EF7516B" w14:textId="20FB72DB" w:rsidR="00077619" w:rsidRDefault="00077619" w:rsidP="00770742">
          <w:pPr>
            <w:ind w:left="426"/>
            <w:jc w:val="both"/>
            <w:rPr>
              <w:rFonts w:ascii="Verdana" w:hAnsi="Verdana"/>
              <w:color w:val="000000"/>
              <w:sz w:val="18"/>
              <w:szCs w:val="18"/>
              <w:shd w:val="clear" w:color="auto" w:fill="FFFFFF"/>
            </w:rPr>
          </w:pPr>
        </w:p>
        <w:p w14:paraId="04ACCA24" w14:textId="6A0CEE4B" w:rsidR="00E82BDE" w:rsidRDefault="00E82BDE" w:rsidP="00770742">
          <w:pPr>
            <w:jc w:val="both"/>
            <w:rPr>
              <w:rFonts w:ascii="Verdana" w:hAnsi="Verdana"/>
              <w:color w:val="000000"/>
              <w:sz w:val="18"/>
              <w:szCs w:val="18"/>
              <w:shd w:val="clear" w:color="auto" w:fill="FFFFFF"/>
            </w:rPr>
          </w:pPr>
        </w:p>
        <w:p w14:paraId="0D1EB03B" w14:textId="6D5B7A02" w:rsidR="00E85A04" w:rsidRDefault="00E85A04" w:rsidP="00770742">
          <w:pPr>
            <w:jc w:val="both"/>
            <w:rPr>
              <w:rFonts w:ascii="Verdana" w:hAnsi="Verdana"/>
              <w:color w:val="000000"/>
              <w:sz w:val="18"/>
              <w:szCs w:val="18"/>
              <w:shd w:val="clear" w:color="auto" w:fill="FFFFFF"/>
            </w:rPr>
          </w:pPr>
        </w:p>
        <w:p w14:paraId="69648FDE" w14:textId="77777777" w:rsidR="00E85A04" w:rsidRDefault="00E85A04" w:rsidP="00770742">
          <w:pPr>
            <w:jc w:val="both"/>
            <w:rPr>
              <w:rFonts w:ascii="Verdana" w:hAnsi="Verdana"/>
              <w:color w:val="000000"/>
              <w:sz w:val="18"/>
              <w:szCs w:val="18"/>
              <w:shd w:val="clear" w:color="auto" w:fill="FFFFFF"/>
            </w:rPr>
          </w:pPr>
        </w:p>
        <w:p w14:paraId="0C7542BD" w14:textId="77777777" w:rsidR="00077619" w:rsidRDefault="00077619" w:rsidP="00770742">
          <w:pPr>
            <w:ind w:left="426"/>
            <w:jc w:val="both"/>
            <w:rPr>
              <w:rFonts w:ascii="Verdana" w:hAnsi="Verdana"/>
              <w:color w:val="000000"/>
              <w:sz w:val="18"/>
              <w:szCs w:val="18"/>
              <w:shd w:val="clear" w:color="auto" w:fill="FFFFFF"/>
            </w:rPr>
          </w:pPr>
        </w:p>
        <w:p w14:paraId="555F3969" w14:textId="412A6057" w:rsidR="00077619" w:rsidRDefault="00077619" w:rsidP="00770742">
          <w:pPr>
            <w:ind w:left="426"/>
            <w:jc w:val="both"/>
            <w:rPr>
              <w:rFonts w:ascii="Verdana" w:hAnsi="Verdana"/>
              <w:color w:val="000000"/>
              <w:sz w:val="18"/>
              <w:szCs w:val="18"/>
              <w:shd w:val="clear" w:color="auto" w:fill="FFFFFF"/>
            </w:rPr>
          </w:pPr>
        </w:p>
        <w:p w14:paraId="11BEB25D" w14:textId="5BCD5B92" w:rsidR="00077619" w:rsidRDefault="00077619" w:rsidP="00770742">
          <w:pPr>
            <w:ind w:left="426"/>
            <w:jc w:val="both"/>
            <w:rPr>
              <w:rFonts w:ascii="Verdana" w:hAnsi="Verdana"/>
              <w:color w:val="000000"/>
              <w:sz w:val="18"/>
              <w:szCs w:val="18"/>
              <w:shd w:val="clear" w:color="auto" w:fill="FFFFFF"/>
            </w:rPr>
          </w:pPr>
        </w:p>
        <w:tbl>
          <w:tblPr>
            <w:tblStyle w:val="TableGrid"/>
            <w:tblW w:w="0" w:type="auto"/>
            <w:tblInd w:w="2415" w:type="dxa"/>
            <w:tblLook w:val="04A0" w:firstRow="1" w:lastRow="0" w:firstColumn="1" w:lastColumn="0" w:noHBand="0" w:noVBand="1"/>
          </w:tblPr>
          <w:tblGrid>
            <w:gridCol w:w="2425"/>
            <w:gridCol w:w="3535"/>
          </w:tblGrid>
          <w:tr w:rsidR="004D6D62" w:rsidRPr="006A70A4" w14:paraId="19DCD602" w14:textId="77777777" w:rsidTr="004D6D62">
            <w:tc>
              <w:tcPr>
                <w:tcW w:w="5960" w:type="dxa"/>
                <w:gridSpan w:val="2"/>
                <w:vAlign w:val="center"/>
              </w:tcPr>
              <w:p w14:paraId="38045926" w14:textId="688923A5" w:rsidR="004D6D62" w:rsidRPr="006A70A4" w:rsidRDefault="004D6D62" w:rsidP="00770742">
                <w:pPr>
                  <w:jc w:val="both"/>
                </w:pPr>
                <w:r>
                  <w:t>Total Monthly Income Percentage</w:t>
                </w:r>
              </w:p>
            </w:tc>
          </w:tr>
          <w:tr w:rsidR="004D6D62" w:rsidRPr="006A70A4" w14:paraId="07EF2A55" w14:textId="77777777" w:rsidTr="004D6D62">
            <w:tc>
              <w:tcPr>
                <w:tcW w:w="2425" w:type="dxa"/>
                <w:vAlign w:val="center"/>
              </w:tcPr>
              <w:p w14:paraId="2D824A19" w14:textId="2481DDC2" w:rsidR="004D6D62" w:rsidRPr="006A70A4" w:rsidRDefault="004D6D62" w:rsidP="00770742">
                <w:pPr>
                  <w:jc w:val="both"/>
                </w:pPr>
                <w:r>
                  <w:t>income</w:t>
                </w:r>
              </w:p>
            </w:tc>
            <w:tc>
              <w:tcPr>
                <w:tcW w:w="3535" w:type="dxa"/>
                <w:vAlign w:val="center"/>
              </w:tcPr>
              <w:p w14:paraId="7A6175BF" w14:textId="49A20AE7" w:rsidR="004D6D62" w:rsidRPr="006A70A4" w:rsidRDefault="004D6D62" w:rsidP="00770742">
                <w:pPr>
                  <w:jc w:val="both"/>
                </w:pPr>
                <w:r>
                  <w:t>Percentage</w:t>
                </w:r>
              </w:p>
            </w:tc>
          </w:tr>
          <w:tr w:rsidR="007C2313" w:rsidRPr="006A70A4" w14:paraId="7C4687CB" w14:textId="77777777" w:rsidTr="004D6D62">
            <w:tc>
              <w:tcPr>
                <w:tcW w:w="2425" w:type="dxa"/>
                <w:vAlign w:val="center"/>
              </w:tcPr>
              <w:p w14:paraId="340D2B58" w14:textId="0496938D" w:rsidR="007C2313" w:rsidRPr="006A70A4" w:rsidRDefault="007C2313" w:rsidP="00770742">
                <w:pPr>
                  <w:jc w:val="both"/>
                </w:pPr>
                <w:r w:rsidRPr="006A70A4">
                  <w:t>1000</w:t>
                </w:r>
                <w:r>
                  <w:t>$-</w:t>
                </w:r>
                <w:r w:rsidRPr="006A70A4">
                  <w:t>1499</w:t>
                </w:r>
                <w:r>
                  <w:t>$</w:t>
                </w:r>
              </w:p>
            </w:tc>
            <w:tc>
              <w:tcPr>
                <w:tcW w:w="3535" w:type="dxa"/>
                <w:vAlign w:val="center"/>
              </w:tcPr>
              <w:p w14:paraId="7844A3A2" w14:textId="6CDD5827" w:rsidR="007C2313" w:rsidRPr="006A70A4" w:rsidRDefault="007C2313" w:rsidP="00770742">
                <w:pPr>
                  <w:jc w:val="both"/>
                </w:pPr>
                <w:r w:rsidRPr="006A70A4">
                  <w:t>1.29</w:t>
                </w:r>
                <w:r w:rsidR="004D6D62">
                  <w:t>%</w:t>
                </w:r>
              </w:p>
            </w:tc>
          </w:tr>
          <w:tr w:rsidR="007C2313" w:rsidRPr="006A70A4" w14:paraId="7E9CA5FE" w14:textId="77777777" w:rsidTr="004D6D62">
            <w:tc>
              <w:tcPr>
                <w:tcW w:w="2425" w:type="dxa"/>
                <w:vAlign w:val="center"/>
              </w:tcPr>
              <w:p w14:paraId="38D46005" w14:textId="6EC99DC2" w:rsidR="007C2313" w:rsidRPr="006A70A4" w:rsidRDefault="007C2313" w:rsidP="00770742">
                <w:pPr>
                  <w:jc w:val="both"/>
                </w:pPr>
                <w:r w:rsidRPr="006A70A4">
                  <w:t>1500</w:t>
                </w:r>
                <w:r>
                  <w:t>$-</w:t>
                </w:r>
                <w:r w:rsidRPr="006A70A4">
                  <w:t>1999</w:t>
                </w:r>
                <w:r>
                  <w:t>$</w:t>
                </w:r>
              </w:p>
            </w:tc>
            <w:tc>
              <w:tcPr>
                <w:tcW w:w="3535" w:type="dxa"/>
                <w:vAlign w:val="center"/>
              </w:tcPr>
              <w:p w14:paraId="46748199" w14:textId="028BCD01" w:rsidR="007C2313" w:rsidRPr="006A70A4" w:rsidRDefault="007C2313" w:rsidP="00770742">
                <w:pPr>
                  <w:jc w:val="both"/>
                </w:pPr>
                <w:r w:rsidRPr="006A70A4">
                  <w:t>.95</w:t>
                </w:r>
                <w:r w:rsidR="004D6D62">
                  <w:t>%</w:t>
                </w:r>
              </w:p>
            </w:tc>
          </w:tr>
          <w:tr w:rsidR="007C2313" w:rsidRPr="006A70A4" w14:paraId="09FA45D8" w14:textId="77777777" w:rsidTr="004D6D62">
            <w:tc>
              <w:tcPr>
                <w:tcW w:w="2425" w:type="dxa"/>
                <w:vAlign w:val="center"/>
              </w:tcPr>
              <w:p w14:paraId="5A98F230" w14:textId="2E161DAB" w:rsidR="007C2313" w:rsidRPr="006A70A4" w:rsidRDefault="007C2313" w:rsidP="00770742">
                <w:pPr>
                  <w:jc w:val="both"/>
                </w:pPr>
                <w:r w:rsidRPr="006A70A4">
                  <w:t>2000</w:t>
                </w:r>
                <w:r>
                  <w:t>$-</w:t>
                </w:r>
                <w:r w:rsidRPr="006A70A4">
                  <w:t>2499</w:t>
                </w:r>
                <w:r>
                  <w:t>$</w:t>
                </w:r>
              </w:p>
            </w:tc>
            <w:tc>
              <w:tcPr>
                <w:tcW w:w="3535" w:type="dxa"/>
                <w:vAlign w:val="center"/>
              </w:tcPr>
              <w:p w14:paraId="38901173" w14:textId="48444427" w:rsidR="007C2313" w:rsidRPr="006A70A4" w:rsidRDefault="007C2313" w:rsidP="00770742">
                <w:pPr>
                  <w:jc w:val="both"/>
                </w:pPr>
                <w:r w:rsidRPr="006A70A4">
                  <w:t>12.99</w:t>
                </w:r>
                <w:r w:rsidR="004D6D62">
                  <w:t>%</w:t>
                </w:r>
              </w:p>
            </w:tc>
          </w:tr>
          <w:tr w:rsidR="007C2313" w:rsidRPr="006A70A4" w14:paraId="6A277167" w14:textId="77777777" w:rsidTr="004D6D62">
            <w:tc>
              <w:tcPr>
                <w:tcW w:w="2425" w:type="dxa"/>
                <w:vAlign w:val="center"/>
              </w:tcPr>
              <w:p w14:paraId="61561382" w14:textId="6231BF37" w:rsidR="007C2313" w:rsidRPr="006A70A4" w:rsidRDefault="007C2313" w:rsidP="00770742">
                <w:pPr>
                  <w:jc w:val="both"/>
                </w:pPr>
                <w:r w:rsidRPr="006A70A4">
                  <w:t>2500</w:t>
                </w:r>
                <w:r>
                  <w:t>$-</w:t>
                </w:r>
                <w:r w:rsidRPr="006A70A4">
                  <w:t>2999</w:t>
                </w:r>
                <w:r>
                  <w:t>$</w:t>
                </w:r>
              </w:p>
            </w:tc>
            <w:tc>
              <w:tcPr>
                <w:tcW w:w="3535" w:type="dxa"/>
                <w:vAlign w:val="center"/>
              </w:tcPr>
              <w:p w14:paraId="3E374A3A" w14:textId="7DF76D20" w:rsidR="007C2313" w:rsidRPr="006A70A4" w:rsidRDefault="007C2313" w:rsidP="00770742">
                <w:pPr>
                  <w:jc w:val="both"/>
                </w:pPr>
                <w:r w:rsidRPr="006A70A4">
                  <w:t>11.63</w:t>
                </w:r>
                <w:r w:rsidR="004D6D62">
                  <w:t>%</w:t>
                </w:r>
              </w:p>
            </w:tc>
          </w:tr>
          <w:tr w:rsidR="007C2313" w:rsidRPr="006A70A4" w14:paraId="2BF63052" w14:textId="77777777" w:rsidTr="004D6D62">
            <w:tc>
              <w:tcPr>
                <w:tcW w:w="2425" w:type="dxa"/>
                <w:vAlign w:val="center"/>
              </w:tcPr>
              <w:p w14:paraId="06367090" w14:textId="6862AFAC" w:rsidR="007C2313" w:rsidRPr="006A70A4" w:rsidRDefault="007C2313" w:rsidP="00770742">
                <w:pPr>
                  <w:jc w:val="both"/>
                </w:pPr>
                <w:r w:rsidRPr="006A70A4">
                  <w:t>3000</w:t>
                </w:r>
                <w:r>
                  <w:t>$-</w:t>
                </w:r>
                <w:r w:rsidRPr="006A70A4">
                  <w:t>3499</w:t>
                </w:r>
                <w:r>
                  <w:t>$</w:t>
                </w:r>
              </w:p>
            </w:tc>
            <w:tc>
              <w:tcPr>
                <w:tcW w:w="3535" w:type="dxa"/>
                <w:vAlign w:val="center"/>
              </w:tcPr>
              <w:p w14:paraId="7188E641" w14:textId="1822571E" w:rsidR="007C2313" w:rsidRPr="006A70A4" w:rsidRDefault="007C2313" w:rsidP="00770742">
                <w:pPr>
                  <w:jc w:val="both"/>
                </w:pPr>
                <w:r w:rsidRPr="006A70A4">
                  <w:t>5.23</w:t>
                </w:r>
                <w:r w:rsidR="004D6D62">
                  <w:t>%</w:t>
                </w:r>
              </w:p>
            </w:tc>
          </w:tr>
          <w:tr w:rsidR="007C2313" w:rsidRPr="006A70A4" w14:paraId="2C140445" w14:textId="77777777" w:rsidTr="004D6D62">
            <w:tc>
              <w:tcPr>
                <w:tcW w:w="2425" w:type="dxa"/>
                <w:vAlign w:val="center"/>
              </w:tcPr>
              <w:p w14:paraId="1EA87210" w14:textId="1A1074F8" w:rsidR="007C2313" w:rsidRPr="006A70A4" w:rsidRDefault="007C2313" w:rsidP="00770742">
                <w:pPr>
                  <w:jc w:val="both"/>
                </w:pPr>
                <w:r w:rsidRPr="006A70A4">
                  <w:t>3500</w:t>
                </w:r>
                <w:r>
                  <w:t>$-</w:t>
                </w:r>
                <w:r w:rsidRPr="006A70A4">
                  <w:t>3999</w:t>
                </w:r>
                <w:r>
                  <w:t>$</w:t>
                </w:r>
              </w:p>
            </w:tc>
            <w:tc>
              <w:tcPr>
                <w:tcW w:w="3535" w:type="dxa"/>
                <w:vAlign w:val="center"/>
              </w:tcPr>
              <w:p w14:paraId="3F2C9319" w14:textId="7874E25A" w:rsidR="007C2313" w:rsidRPr="006A70A4" w:rsidRDefault="007C2313" w:rsidP="00770742">
                <w:pPr>
                  <w:jc w:val="both"/>
                </w:pPr>
                <w:r w:rsidRPr="006A70A4">
                  <w:t>4.76</w:t>
                </w:r>
                <w:r w:rsidR="004D6D62">
                  <w:t>%</w:t>
                </w:r>
              </w:p>
            </w:tc>
          </w:tr>
          <w:tr w:rsidR="007C2313" w:rsidRPr="006A70A4" w14:paraId="114FC6F9" w14:textId="77777777" w:rsidTr="004D6D62">
            <w:tc>
              <w:tcPr>
                <w:tcW w:w="2425" w:type="dxa"/>
                <w:vAlign w:val="center"/>
              </w:tcPr>
              <w:p w14:paraId="16F48AE8" w14:textId="0B1BB589" w:rsidR="007C2313" w:rsidRPr="006A70A4" w:rsidRDefault="007C2313" w:rsidP="00770742">
                <w:pPr>
                  <w:jc w:val="both"/>
                </w:pPr>
                <w:r w:rsidRPr="006A70A4">
                  <w:t>4000</w:t>
                </w:r>
                <w:r>
                  <w:t>$-</w:t>
                </w:r>
                <w:r w:rsidRPr="006A70A4">
                  <w:t>4499</w:t>
                </w:r>
                <w:r>
                  <w:t>$</w:t>
                </w:r>
              </w:p>
            </w:tc>
            <w:tc>
              <w:tcPr>
                <w:tcW w:w="3535" w:type="dxa"/>
                <w:vAlign w:val="center"/>
              </w:tcPr>
              <w:p w14:paraId="3E81B6D4" w14:textId="371C8956" w:rsidR="007C2313" w:rsidRPr="006A70A4" w:rsidRDefault="007C2313" w:rsidP="00770742">
                <w:pPr>
                  <w:jc w:val="both"/>
                </w:pPr>
                <w:r w:rsidRPr="006A70A4">
                  <w:t>7.27</w:t>
                </w:r>
                <w:r w:rsidR="004D6D62">
                  <w:t>%</w:t>
                </w:r>
              </w:p>
            </w:tc>
          </w:tr>
          <w:tr w:rsidR="007C2313" w:rsidRPr="006A70A4" w14:paraId="22064F41" w14:textId="77777777" w:rsidTr="004D6D62">
            <w:tc>
              <w:tcPr>
                <w:tcW w:w="2425" w:type="dxa"/>
                <w:vAlign w:val="center"/>
              </w:tcPr>
              <w:p w14:paraId="3C90FDC6" w14:textId="1C473A54" w:rsidR="007C2313" w:rsidRPr="006A70A4" w:rsidRDefault="007C2313" w:rsidP="00770742">
                <w:pPr>
                  <w:jc w:val="both"/>
                </w:pPr>
                <w:r w:rsidRPr="006A70A4">
                  <w:t>4500</w:t>
                </w:r>
                <w:r>
                  <w:t>$-</w:t>
                </w:r>
                <w:r w:rsidRPr="006A70A4">
                  <w:t>4999</w:t>
                </w:r>
                <w:r>
                  <w:t>$</w:t>
                </w:r>
              </w:p>
            </w:tc>
            <w:tc>
              <w:tcPr>
                <w:tcW w:w="3535" w:type="dxa"/>
                <w:vAlign w:val="center"/>
              </w:tcPr>
              <w:p w14:paraId="21645B11" w14:textId="5CCD7EC8" w:rsidR="007C2313" w:rsidRPr="006A70A4" w:rsidRDefault="007C2313" w:rsidP="00770742">
                <w:pPr>
                  <w:jc w:val="both"/>
                </w:pPr>
                <w:r w:rsidRPr="006A70A4">
                  <w:t>6.80</w:t>
                </w:r>
                <w:r w:rsidR="004D6D62">
                  <w:t>%</w:t>
                </w:r>
              </w:p>
            </w:tc>
          </w:tr>
          <w:tr w:rsidR="007C2313" w:rsidRPr="006A70A4" w14:paraId="2FC6BE7C" w14:textId="77777777" w:rsidTr="004D6D62">
            <w:tc>
              <w:tcPr>
                <w:tcW w:w="2425" w:type="dxa"/>
                <w:vAlign w:val="center"/>
              </w:tcPr>
              <w:p w14:paraId="671B2D4E" w14:textId="485ADE61" w:rsidR="007C2313" w:rsidRPr="006A70A4" w:rsidRDefault="007C2313" w:rsidP="00770742">
                <w:pPr>
                  <w:jc w:val="both"/>
                </w:pPr>
                <w:r w:rsidRPr="006A70A4">
                  <w:t>5000</w:t>
                </w:r>
                <w:r>
                  <w:t>$-</w:t>
                </w:r>
                <w:r w:rsidRPr="006A70A4">
                  <w:t>5499</w:t>
                </w:r>
                <w:r>
                  <w:t>$</w:t>
                </w:r>
              </w:p>
            </w:tc>
            <w:tc>
              <w:tcPr>
                <w:tcW w:w="3535" w:type="dxa"/>
                <w:vAlign w:val="center"/>
              </w:tcPr>
              <w:p w14:paraId="18A5E81F" w14:textId="5285B6FE" w:rsidR="007C2313" w:rsidRPr="006A70A4" w:rsidRDefault="007C2313" w:rsidP="00770742">
                <w:pPr>
                  <w:jc w:val="both"/>
                </w:pPr>
                <w:r w:rsidRPr="006A70A4">
                  <w:t>7.07</w:t>
                </w:r>
                <w:r w:rsidR="004D6D62">
                  <w:t>%</w:t>
                </w:r>
              </w:p>
            </w:tc>
          </w:tr>
          <w:tr w:rsidR="007C2313" w:rsidRPr="006A70A4" w14:paraId="67C167F0" w14:textId="77777777" w:rsidTr="004D6D62">
            <w:tc>
              <w:tcPr>
                <w:tcW w:w="2425" w:type="dxa"/>
                <w:vAlign w:val="center"/>
              </w:tcPr>
              <w:p w14:paraId="768670FD" w14:textId="5C420C43" w:rsidR="007C2313" w:rsidRPr="006A70A4" w:rsidRDefault="007C2313" w:rsidP="00770742">
                <w:pPr>
                  <w:jc w:val="both"/>
                </w:pPr>
                <w:r w:rsidRPr="006A70A4">
                  <w:t>5500</w:t>
                </w:r>
                <w:r>
                  <w:t>$-</w:t>
                </w:r>
                <w:r w:rsidRPr="006A70A4">
                  <w:t>5999</w:t>
                </w:r>
                <w:r w:rsidR="004D6D62">
                  <w:t>$</w:t>
                </w:r>
              </w:p>
            </w:tc>
            <w:tc>
              <w:tcPr>
                <w:tcW w:w="3535" w:type="dxa"/>
                <w:vAlign w:val="center"/>
              </w:tcPr>
              <w:p w14:paraId="1EA980DD" w14:textId="6EC9FD2C" w:rsidR="007C2313" w:rsidRPr="006A70A4" w:rsidRDefault="007C2313" w:rsidP="00770742">
                <w:pPr>
                  <w:jc w:val="both"/>
                </w:pPr>
                <w:r w:rsidRPr="006A70A4">
                  <w:t>4.14</w:t>
                </w:r>
                <w:r w:rsidR="004D6D62">
                  <w:t>%</w:t>
                </w:r>
              </w:p>
            </w:tc>
          </w:tr>
          <w:tr w:rsidR="007C2313" w:rsidRPr="006A70A4" w14:paraId="3CC9E86E" w14:textId="77777777" w:rsidTr="004D6D62">
            <w:tc>
              <w:tcPr>
                <w:tcW w:w="2425" w:type="dxa"/>
                <w:vAlign w:val="center"/>
              </w:tcPr>
              <w:p w14:paraId="01BD513C" w14:textId="16A53DD7" w:rsidR="007C2313" w:rsidRPr="006A70A4" w:rsidRDefault="007C2313" w:rsidP="00770742">
                <w:pPr>
                  <w:jc w:val="both"/>
                </w:pPr>
                <w:r w:rsidRPr="006A70A4">
                  <w:t>6000</w:t>
                </w:r>
                <w:r>
                  <w:t>$-</w:t>
                </w:r>
                <w:r w:rsidRPr="006A70A4">
                  <w:t>6499</w:t>
                </w:r>
                <w:r w:rsidR="004D6D62">
                  <w:t>$</w:t>
                </w:r>
              </w:p>
            </w:tc>
            <w:tc>
              <w:tcPr>
                <w:tcW w:w="3535" w:type="dxa"/>
                <w:vAlign w:val="center"/>
              </w:tcPr>
              <w:p w14:paraId="56E2259D" w14:textId="56026516" w:rsidR="007C2313" w:rsidRPr="006A70A4" w:rsidRDefault="007C2313" w:rsidP="00770742">
                <w:pPr>
                  <w:jc w:val="both"/>
                </w:pPr>
                <w:r w:rsidRPr="006A70A4">
                  <w:t>4.08</w:t>
                </w:r>
                <w:r w:rsidR="004D6D62">
                  <w:t>%</w:t>
                </w:r>
              </w:p>
            </w:tc>
          </w:tr>
          <w:tr w:rsidR="007C2313" w:rsidRPr="006A70A4" w14:paraId="4CE09E71" w14:textId="77777777" w:rsidTr="004D6D62">
            <w:tc>
              <w:tcPr>
                <w:tcW w:w="2425" w:type="dxa"/>
                <w:vAlign w:val="center"/>
              </w:tcPr>
              <w:p w14:paraId="28E6A020" w14:textId="20F5F42E" w:rsidR="007C2313" w:rsidRPr="006A70A4" w:rsidRDefault="007C2313" w:rsidP="00770742">
                <w:pPr>
                  <w:jc w:val="both"/>
                </w:pPr>
                <w:r w:rsidRPr="006A70A4">
                  <w:t>6500</w:t>
                </w:r>
                <w:r>
                  <w:t>$-</w:t>
                </w:r>
                <w:r w:rsidRPr="006A70A4">
                  <w:t>6999</w:t>
                </w:r>
                <w:r w:rsidR="004D6D62">
                  <w:t>$</w:t>
                </w:r>
              </w:p>
            </w:tc>
            <w:tc>
              <w:tcPr>
                <w:tcW w:w="3535" w:type="dxa"/>
                <w:vAlign w:val="center"/>
              </w:tcPr>
              <w:p w14:paraId="3299AF23" w14:textId="34ECF09C" w:rsidR="007C2313" w:rsidRPr="006A70A4" w:rsidRDefault="007C2313" w:rsidP="00770742">
                <w:pPr>
                  <w:jc w:val="both"/>
                </w:pPr>
                <w:r w:rsidRPr="006A70A4">
                  <w:t>4.14</w:t>
                </w:r>
                <w:r w:rsidR="004D6D62">
                  <w:t>%</w:t>
                </w:r>
              </w:p>
            </w:tc>
          </w:tr>
          <w:tr w:rsidR="007C2313" w:rsidRPr="006A70A4" w14:paraId="2976B1E4" w14:textId="77777777" w:rsidTr="004D6D62">
            <w:tc>
              <w:tcPr>
                <w:tcW w:w="2425" w:type="dxa"/>
                <w:vAlign w:val="center"/>
              </w:tcPr>
              <w:p w14:paraId="602B2EE3" w14:textId="69DEBC98" w:rsidR="007C2313" w:rsidRPr="006A70A4" w:rsidRDefault="007C2313" w:rsidP="00770742">
                <w:pPr>
                  <w:jc w:val="both"/>
                </w:pPr>
                <w:r w:rsidRPr="006A70A4">
                  <w:t>7000</w:t>
                </w:r>
                <w:r>
                  <w:t>$-</w:t>
                </w:r>
                <w:r w:rsidRPr="006A70A4">
                  <w:t>7499</w:t>
                </w:r>
                <w:r w:rsidR="004D6D62">
                  <w:t>$</w:t>
                </w:r>
              </w:p>
            </w:tc>
            <w:tc>
              <w:tcPr>
                <w:tcW w:w="3535" w:type="dxa"/>
                <w:vAlign w:val="center"/>
              </w:tcPr>
              <w:p w14:paraId="73B2B27F" w14:textId="00D74E91" w:rsidR="007C2313" w:rsidRPr="006A70A4" w:rsidRDefault="007C2313" w:rsidP="00770742">
                <w:pPr>
                  <w:jc w:val="both"/>
                </w:pPr>
                <w:r w:rsidRPr="006A70A4">
                  <w:t>1.63</w:t>
                </w:r>
                <w:r w:rsidR="004D6D62">
                  <w:t>%</w:t>
                </w:r>
              </w:p>
            </w:tc>
          </w:tr>
          <w:tr w:rsidR="007C2313" w:rsidRPr="006A70A4" w14:paraId="4D0437F9" w14:textId="77777777" w:rsidTr="004D6D62">
            <w:tc>
              <w:tcPr>
                <w:tcW w:w="2425" w:type="dxa"/>
                <w:vAlign w:val="center"/>
              </w:tcPr>
              <w:p w14:paraId="49934621" w14:textId="03AB9E26" w:rsidR="007C2313" w:rsidRPr="006A70A4" w:rsidRDefault="007C2313" w:rsidP="00770742">
                <w:pPr>
                  <w:jc w:val="both"/>
                </w:pPr>
                <w:r w:rsidRPr="006A70A4">
                  <w:t>7500</w:t>
                </w:r>
                <w:r>
                  <w:t>$-</w:t>
                </w:r>
                <w:r w:rsidRPr="006A70A4">
                  <w:t>7999</w:t>
                </w:r>
                <w:r w:rsidR="004D6D62">
                  <w:t>$</w:t>
                </w:r>
              </w:p>
            </w:tc>
            <w:tc>
              <w:tcPr>
                <w:tcW w:w="3535" w:type="dxa"/>
                <w:vAlign w:val="center"/>
              </w:tcPr>
              <w:p w14:paraId="31F632B6" w14:textId="5EEDC580" w:rsidR="007C2313" w:rsidRPr="006A70A4" w:rsidRDefault="007C2313" w:rsidP="00770742">
                <w:pPr>
                  <w:jc w:val="both"/>
                </w:pPr>
                <w:r w:rsidRPr="006A70A4">
                  <w:t>2.04</w:t>
                </w:r>
                <w:r w:rsidR="004D6D62">
                  <w:t>%</w:t>
                </w:r>
              </w:p>
            </w:tc>
          </w:tr>
          <w:tr w:rsidR="007C2313" w:rsidRPr="006A70A4" w14:paraId="0A6DE4BA" w14:textId="77777777" w:rsidTr="004D6D62">
            <w:tc>
              <w:tcPr>
                <w:tcW w:w="2425" w:type="dxa"/>
                <w:vAlign w:val="center"/>
              </w:tcPr>
              <w:p w14:paraId="35E42CB7" w14:textId="0EB65370" w:rsidR="007C2313" w:rsidRPr="006A70A4" w:rsidRDefault="007C2313" w:rsidP="00770742">
                <w:pPr>
                  <w:jc w:val="both"/>
                </w:pPr>
                <w:r w:rsidRPr="006A70A4">
                  <w:t>8000</w:t>
                </w:r>
                <w:r>
                  <w:t>$-</w:t>
                </w:r>
                <w:r w:rsidRPr="006A70A4">
                  <w:t>8499</w:t>
                </w:r>
                <w:r w:rsidR="004D6D62">
                  <w:t>$</w:t>
                </w:r>
              </w:p>
            </w:tc>
            <w:tc>
              <w:tcPr>
                <w:tcW w:w="3535" w:type="dxa"/>
                <w:vAlign w:val="center"/>
              </w:tcPr>
              <w:p w14:paraId="0D94397B" w14:textId="62BE9B83" w:rsidR="007C2313" w:rsidRPr="006A70A4" w:rsidRDefault="007C2313" w:rsidP="00770742">
                <w:pPr>
                  <w:jc w:val="both"/>
                </w:pPr>
                <w:r w:rsidRPr="006A70A4">
                  <w:t>1.42</w:t>
                </w:r>
                <w:r w:rsidR="004D6D62">
                  <w:t>%</w:t>
                </w:r>
              </w:p>
            </w:tc>
          </w:tr>
          <w:tr w:rsidR="007C2313" w:rsidRPr="006A70A4" w14:paraId="722A2C19" w14:textId="77777777" w:rsidTr="004D6D62">
            <w:tc>
              <w:tcPr>
                <w:tcW w:w="2425" w:type="dxa"/>
                <w:vAlign w:val="center"/>
              </w:tcPr>
              <w:p w14:paraId="34EC5A29" w14:textId="71B227B1" w:rsidR="007C2313" w:rsidRPr="006A70A4" w:rsidRDefault="007C2313" w:rsidP="00770742">
                <w:pPr>
                  <w:jc w:val="both"/>
                </w:pPr>
                <w:r w:rsidRPr="006A70A4">
                  <w:t>8500</w:t>
                </w:r>
                <w:r>
                  <w:t>$-</w:t>
                </w:r>
                <w:r w:rsidRPr="006A70A4">
                  <w:t>8999</w:t>
                </w:r>
                <w:r w:rsidR="004D6D62">
                  <w:t>$</w:t>
                </w:r>
              </w:p>
            </w:tc>
            <w:tc>
              <w:tcPr>
                <w:tcW w:w="3535" w:type="dxa"/>
                <w:vAlign w:val="center"/>
              </w:tcPr>
              <w:p w14:paraId="6A4B9F46" w14:textId="4560D7FE" w:rsidR="007C2313" w:rsidRPr="006A70A4" w:rsidRDefault="007C2313" w:rsidP="00770742">
                <w:pPr>
                  <w:jc w:val="both"/>
                </w:pPr>
                <w:r w:rsidRPr="006A70A4">
                  <w:t>1.83</w:t>
                </w:r>
                <w:r w:rsidR="004D6D62">
                  <w:t>%</w:t>
                </w:r>
              </w:p>
            </w:tc>
          </w:tr>
          <w:tr w:rsidR="007C2313" w:rsidRPr="006A70A4" w14:paraId="69573734" w14:textId="77777777" w:rsidTr="004D6D62">
            <w:tc>
              <w:tcPr>
                <w:tcW w:w="2425" w:type="dxa"/>
                <w:vAlign w:val="center"/>
              </w:tcPr>
              <w:p w14:paraId="56EABBF5" w14:textId="2977BD9E" w:rsidR="007C2313" w:rsidRPr="006A70A4" w:rsidRDefault="007C2313" w:rsidP="00770742">
                <w:pPr>
                  <w:jc w:val="both"/>
                </w:pPr>
                <w:r w:rsidRPr="006A70A4">
                  <w:t>9000</w:t>
                </w:r>
                <w:r w:rsidR="004D6D62">
                  <w:t>$</w:t>
                </w:r>
                <w:r>
                  <w:t>-</w:t>
                </w:r>
                <w:r w:rsidRPr="006A70A4">
                  <w:t>9499</w:t>
                </w:r>
                <w:r w:rsidR="004D6D62">
                  <w:t>$</w:t>
                </w:r>
              </w:p>
            </w:tc>
            <w:tc>
              <w:tcPr>
                <w:tcW w:w="3535" w:type="dxa"/>
                <w:vAlign w:val="center"/>
              </w:tcPr>
              <w:p w14:paraId="06399008" w14:textId="2F4AF83A" w:rsidR="007C2313" w:rsidRPr="006A70A4" w:rsidRDefault="007C2313" w:rsidP="00770742">
                <w:pPr>
                  <w:jc w:val="both"/>
                </w:pPr>
                <w:r w:rsidRPr="006A70A4">
                  <w:t>1.02</w:t>
                </w:r>
                <w:r w:rsidR="004D6D62">
                  <w:t>%</w:t>
                </w:r>
              </w:p>
            </w:tc>
          </w:tr>
          <w:tr w:rsidR="007C2313" w:rsidRPr="006A70A4" w14:paraId="166B4DBF" w14:textId="77777777" w:rsidTr="004D6D62">
            <w:tc>
              <w:tcPr>
                <w:tcW w:w="2425" w:type="dxa"/>
                <w:vAlign w:val="center"/>
              </w:tcPr>
              <w:p w14:paraId="51EDBDDA" w14:textId="1A0413C9" w:rsidR="007C2313" w:rsidRPr="006A70A4" w:rsidRDefault="007C2313" w:rsidP="00770742">
                <w:pPr>
                  <w:jc w:val="both"/>
                </w:pPr>
                <w:r w:rsidRPr="006A70A4">
                  <w:t>9500</w:t>
                </w:r>
                <w:r w:rsidR="004D6D62">
                  <w:t>$</w:t>
                </w:r>
                <w:r>
                  <w:t>-</w:t>
                </w:r>
                <w:r w:rsidRPr="006A70A4">
                  <w:t>9.999k</w:t>
                </w:r>
                <w:r w:rsidR="004D6D62">
                  <w:t>$</w:t>
                </w:r>
              </w:p>
            </w:tc>
            <w:tc>
              <w:tcPr>
                <w:tcW w:w="3535" w:type="dxa"/>
                <w:vAlign w:val="center"/>
              </w:tcPr>
              <w:p w14:paraId="2899269E" w14:textId="6A219173" w:rsidR="007C2313" w:rsidRPr="006A70A4" w:rsidRDefault="007C2313" w:rsidP="00770742">
                <w:pPr>
                  <w:jc w:val="both"/>
                </w:pPr>
                <w:r w:rsidRPr="006A70A4">
                  <w:t xml:space="preserve">2.51 </w:t>
                </w:r>
                <w:r w:rsidR="004D6D62">
                  <w:t>%</w:t>
                </w:r>
              </w:p>
            </w:tc>
          </w:tr>
          <w:tr w:rsidR="007C2313" w:rsidRPr="006A70A4" w14:paraId="74553983" w14:textId="77777777" w:rsidTr="004D6D62">
            <w:tc>
              <w:tcPr>
                <w:tcW w:w="2425" w:type="dxa"/>
                <w:vAlign w:val="center"/>
              </w:tcPr>
              <w:p w14:paraId="2D9263C4" w14:textId="064ED9BE" w:rsidR="007C2313" w:rsidRPr="006A70A4" w:rsidRDefault="007C2313" w:rsidP="00770742">
                <w:pPr>
                  <w:jc w:val="both"/>
                </w:pPr>
                <w:r w:rsidRPr="006A70A4">
                  <w:t>10k</w:t>
                </w:r>
                <w:r w:rsidR="004D6D62">
                  <w:t>$</w:t>
                </w:r>
                <w:r>
                  <w:t>-</w:t>
                </w:r>
                <w:r w:rsidRPr="006A70A4">
                  <w:t>10.499k</w:t>
                </w:r>
                <w:r w:rsidR="004D6D62">
                  <w:t>$</w:t>
                </w:r>
              </w:p>
            </w:tc>
            <w:tc>
              <w:tcPr>
                <w:tcW w:w="3535" w:type="dxa"/>
                <w:vAlign w:val="center"/>
              </w:tcPr>
              <w:p w14:paraId="640A25B3" w14:textId="70296813" w:rsidR="007C2313" w:rsidRPr="006A70A4" w:rsidRDefault="007C2313" w:rsidP="00770742">
                <w:pPr>
                  <w:jc w:val="both"/>
                </w:pPr>
                <w:r w:rsidRPr="006A70A4">
                  <w:t>2.244</w:t>
                </w:r>
                <w:r w:rsidR="004D6D62">
                  <w:t>%</w:t>
                </w:r>
              </w:p>
            </w:tc>
          </w:tr>
          <w:tr w:rsidR="007C2313" w:rsidRPr="006A70A4" w14:paraId="6228BBA0" w14:textId="77777777" w:rsidTr="004D6D62">
            <w:tc>
              <w:tcPr>
                <w:tcW w:w="2425" w:type="dxa"/>
                <w:vAlign w:val="center"/>
              </w:tcPr>
              <w:p w14:paraId="048C4F9A" w14:textId="180EAEA6" w:rsidR="007C2313" w:rsidRPr="006A70A4" w:rsidRDefault="007C2313" w:rsidP="00770742">
                <w:pPr>
                  <w:jc w:val="both"/>
                </w:pPr>
                <w:r w:rsidRPr="006A70A4">
                  <w:t>10.5k</w:t>
                </w:r>
                <w:r w:rsidR="004D6D62">
                  <w:t>$</w:t>
                </w:r>
                <w:r>
                  <w:t>-</w:t>
                </w:r>
                <w:r w:rsidRPr="006A70A4">
                  <w:t>10.999k</w:t>
                </w:r>
                <w:r w:rsidR="004D6D62">
                  <w:t>$</w:t>
                </w:r>
              </w:p>
            </w:tc>
            <w:tc>
              <w:tcPr>
                <w:tcW w:w="3535" w:type="dxa"/>
                <w:vAlign w:val="center"/>
              </w:tcPr>
              <w:p w14:paraId="15D687E9" w14:textId="3A441A4B" w:rsidR="007C2313" w:rsidRPr="006A70A4" w:rsidRDefault="007C2313" w:rsidP="00770742">
                <w:pPr>
                  <w:jc w:val="both"/>
                </w:pPr>
                <w:r w:rsidRPr="006A70A4">
                  <w:t>2.24</w:t>
                </w:r>
                <w:r w:rsidR="004D6D62">
                  <w:t>%</w:t>
                </w:r>
              </w:p>
            </w:tc>
          </w:tr>
          <w:tr w:rsidR="007C2313" w:rsidRPr="006A70A4" w14:paraId="0C47234B" w14:textId="77777777" w:rsidTr="004D6D62">
            <w:tc>
              <w:tcPr>
                <w:tcW w:w="2425" w:type="dxa"/>
                <w:vAlign w:val="center"/>
              </w:tcPr>
              <w:p w14:paraId="4FB2DBFD" w14:textId="496A0E71" w:rsidR="007C2313" w:rsidRPr="006A70A4" w:rsidRDefault="007C2313" w:rsidP="00770742">
                <w:pPr>
                  <w:jc w:val="both"/>
                </w:pPr>
                <w:r w:rsidRPr="006A70A4">
                  <w:t>11k</w:t>
                </w:r>
                <w:r w:rsidR="004D6D62">
                  <w:t>$</w:t>
                </w:r>
                <w:r>
                  <w:t>-</w:t>
                </w:r>
                <w:r w:rsidRPr="006A70A4">
                  <w:t>11.499k</w:t>
                </w:r>
                <w:r w:rsidR="004D6D62">
                  <w:t>$</w:t>
                </w:r>
              </w:p>
            </w:tc>
            <w:tc>
              <w:tcPr>
                <w:tcW w:w="3535" w:type="dxa"/>
                <w:vAlign w:val="center"/>
              </w:tcPr>
              <w:p w14:paraId="1BAE6436" w14:textId="61B172E8" w:rsidR="007C2313" w:rsidRPr="006A70A4" w:rsidRDefault="007C2313" w:rsidP="00770742">
                <w:pPr>
                  <w:jc w:val="both"/>
                </w:pPr>
                <w:r w:rsidRPr="006A70A4">
                  <w:t>.408</w:t>
                </w:r>
                <w:r w:rsidR="004D6D62">
                  <w:t>%</w:t>
                </w:r>
              </w:p>
            </w:tc>
          </w:tr>
          <w:tr w:rsidR="007C2313" w:rsidRPr="006A70A4" w14:paraId="1D55226D" w14:textId="77777777" w:rsidTr="004D6D62">
            <w:tc>
              <w:tcPr>
                <w:tcW w:w="2425" w:type="dxa"/>
                <w:vAlign w:val="center"/>
              </w:tcPr>
              <w:p w14:paraId="2021A627" w14:textId="24A7836F" w:rsidR="007C2313" w:rsidRPr="006A70A4" w:rsidRDefault="007C2313" w:rsidP="00770742">
                <w:pPr>
                  <w:jc w:val="both"/>
                </w:pPr>
                <w:r w:rsidRPr="006A70A4">
                  <w:t>11.5k</w:t>
                </w:r>
                <w:r w:rsidR="004D6D62">
                  <w:t>$</w:t>
                </w:r>
                <w:r>
                  <w:t>-</w:t>
                </w:r>
                <w:r w:rsidRPr="006A70A4">
                  <w:t>11.99k</w:t>
                </w:r>
                <w:r w:rsidR="004D6D62">
                  <w:t>$</w:t>
                </w:r>
              </w:p>
            </w:tc>
            <w:tc>
              <w:tcPr>
                <w:tcW w:w="3535" w:type="dxa"/>
                <w:vAlign w:val="center"/>
              </w:tcPr>
              <w:p w14:paraId="45EFD898" w14:textId="6F9208F1" w:rsidR="007C2313" w:rsidRPr="006A70A4" w:rsidRDefault="007C2313" w:rsidP="00770742">
                <w:pPr>
                  <w:jc w:val="both"/>
                </w:pPr>
                <w:r w:rsidRPr="006A70A4">
                  <w:t>.95</w:t>
                </w:r>
                <w:r w:rsidR="004D6D62">
                  <w:t>%</w:t>
                </w:r>
              </w:p>
            </w:tc>
          </w:tr>
          <w:tr w:rsidR="007C2313" w:rsidRPr="006A70A4" w14:paraId="5C0A9A3D" w14:textId="77777777" w:rsidTr="004D6D62">
            <w:tc>
              <w:tcPr>
                <w:tcW w:w="2425" w:type="dxa"/>
                <w:vAlign w:val="center"/>
              </w:tcPr>
              <w:p w14:paraId="661675F4" w14:textId="5D8DD169" w:rsidR="007C2313" w:rsidRPr="006A70A4" w:rsidRDefault="007C2313" w:rsidP="00770742">
                <w:pPr>
                  <w:jc w:val="both"/>
                </w:pPr>
                <w:r w:rsidRPr="006A70A4">
                  <w:t>12k</w:t>
                </w:r>
                <w:r w:rsidR="004D6D62">
                  <w:t>$</w:t>
                </w:r>
                <w:r>
                  <w:t>-</w:t>
                </w:r>
                <w:r w:rsidRPr="006A70A4">
                  <w:t>12.499k</w:t>
                </w:r>
                <w:r w:rsidR="004D6D62">
                  <w:t>$</w:t>
                </w:r>
              </w:p>
            </w:tc>
            <w:tc>
              <w:tcPr>
                <w:tcW w:w="3535" w:type="dxa"/>
                <w:vAlign w:val="center"/>
              </w:tcPr>
              <w:p w14:paraId="06B800FD" w14:textId="506DFD83" w:rsidR="007C2313" w:rsidRPr="006A70A4" w:rsidRDefault="007C2313" w:rsidP="00770742">
                <w:pPr>
                  <w:jc w:val="both"/>
                </w:pPr>
                <w:r>
                  <w:t>.</w:t>
                </w:r>
                <w:r w:rsidRPr="006A70A4">
                  <w:t>34</w:t>
                </w:r>
                <w:r w:rsidR="004D6D62">
                  <w:t>%</w:t>
                </w:r>
              </w:p>
            </w:tc>
          </w:tr>
          <w:tr w:rsidR="007C2313" w:rsidRPr="006A70A4" w14:paraId="3F6B7E05" w14:textId="77777777" w:rsidTr="004D6D62">
            <w:tc>
              <w:tcPr>
                <w:tcW w:w="2425" w:type="dxa"/>
                <w:vAlign w:val="center"/>
              </w:tcPr>
              <w:p w14:paraId="1DCBF612" w14:textId="344F3415" w:rsidR="007C2313" w:rsidRPr="006A70A4" w:rsidRDefault="007C2313" w:rsidP="00770742">
                <w:pPr>
                  <w:jc w:val="both"/>
                </w:pPr>
                <w:r w:rsidRPr="006A70A4">
                  <w:t>13k</w:t>
                </w:r>
                <w:r w:rsidR="004D6D62">
                  <w:t>$</w:t>
                </w:r>
                <w:r>
                  <w:t>-</w:t>
                </w:r>
                <w:r w:rsidRPr="006A70A4">
                  <w:t>13.499k</w:t>
                </w:r>
                <w:r w:rsidR="004D6D62">
                  <w:t>$</w:t>
                </w:r>
              </w:p>
            </w:tc>
            <w:tc>
              <w:tcPr>
                <w:tcW w:w="3535" w:type="dxa"/>
                <w:vAlign w:val="center"/>
              </w:tcPr>
              <w:p w14:paraId="34ABD733" w14:textId="26A35D16" w:rsidR="007C2313" w:rsidRPr="006A70A4" w:rsidRDefault="007C2313" w:rsidP="00770742">
                <w:pPr>
                  <w:jc w:val="both"/>
                </w:pPr>
                <w:r w:rsidRPr="006A70A4">
                  <w:t>1.36</w:t>
                </w:r>
                <w:r w:rsidR="004D6D62">
                  <w:t>%</w:t>
                </w:r>
              </w:p>
            </w:tc>
          </w:tr>
          <w:tr w:rsidR="007C2313" w:rsidRPr="006A70A4" w14:paraId="3FC4506D" w14:textId="77777777" w:rsidTr="004D6D62">
            <w:tc>
              <w:tcPr>
                <w:tcW w:w="2425" w:type="dxa"/>
                <w:vAlign w:val="center"/>
              </w:tcPr>
              <w:p w14:paraId="19CE4C07" w14:textId="3D45A81D" w:rsidR="007C2313" w:rsidRPr="006A70A4" w:rsidRDefault="007C2313" w:rsidP="00770742">
                <w:pPr>
                  <w:jc w:val="both"/>
                </w:pPr>
                <w:r w:rsidRPr="006A70A4">
                  <w:t>13.5k</w:t>
                </w:r>
                <w:r w:rsidR="004D6D62">
                  <w:t>$</w:t>
                </w:r>
                <w:r>
                  <w:t>-</w:t>
                </w:r>
                <w:r w:rsidRPr="006A70A4">
                  <w:t>13.999k</w:t>
                </w:r>
                <w:r w:rsidR="004D6D62">
                  <w:t>$</w:t>
                </w:r>
              </w:p>
            </w:tc>
            <w:tc>
              <w:tcPr>
                <w:tcW w:w="3535" w:type="dxa"/>
                <w:vAlign w:val="center"/>
              </w:tcPr>
              <w:p w14:paraId="1A476397" w14:textId="6436EE4E" w:rsidR="007C2313" w:rsidRPr="006A70A4" w:rsidRDefault="007C2313" w:rsidP="00770742">
                <w:pPr>
                  <w:jc w:val="both"/>
                </w:pPr>
                <w:r w:rsidRPr="006A70A4">
                  <w:t>1.5</w:t>
                </w:r>
                <w:r w:rsidR="004D6D62">
                  <w:t>%</w:t>
                </w:r>
              </w:p>
            </w:tc>
          </w:tr>
          <w:tr w:rsidR="007C2313" w:rsidRPr="006A70A4" w14:paraId="63316A0C" w14:textId="77777777" w:rsidTr="004D6D62">
            <w:tc>
              <w:tcPr>
                <w:tcW w:w="2425" w:type="dxa"/>
                <w:vAlign w:val="center"/>
              </w:tcPr>
              <w:p w14:paraId="694E44C1" w14:textId="370E5E55" w:rsidR="007C2313" w:rsidRPr="006A70A4" w:rsidRDefault="007C2313" w:rsidP="00770742">
                <w:pPr>
                  <w:jc w:val="both"/>
                </w:pPr>
                <w:r w:rsidRPr="006A70A4">
                  <w:t>14k</w:t>
                </w:r>
                <w:r w:rsidR="004D6D62">
                  <w:t>$</w:t>
                </w:r>
                <w:r>
                  <w:t>-</w:t>
                </w:r>
                <w:r w:rsidRPr="006A70A4">
                  <w:t>14.499k</w:t>
                </w:r>
                <w:r w:rsidR="004D6D62">
                  <w:t>$</w:t>
                </w:r>
              </w:p>
            </w:tc>
            <w:tc>
              <w:tcPr>
                <w:tcW w:w="3535" w:type="dxa"/>
                <w:vAlign w:val="center"/>
              </w:tcPr>
              <w:p w14:paraId="7AB0942D" w14:textId="744F1C57" w:rsidR="007C2313" w:rsidRPr="006A70A4" w:rsidRDefault="007C2313" w:rsidP="00770742">
                <w:pPr>
                  <w:jc w:val="both"/>
                </w:pPr>
                <w:r w:rsidRPr="006A70A4">
                  <w:t>.34</w:t>
                </w:r>
                <w:r w:rsidR="004D6D62">
                  <w:t>%</w:t>
                </w:r>
              </w:p>
            </w:tc>
          </w:tr>
          <w:tr w:rsidR="007C2313" w:rsidRPr="006A70A4" w14:paraId="73DF7E32" w14:textId="77777777" w:rsidTr="004D6D62">
            <w:tc>
              <w:tcPr>
                <w:tcW w:w="2425" w:type="dxa"/>
                <w:vAlign w:val="center"/>
              </w:tcPr>
              <w:p w14:paraId="79BE372E" w14:textId="1C6057A0" w:rsidR="007C2313" w:rsidRPr="006A70A4" w:rsidRDefault="007C2313" w:rsidP="00770742">
                <w:pPr>
                  <w:jc w:val="both"/>
                </w:pPr>
                <w:r w:rsidRPr="006A70A4">
                  <w:t>14.5k</w:t>
                </w:r>
                <w:r w:rsidR="004D6D62">
                  <w:t>$</w:t>
                </w:r>
                <w:r>
                  <w:t>-</w:t>
                </w:r>
                <w:r w:rsidRPr="006A70A4">
                  <w:t>14.99k</w:t>
                </w:r>
                <w:r w:rsidR="004D6D62">
                  <w:t>$</w:t>
                </w:r>
              </w:p>
            </w:tc>
            <w:tc>
              <w:tcPr>
                <w:tcW w:w="3535" w:type="dxa"/>
                <w:vAlign w:val="center"/>
              </w:tcPr>
              <w:p w14:paraId="1157E456" w14:textId="19FF1A03" w:rsidR="007C2313" w:rsidRPr="006A70A4" w:rsidRDefault="007C2313" w:rsidP="00770742">
                <w:pPr>
                  <w:jc w:val="both"/>
                </w:pPr>
                <w:r w:rsidRPr="006A70A4">
                  <w:t>.27</w:t>
                </w:r>
                <w:r w:rsidR="004D6D62">
                  <w:t>%</w:t>
                </w:r>
              </w:p>
            </w:tc>
          </w:tr>
          <w:tr w:rsidR="007C2313" w:rsidRPr="006A70A4" w14:paraId="141945A8" w14:textId="77777777" w:rsidTr="004D6D62">
            <w:tc>
              <w:tcPr>
                <w:tcW w:w="2425" w:type="dxa"/>
                <w:vAlign w:val="center"/>
              </w:tcPr>
              <w:p w14:paraId="5FF944E4" w14:textId="0BA38CE1" w:rsidR="007C2313" w:rsidRPr="006A70A4" w:rsidRDefault="007C2313" w:rsidP="00770742">
                <w:pPr>
                  <w:jc w:val="both"/>
                </w:pPr>
                <w:r w:rsidRPr="006A70A4">
                  <w:t>15k</w:t>
                </w:r>
                <w:r w:rsidR="004D6D62">
                  <w:t>$</w:t>
                </w:r>
                <w:r>
                  <w:t>-</w:t>
                </w:r>
                <w:r w:rsidRPr="006A70A4">
                  <w:t>15.499k</w:t>
                </w:r>
                <w:r w:rsidR="004D6D62">
                  <w:t>$</w:t>
                </w:r>
              </w:p>
            </w:tc>
            <w:tc>
              <w:tcPr>
                <w:tcW w:w="3535" w:type="dxa"/>
                <w:vAlign w:val="center"/>
              </w:tcPr>
              <w:p w14:paraId="78D4BB10" w14:textId="6A95A7D9" w:rsidR="007C2313" w:rsidRPr="006A70A4" w:rsidRDefault="007C2313" w:rsidP="00770742">
                <w:pPr>
                  <w:jc w:val="both"/>
                </w:pPr>
                <w:r w:rsidRPr="006A70A4">
                  <w:t>.27</w:t>
                </w:r>
                <w:r w:rsidR="004D6D62">
                  <w:t>%</w:t>
                </w:r>
              </w:p>
            </w:tc>
          </w:tr>
          <w:tr w:rsidR="007C2313" w:rsidRPr="006A70A4" w14:paraId="7FD39EE4" w14:textId="77777777" w:rsidTr="004D6D62">
            <w:tc>
              <w:tcPr>
                <w:tcW w:w="2425" w:type="dxa"/>
                <w:vAlign w:val="center"/>
              </w:tcPr>
              <w:p w14:paraId="289206CA" w14:textId="2C6DCECE" w:rsidR="007C2313" w:rsidRPr="006A70A4" w:rsidRDefault="007C2313" w:rsidP="00770742">
                <w:pPr>
                  <w:jc w:val="both"/>
                </w:pPr>
                <w:r w:rsidRPr="006A70A4">
                  <w:t>15.5k</w:t>
                </w:r>
                <w:r w:rsidR="004D6D62">
                  <w:t>$</w:t>
                </w:r>
                <w:r>
                  <w:t>-</w:t>
                </w:r>
                <w:r w:rsidRPr="006A70A4">
                  <w:t>15.999k</w:t>
                </w:r>
                <w:r w:rsidR="004D6D62">
                  <w:t>$</w:t>
                </w:r>
              </w:p>
            </w:tc>
            <w:tc>
              <w:tcPr>
                <w:tcW w:w="3535" w:type="dxa"/>
                <w:vAlign w:val="center"/>
              </w:tcPr>
              <w:p w14:paraId="051B352C" w14:textId="0A5529F8" w:rsidR="007C2313" w:rsidRPr="006A70A4" w:rsidRDefault="007C2313" w:rsidP="00770742">
                <w:pPr>
                  <w:jc w:val="both"/>
                </w:pPr>
                <w:r w:rsidRPr="006A70A4">
                  <w:t>.20</w:t>
                </w:r>
                <w:r w:rsidR="004D6D62">
                  <w:t>%</w:t>
                </w:r>
              </w:p>
            </w:tc>
          </w:tr>
          <w:tr w:rsidR="007C2313" w:rsidRPr="006A70A4" w14:paraId="13A23BDD" w14:textId="77777777" w:rsidTr="004D6D62">
            <w:tc>
              <w:tcPr>
                <w:tcW w:w="2425" w:type="dxa"/>
                <w:vAlign w:val="center"/>
              </w:tcPr>
              <w:p w14:paraId="74837CB9" w14:textId="6447AABC" w:rsidR="007C2313" w:rsidRPr="006A70A4" w:rsidRDefault="007C2313" w:rsidP="00770742">
                <w:pPr>
                  <w:jc w:val="both"/>
                </w:pPr>
                <w:r w:rsidRPr="006A70A4">
                  <w:t>16k</w:t>
                </w:r>
                <w:r w:rsidR="004D6D62">
                  <w:t>$</w:t>
                </w:r>
                <w:r>
                  <w:t>-</w:t>
                </w:r>
                <w:r w:rsidRPr="006A70A4">
                  <w:t>16.499k</w:t>
                </w:r>
                <w:r w:rsidR="004D6D62">
                  <w:t>$</w:t>
                </w:r>
              </w:p>
            </w:tc>
            <w:tc>
              <w:tcPr>
                <w:tcW w:w="3535" w:type="dxa"/>
                <w:vAlign w:val="center"/>
              </w:tcPr>
              <w:p w14:paraId="7354B49F" w14:textId="0037C56C" w:rsidR="007C2313" w:rsidRPr="006A70A4" w:rsidRDefault="007C2313" w:rsidP="00770742">
                <w:pPr>
                  <w:jc w:val="both"/>
                </w:pPr>
                <w:r>
                  <w:t>.</w:t>
                </w:r>
                <w:r w:rsidRPr="006A70A4">
                  <w:t>74</w:t>
                </w:r>
                <w:r w:rsidR="004D6D62">
                  <w:t>%</w:t>
                </w:r>
              </w:p>
            </w:tc>
          </w:tr>
          <w:tr w:rsidR="007C2313" w:rsidRPr="006A70A4" w14:paraId="426CFFDC" w14:textId="77777777" w:rsidTr="004D6D62">
            <w:tc>
              <w:tcPr>
                <w:tcW w:w="2425" w:type="dxa"/>
                <w:vAlign w:val="center"/>
              </w:tcPr>
              <w:p w14:paraId="51DF49C0" w14:textId="6654F4FE" w:rsidR="007C2313" w:rsidRPr="006A70A4" w:rsidRDefault="007C2313" w:rsidP="00770742">
                <w:pPr>
                  <w:jc w:val="both"/>
                </w:pPr>
                <w:r w:rsidRPr="006A70A4">
                  <w:t>16.5k</w:t>
                </w:r>
                <w:r w:rsidR="004D6D62">
                  <w:t>$</w:t>
                </w:r>
                <w:r>
                  <w:t>-</w:t>
                </w:r>
                <w:r w:rsidRPr="006A70A4">
                  <w:t>16.999k</w:t>
                </w:r>
                <w:r w:rsidR="004D6D62">
                  <w:t>$</w:t>
                </w:r>
              </w:p>
            </w:tc>
            <w:tc>
              <w:tcPr>
                <w:tcW w:w="3535" w:type="dxa"/>
                <w:vAlign w:val="center"/>
              </w:tcPr>
              <w:p w14:paraId="7E1D3AFD" w14:textId="769D67CB" w:rsidR="007C2313" w:rsidRPr="006A70A4" w:rsidRDefault="007C2313" w:rsidP="00770742">
                <w:pPr>
                  <w:jc w:val="both"/>
                </w:pPr>
                <w:r w:rsidRPr="006A70A4">
                  <w:t>1.22</w:t>
                </w:r>
                <w:r w:rsidR="004D6D62">
                  <w:t>%</w:t>
                </w:r>
              </w:p>
            </w:tc>
          </w:tr>
          <w:tr w:rsidR="007C2313" w:rsidRPr="006A70A4" w14:paraId="0259E433" w14:textId="77777777" w:rsidTr="004D6D62">
            <w:tc>
              <w:tcPr>
                <w:tcW w:w="2425" w:type="dxa"/>
                <w:vAlign w:val="center"/>
              </w:tcPr>
              <w:p w14:paraId="6AA06FD0" w14:textId="3F2AC1AE" w:rsidR="007C2313" w:rsidRPr="006A70A4" w:rsidRDefault="007C2313" w:rsidP="00770742">
                <w:pPr>
                  <w:jc w:val="both"/>
                </w:pPr>
                <w:r w:rsidRPr="006A70A4">
                  <w:t>17k</w:t>
                </w:r>
                <w:r w:rsidR="004D6D62">
                  <w:t>$</w:t>
                </w:r>
                <w:r>
                  <w:t>-</w:t>
                </w:r>
                <w:r w:rsidRPr="006A70A4">
                  <w:t>17.499k</w:t>
                </w:r>
                <w:r w:rsidR="004D6D62">
                  <w:t>$</w:t>
                </w:r>
              </w:p>
            </w:tc>
            <w:tc>
              <w:tcPr>
                <w:tcW w:w="3535" w:type="dxa"/>
                <w:vAlign w:val="center"/>
              </w:tcPr>
              <w:p w14:paraId="27EE770D" w14:textId="0FA3D35B" w:rsidR="007C2313" w:rsidRPr="006A70A4" w:rsidRDefault="007C2313" w:rsidP="00770742">
                <w:pPr>
                  <w:jc w:val="both"/>
                </w:pPr>
                <w:r w:rsidRPr="006A70A4">
                  <w:t>1.08</w:t>
                </w:r>
                <w:r w:rsidR="004D6D62">
                  <w:t>%</w:t>
                </w:r>
              </w:p>
            </w:tc>
          </w:tr>
          <w:tr w:rsidR="007C2313" w:rsidRPr="006A70A4" w14:paraId="1ED418B6" w14:textId="77777777" w:rsidTr="004D6D62">
            <w:tc>
              <w:tcPr>
                <w:tcW w:w="2425" w:type="dxa"/>
                <w:vAlign w:val="center"/>
              </w:tcPr>
              <w:p w14:paraId="4D942E07" w14:textId="3A8C9B33" w:rsidR="007C2313" w:rsidRPr="006A70A4" w:rsidRDefault="007C2313" w:rsidP="00770742">
                <w:pPr>
                  <w:jc w:val="both"/>
                </w:pPr>
                <w:r w:rsidRPr="006A70A4">
                  <w:t>17.5k</w:t>
                </w:r>
                <w:r w:rsidR="004D6D62">
                  <w:t>$</w:t>
                </w:r>
                <w:r>
                  <w:t>-</w:t>
                </w:r>
                <w:r w:rsidRPr="006A70A4">
                  <w:t>17.999k</w:t>
                </w:r>
                <w:r w:rsidR="004D6D62">
                  <w:t>$</w:t>
                </w:r>
              </w:p>
            </w:tc>
            <w:tc>
              <w:tcPr>
                <w:tcW w:w="3535" w:type="dxa"/>
                <w:vAlign w:val="center"/>
              </w:tcPr>
              <w:p w14:paraId="48B6908C" w14:textId="1AF00E9F" w:rsidR="007C2313" w:rsidRPr="006A70A4" w:rsidRDefault="007C2313" w:rsidP="00770742">
                <w:pPr>
                  <w:jc w:val="both"/>
                </w:pPr>
                <w:r w:rsidRPr="006A70A4">
                  <w:t>.81</w:t>
                </w:r>
                <w:r w:rsidR="004D6D62">
                  <w:t>%</w:t>
                </w:r>
              </w:p>
            </w:tc>
          </w:tr>
          <w:tr w:rsidR="007C2313" w:rsidRPr="006A70A4" w14:paraId="40D4AAA7" w14:textId="77777777" w:rsidTr="004D6D62">
            <w:tc>
              <w:tcPr>
                <w:tcW w:w="2425" w:type="dxa"/>
                <w:vAlign w:val="center"/>
              </w:tcPr>
              <w:p w14:paraId="49C4CD64" w14:textId="40593D2C" w:rsidR="007C2313" w:rsidRPr="006A70A4" w:rsidRDefault="007C2313" w:rsidP="00770742">
                <w:pPr>
                  <w:jc w:val="both"/>
                </w:pPr>
                <w:r w:rsidRPr="006A70A4">
                  <w:t>18k</w:t>
                </w:r>
                <w:r w:rsidR="004D6D62">
                  <w:t>$</w:t>
                </w:r>
                <w:r>
                  <w:t>-</w:t>
                </w:r>
                <w:r w:rsidRPr="006A70A4">
                  <w:t>18.499k</w:t>
                </w:r>
                <w:r w:rsidR="004D6D62">
                  <w:t>$</w:t>
                </w:r>
              </w:p>
            </w:tc>
            <w:tc>
              <w:tcPr>
                <w:tcW w:w="3535" w:type="dxa"/>
                <w:vAlign w:val="center"/>
              </w:tcPr>
              <w:p w14:paraId="1E0855EA" w14:textId="066DA4F5" w:rsidR="007C2313" w:rsidRPr="006A70A4" w:rsidRDefault="007C2313" w:rsidP="00770742">
                <w:pPr>
                  <w:jc w:val="both"/>
                </w:pPr>
                <w:r w:rsidRPr="006A70A4">
                  <w:t>.61</w:t>
                </w:r>
                <w:r w:rsidR="004D6D62">
                  <w:t>%</w:t>
                </w:r>
              </w:p>
            </w:tc>
          </w:tr>
          <w:tr w:rsidR="007C2313" w:rsidRPr="006A70A4" w14:paraId="5462F503" w14:textId="77777777" w:rsidTr="004D6D62">
            <w:tc>
              <w:tcPr>
                <w:tcW w:w="2425" w:type="dxa"/>
                <w:vAlign w:val="center"/>
              </w:tcPr>
              <w:p w14:paraId="39A3AECC" w14:textId="293DBBC5" w:rsidR="007C2313" w:rsidRPr="006A70A4" w:rsidRDefault="007C2313" w:rsidP="00770742">
                <w:pPr>
                  <w:jc w:val="both"/>
                </w:pPr>
                <w:r w:rsidRPr="006A70A4">
                  <w:t>18.5k</w:t>
                </w:r>
                <w:r w:rsidR="004D6D62">
                  <w:t>$</w:t>
                </w:r>
                <w:r>
                  <w:t>-</w:t>
                </w:r>
                <w:r w:rsidRPr="006A70A4">
                  <w:t>18.999k</w:t>
                </w:r>
                <w:r w:rsidR="004D6D62">
                  <w:t>$</w:t>
                </w:r>
              </w:p>
            </w:tc>
            <w:tc>
              <w:tcPr>
                <w:tcW w:w="3535" w:type="dxa"/>
                <w:vAlign w:val="center"/>
              </w:tcPr>
              <w:p w14:paraId="577591B0" w14:textId="375E1183" w:rsidR="007C2313" w:rsidRPr="006A70A4" w:rsidRDefault="007C2313" w:rsidP="00770742">
                <w:pPr>
                  <w:jc w:val="both"/>
                </w:pPr>
                <w:r w:rsidRPr="006A70A4">
                  <w:t xml:space="preserve">.68 </w:t>
                </w:r>
                <w:r w:rsidR="004D6D62">
                  <w:t>%</w:t>
                </w:r>
              </w:p>
            </w:tc>
          </w:tr>
          <w:tr w:rsidR="007C2313" w:rsidRPr="006A70A4" w14:paraId="3D0FBC17" w14:textId="77777777" w:rsidTr="004D6D62">
            <w:tc>
              <w:tcPr>
                <w:tcW w:w="2425" w:type="dxa"/>
                <w:vAlign w:val="center"/>
              </w:tcPr>
              <w:p w14:paraId="735E5964" w14:textId="652DCDD1" w:rsidR="007C2313" w:rsidRPr="006A70A4" w:rsidRDefault="007C2313" w:rsidP="00770742">
                <w:pPr>
                  <w:jc w:val="both"/>
                </w:pPr>
                <w:r w:rsidRPr="006A70A4">
                  <w:t>19k</w:t>
                </w:r>
                <w:r w:rsidR="004D6D62">
                  <w:t>$</w:t>
                </w:r>
                <w:r>
                  <w:t>-</w:t>
                </w:r>
                <w:r w:rsidRPr="006A70A4">
                  <w:t>19.499k</w:t>
                </w:r>
                <w:r w:rsidR="004D6D62">
                  <w:t>$</w:t>
                </w:r>
              </w:p>
            </w:tc>
            <w:tc>
              <w:tcPr>
                <w:tcW w:w="3535" w:type="dxa"/>
                <w:vAlign w:val="center"/>
              </w:tcPr>
              <w:p w14:paraId="0598415A" w14:textId="2ED2A582" w:rsidR="007C2313" w:rsidRPr="006A70A4" w:rsidRDefault="007C2313" w:rsidP="00770742">
                <w:pPr>
                  <w:jc w:val="both"/>
                </w:pPr>
                <w:r w:rsidRPr="006A70A4">
                  <w:t>1.76</w:t>
                </w:r>
                <w:r w:rsidR="004D6D62">
                  <w:t>%</w:t>
                </w:r>
              </w:p>
            </w:tc>
          </w:tr>
          <w:tr w:rsidR="007C2313" w:rsidRPr="006A70A4" w14:paraId="1B132F3B" w14:textId="77777777" w:rsidTr="004D6D62">
            <w:tc>
              <w:tcPr>
                <w:tcW w:w="2425" w:type="dxa"/>
                <w:vAlign w:val="center"/>
              </w:tcPr>
              <w:p w14:paraId="1FAF8025" w14:textId="0509D49A" w:rsidR="007C2313" w:rsidRPr="006A70A4" w:rsidRDefault="007C2313" w:rsidP="00770742">
                <w:pPr>
                  <w:jc w:val="both"/>
                </w:pPr>
                <w:r w:rsidRPr="006A70A4">
                  <w:lastRenderedPageBreak/>
                  <w:t>19.5k</w:t>
                </w:r>
                <w:r w:rsidR="004D6D62">
                  <w:t>$</w:t>
                </w:r>
                <w:r>
                  <w:t>-</w:t>
                </w:r>
                <w:r w:rsidRPr="006A70A4">
                  <w:t>19.999k</w:t>
                </w:r>
                <w:r w:rsidR="004D6D62">
                  <w:t>$</w:t>
                </w:r>
              </w:p>
            </w:tc>
            <w:tc>
              <w:tcPr>
                <w:tcW w:w="3535" w:type="dxa"/>
                <w:vAlign w:val="center"/>
              </w:tcPr>
              <w:p w14:paraId="2AD3D15A" w14:textId="62243AAD" w:rsidR="007C2313" w:rsidRPr="006A70A4" w:rsidRDefault="007C2313" w:rsidP="00770742">
                <w:pPr>
                  <w:jc w:val="both"/>
                </w:pPr>
                <w:r w:rsidRPr="006A70A4">
                  <w:t>1.63</w:t>
                </w:r>
                <w:r w:rsidR="004D6D62">
                  <w:t>%</w:t>
                </w:r>
              </w:p>
            </w:tc>
          </w:tr>
        </w:tbl>
        <w:p w14:paraId="0CECCEBF" w14:textId="77777777" w:rsidR="004D6D62" w:rsidRDefault="004D6D62" w:rsidP="00770742">
          <w:pPr>
            <w:jc w:val="both"/>
            <w:rPr>
              <w:i/>
              <w:iCs/>
              <w:sz w:val="18"/>
              <w:szCs w:val="18"/>
            </w:rPr>
          </w:pPr>
        </w:p>
        <w:p w14:paraId="7BB62898" w14:textId="1106D833" w:rsidR="004D6D62" w:rsidRPr="00E82BDE" w:rsidRDefault="004D6D62" w:rsidP="00356C27">
          <w:pPr>
            <w:jc w:val="center"/>
            <w:rPr>
              <w:sz w:val="28"/>
              <w:szCs w:val="28"/>
            </w:rPr>
          </w:pPr>
          <w:r>
            <w:rPr>
              <w:i/>
              <w:iCs/>
              <w:sz w:val="18"/>
              <w:szCs w:val="18"/>
            </w:rPr>
            <w:t xml:space="preserve">Table 4: Percentage of total working years </w:t>
          </w:r>
          <w:r>
            <w:rPr>
              <w:sz w:val="18"/>
              <w:szCs w:val="18"/>
            </w:rPr>
            <w:t>of the IBM employee attrition dataset.</w:t>
          </w:r>
        </w:p>
        <w:p w14:paraId="343CBD94" w14:textId="19419FAC" w:rsidR="00E82BDE" w:rsidRDefault="00E82BDE" w:rsidP="00356C27">
          <w:pPr>
            <w:jc w:val="center"/>
            <w:rPr>
              <w:lang w:val="en-AU"/>
            </w:rPr>
          </w:pPr>
        </w:p>
        <w:p w14:paraId="05975936" w14:textId="575C4654" w:rsidR="00E82BDE" w:rsidRDefault="00E82BDE" w:rsidP="00770742">
          <w:pPr>
            <w:jc w:val="both"/>
            <w:rPr>
              <w:lang w:val="en-AU"/>
            </w:rPr>
          </w:pPr>
        </w:p>
        <w:p w14:paraId="47728EC5" w14:textId="77777777" w:rsidR="001C4C3C" w:rsidRDefault="001C4C3C" w:rsidP="00770742">
          <w:pPr>
            <w:jc w:val="both"/>
            <w:rPr>
              <w:lang w:val="en-AU"/>
            </w:rPr>
          </w:pPr>
        </w:p>
        <w:p w14:paraId="10D0F8CE" w14:textId="77777777" w:rsidR="00E82BDE" w:rsidRDefault="00E82BDE" w:rsidP="00770742">
          <w:pPr>
            <w:jc w:val="both"/>
            <w:rPr>
              <w:lang w:val="en-AU"/>
            </w:rPr>
          </w:pPr>
        </w:p>
        <w:p w14:paraId="164052F2" w14:textId="77CD2CBD" w:rsidR="004D6D62" w:rsidRPr="00143D0B" w:rsidRDefault="004D6D62" w:rsidP="00770742">
          <w:pPr>
            <w:ind w:left="426"/>
            <w:jc w:val="both"/>
          </w:pPr>
          <w:r>
            <w:fldChar w:fldCharType="begin"/>
          </w:r>
          <w:r>
            <w:instrText xml:space="preserve"> REF _Ref34248627 \h </w:instrText>
          </w:r>
          <w:r w:rsidR="00770742">
            <w:instrText xml:space="preserve"> \* MERGEFORMAT </w:instrText>
          </w:r>
          <w:r>
            <w:fldChar w:fldCharType="separate"/>
          </w:r>
          <w:r>
            <w:t xml:space="preserve">Figure </w:t>
          </w:r>
          <w:r>
            <w:fldChar w:fldCharType="end"/>
          </w:r>
          <w:r>
            <w:t xml:space="preserve">29: the pie chart shows the percentage of </w:t>
          </w:r>
          <w:r w:rsidR="00662A4D">
            <w:t xml:space="preserve">the </w:t>
          </w:r>
          <w:r>
            <w:t>Marital state.</w:t>
          </w:r>
          <w:r w:rsidR="00E82BDE">
            <w:t xml:space="preserve"> It is clearly shown that nearly half of employees were married while the lowest rate of employees w</w:t>
          </w:r>
          <w:r w:rsidR="00662A4D">
            <w:t>as</w:t>
          </w:r>
          <w:r w:rsidR="00E82BDE">
            <w:t xml:space="preserve"> divorced. The single employees represented almost 33% of </w:t>
          </w:r>
          <w:r w:rsidR="00662A4D">
            <w:t xml:space="preserve">the </w:t>
          </w:r>
          <w:r w:rsidR="00E82BDE">
            <w:t>total number of employees. Also, from Figure 30:</w:t>
          </w:r>
          <w:r>
            <w:t xml:space="preserve"> we can see,</w:t>
          </w:r>
          <w:r w:rsidR="00E82BDE">
            <w:t xml:space="preserve"> it </w:t>
          </w:r>
          <w:r>
            <w:t>shows that the married employees</w:t>
          </w:r>
          <w:r w:rsidR="00E82BDE">
            <w:t xml:space="preserve"> have</w:t>
          </w:r>
          <w:r>
            <w:t xml:space="preserve"> formed </w:t>
          </w:r>
          <w:proofErr w:type="gramStart"/>
          <w:r>
            <w:t>the majority of</w:t>
          </w:r>
          <w:proofErr w:type="gramEnd"/>
          <w:r>
            <w:t xml:space="preserve"> attrition cases, while divorced ones formed the minority, with the singles as the median number of cases. This is quite interesting finding as divorced employees showed the highest tolerance to attrition, maybe this is due to favoring the work side over the emotional side in life after recovering from the divorce experience.</w:t>
          </w:r>
        </w:p>
        <w:p w14:paraId="1B956E71" w14:textId="74131478" w:rsidR="007C2313" w:rsidRDefault="007C2313" w:rsidP="00770742">
          <w:pPr>
            <w:ind w:left="426"/>
            <w:jc w:val="both"/>
            <w:rPr>
              <w:rFonts w:ascii="Verdana" w:hAnsi="Verdana"/>
              <w:color w:val="000000"/>
              <w:sz w:val="18"/>
              <w:szCs w:val="18"/>
              <w:shd w:val="clear" w:color="auto" w:fill="FFFFFF"/>
            </w:rPr>
          </w:pPr>
        </w:p>
        <w:p w14:paraId="1B0542CC" w14:textId="33E041AF" w:rsidR="00E82BDE" w:rsidRDefault="00E82BDE" w:rsidP="00770742">
          <w:pPr>
            <w:ind w:left="426"/>
            <w:jc w:val="both"/>
            <w:rPr>
              <w:rFonts w:ascii="Verdana" w:hAnsi="Verdana"/>
              <w:color w:val="000000"/>
              <w:sz w:val="18"/>
              <w:szCs w:val="18"/>
              <w:shd w:val="clear" w:color="auto" w:fill="FFFFFF"/>
            </w:rPr>
          </w:pPr>
        </w:p>
        <w:p w14:paraId="3D44AB8B" w14:textId="77777777" w:rsidR="00E82BDE" w:rsidRDefault="00E82BDE" w:rsidP="00770742">
          <w:pPr>
            <w:ind w:left="426"/>
            <w:jc w:val="both"/>
            <w:rPr>
              <w:rFonts w:ascii="Verdana" w:hAnsi="Verdana"/>
              <w:color w:val="000000"/>
              <w:sz w:val="18"/>
              <w:szCs w:val="18"/>
              <w:shd w:val="clear" w:color="auto" w:fill="FFFFFF"/>
            </w:rPr>
          </w:pPr>
        </w:p>
        <w:p w14:paraId="50CFBC63" w14:textId="4C7B0C70" w:rsidR="007C2313" w:rsidRDefault="007C2313" w:rsidP="00770742">
          <w:pPr>
            <w:jc w:val="both"/>
            <w:rPr>
              <w:rFonts w:ascii="Verdana" w:hAnsi="Verdana"/>
              <w:color w:val="000000"/>
              <w:sz w:val="18"/>
              <w:szCs w:val="18"/>
              <w:shd w:val="clear" w:color="auto" w:fill="FFFFFF"/>
            </w:rPr>
          </w:pPr>
        </w:p>
        <w:p w14:paraId="279902CD" w14:textId="77777777" w:rsidR="007C2313" w:rsidRDefault="007C2313" w:rsidP="00770742">
          <w:pPr>
            <w:ind w:left="426"/>
            <w:jc w:val="both"/>
            <w:rPr>
              <w:rFonts w:ascii="Verdana" w:hAnsi="Verdana"/>
              <w:color w:val="000000"/>
              <w:sz w:val="18"/>
              <w:szCs w:val="18"/>
              <w:shd w:val="clear" w:color="auto" w:fill="FFFFFF"/>
            </w:rPr>
          </w:pPr>
        </w:p>
        <w:p w14:paraId="45EBDDEC" w14:textId="6CB27B49" w:rsidR="00CF1B98" w:rsidRDefault="00CF1B98" w:rsidP="00770742">
          <w:pPr>
            <w:ind w:left="144"/>
            <w:jc w:val="both"/>
          </w:pPr>
          <w:r>
            <w:t>The correlation analysis in Figur</w:t>
          </w:r>
          <w:r w:rsidR="001C4C3C">
            <w:t xml:space="preserve">e </w:t>
          </w:r>
          <w:proofErr w:type="gramStart"/>
          <w:r w:rsidR="001C4C3C">
            <w:t>31 :</w:t>
          </w:r>
          <w:proofErr w:type="gramEnd"/>
          <w:r w:rsidR="00377EDD">
            <w:t xml:space="preserve"> </w:t>
          </w:r>
          <w:r>
            <w:t>shows interesting findings. First, there is a high positive correlation between the “</w:t>
          </w:r>
          <w:proofErr w:type="spellStart"/>
          <w:r>
            <w:t>TotalWorkingYears</w:t>
          </w:r>
          <w:proofErr w:type="spellEnd"/>
          <w:r>
            <w:t>” column and the “</w:t>
          </w:r>
          <w:proofErr w:type="spellStart"/>
          <w:r>
            <w:t>JobLevel</w:t>
          </w:r>
          <w:proofErr w:type="spellEnd"/>
          <w:r>
            <w:t>” and “</w:t>
          </w:r>
          <w:proofErr w:type="spellStart"/>
          <w:r>
            <w:t>MonthlyIncome</w:t>
          </w:r>
          <w:proofErr w:type="spellEnd"/>
          <w:r>
            <w:t>”, which reflects a sort of fairness in promoting and paying people in the company based on their experience level. Second, there was a high positive correlation between “</w:t>
          </w:r>
          <w:proofErr w:type="spellStart"/>
          <w:r>
            <w:t>PerformanceRating</w:t>
          </w:r>
          <w:proofErr w:type="spellEnd"/>
          <w:r>
            <w:t>” and “</w:t>
          </w:r>
          <w:proofErr w:type="spellStart"/>
          <w:r>
            <w:t>PercentSalaryHike</w:t>
          </w:r>
          <w:proofErr w:type="spellEnd"/>
          <w:r>
            <w:t>” columns, which again confirms that the increase in salary is based on the increase in the performance level. Third, the “</w:t>
          </w:r>
          <w:proofErr w:type="spellStart"/>
          <w:r>
            <w:t>JobSatisfaction</w:t>
          </w:r>
          <w:proofErr w:type="spellEnd"/>
          <w:r>
            <w:t>” column does not have any correlation with the rem</w:t>
          </w:r>
          <w:r w:rsidR="00662A4D">
            <w:t>a</w:t>
          </w:r>
          <w:r>
            <w:t>inder of the numeric columns, which is somehow unexpected as it would be reasonable to have it increased with the increase in “</w:t>
          </w:r>
          <w:proofErr w:type="spellStart"/>
          <w:r>
            <w:t>MonthlyIncome</w:t>
          </w:r>
          <w:proofErr w:type="spellEnd"/>
          <w:r>
            <w:t>” or “</w:t>
          </w:r>
          <w:proofErr w:type="spellStart"/>
          <w:r>
            <w:t>JobLevel</w:t>
          </w:r>
          <w:proofErr w:type="spellEnd"/>
          <w:r>
            <w:t>” columns. The latest finding suggests either an issue in estimating employee satisfaction (i.e., the way it was calculated) or missing important aspects that might reflect the employee’s satisfaction in the dataset.</w:t>
          </w:r>
        </w:p>
        <w:p w14:paraId="6B58180E" w14:textId="74E5C7B3" w:rsidR="00F27F03" w:rsidRDefault="00D31980" w:rsidP="00770742">
          <w:pPr>
            <w:ind w:left="426"/>
            <w:jc w:val="both"/>
          </w:pPr>
        </w:p>
      </w:sdtContent>
    </w:sdt>
    <w:p w14:paraId="6444570C" w14:textId="1F585B7B" w:rsidR="00F27F03" w:rsidRPr="00CF1B98" w:rsidRDefault="00F27F03" w:rsidP="00770742">
      <w:pPr>
        <w:jc w:val="both"/>
      </w:pPr>
    </w:p>
    <w:p w14:paraId="3796FD88" w14:textId="77777777" w:rsidR="00F27F03" w:rsidRPr="00CF1B98" w:rsidRDefault="00F27F03" w:rsidP="00770742">
      <w:pPr>
        <w:jc w:val="both"/>
      </w:pPr>
    </w:p>
    <w:p w14:paraId="0A6D870C" w14:textId="26E29746" w:rsidR="00E351A0" w:rsidRPr="00CF1B98" w:rsidRDefault="00E351A0" w:rsidP="00770742">
      <w:pPr>
        <w:jc w:val="both"/>
      </w:pPr>
    </w:p>
    <w:p w14:paraId="5DD22FF2" w14:textId="03CF4EBB" w:rsidR="00E351A0" w:rsidRPr="00CF1B98" w:rsidRDefault="00E351A0" w:rsidP="00770742">
      <w:pPr>
        <w:jc w:val="both"/>
      </w:pPr>
    </w:p>
    <w:p w14:paraId="2EEF2371" w14:textId="26796823" w:rsidR="00385EE5" w:rsidRDefault="00385EE5" w:rsidP="00770742">
      <w:pPr>
        <w:jc w:val="both"/>
      </w:pPr>
    </w:p>
    <w:p w14:paraId="1A9CCCED" w14:textId="77777777" w:rsidR="00385EE5" w:rsidRDefault="00385EE5" w:rsidP="00770742">
      <w:pPr>
        <w:jc w:val="both"/>
      </w:pPr>
      <w:r>
        <w:br w:type="page"/>
      </w:r>
    </w:p>
    <w:p w14:paraId="59C8B9B2" w14:textId="4FDA157E" w:rsidR="00385EE5" w:rsidRDefault="0014015D" w:rsidP="00770742">
      <w:pPr>
        <w:pStyle w:val="Heading1"/>
        <w:numPr>
          <w:ilvl w:val="0"/>
          <w:numId w:val="20"/>
        </w:numPr>
        <w:jc w:val="both"/>
        <w:rPr>
          <w:b w:val="0"/>
          <w:bCs/>
          <w:sz w:val="36"/>
          <w:szCs w:val="14"/>
        </w:rPr>
      </w:pPr>
      <w:r>
        <w:rPr>
          <w:b w:val="0"/>
          <w:bCs/>
          <w:sz w:val="36"/>
          <w:szCs w:val="14"/>
        </w:rPr>
        <w:lastRenderedPageBreak/>
        <w:t>References</w:t>
      </w:r>
    </w:p>
    <w:p w14:paraId="4F085445" w14:textId="7509A0B0" w:rsidR="00E351A0" w:rsidRDefault="00E351A0" w:rsidP="00770742">
      <w:pPr>
        <w:jc w:val="both"/>
      </w:pPr>
    </w:p>
    <w:p w14:paraId="52645EA7" w14:textId="77777777" w:rsidR="00A24793" w:rsidRPr="003A798E" w:rsidRDefault="00A24793" w:rsidP="00770742">
      <w:pPr>
        <w:jc w:val="both"/>
      </w:pPr>
    </w:p>
    <w:p w14:paraId="6EABA206" w14:textId="77777777" w:rsidR="007C09B4" w:rsidRPr="007C09B4" w:rsidRDefault="00AB4C9C" w:rsidP="00770742">
      <w:pPr>
        <w:pStyle w:val="EndNoteBibliography"/>
        <w:ind w:left="720" w:hanging="720"/>
        <w:jc w:val="both"/>
      </w:pPr>
      <w:r>
        <w:fldChar w:fldCharType="begin"/>
      </w:r>
      <w:r>
        <w:instrText xml:space="preserve"> ADDIN EN.REFLIST </w:instrText>
      </w:r>
      <w:r>
        <w:fldChar w:fldCharType="separate"/>
      </w:r>
      <w:r w:rsidR="007C09B4" w:rsidRPr="007C09B4">
        <w:t>[1]</w:t>
      </w:r>
      <w:r w:rsidR="007C09B4" w:rsidRPr="007C09B4">
        <w:tab/>
        <w:t>T. Attri, "Why an Employee Leaves: Predicting using Data Mining Techniques," Dublin, National College of Ireland, 2018.</w:t>
      </w:r>
    </w:p>
    <w:p w14:paraId="2F99F6B5" w14:textId="77777777" w:rsidR="007C09B4" w:rsidRPr="007C09B4" w:rsidRDefault="007C09B4" w:rsidP="00770742">
      <w:pPr>
        <w:pStyle w:val="EndNoteBibliography"/>
        <w:ind w:left="720" w:hanging="720"/>
        <w:jc w:val="both"/>
      </w:pPr>
      <w:r w:rsidRPr="007C09B4">
        <w:t>[2]</w:t>
      </w:r>
      <w:r w:rsidRPr="007C09B4">
        <w:tab/>
        <w:t xml:space="preserve">S. S. Alduayj and K. Rajpoot, "Predicting Employee Attrition using Machine Learning," in </w:t>
      </w:r>
      <w:r w:rsidRPr="007C09B4">
        <w:rPr>
          <w:i/>
        </w:rPr>
        <w:t>2018 International Conference on Innovations in Information Technology (IIT)</w:t>
      </w:r>
      <w:r w:rsidRPr="007C09B4">
        <w:t>, 2018, pp. 93-98.</w:t>
      </w:r>
    </w:p>
    <w:p w14:paraId="303A97A8" w14:textId="2B6A9663" w:rsidR="003B7FD9" w:rsidRDefault="00AB4C9C" w:rsidP="00770742">
      <w:pPr>
        <w:jc w:val="both"/>
      </w:pPr>
      <w:r>
        <w:fldChar w:fldCharType="end"/>
      </w:r>
    </w:p>
    <w:p w14:paraId="3318178D" w14:textId="3E4C4FEB" w:rsidR="003B7FD9" w:rsidRDefault="003B7FD9" w:rsidP="00770742">
      <w:pPr>
        <w:jc w:val="both"/>
      </w:pPr>
    </w:p>
    <w:p w14:paraId="10A2C018" w14:textId="4EB00467" w:rsidR="003B7FD9" w:rsidRDefault="003B7FD9" w:rsidP="00770742">
      <w:pPr>
        <w:jc w:val="both"/>
      </w:pPr>
    </w:p>
    <w:p w14:paraId="50DEE324" w14:textId="7C7757E3" w:rsidR="003B7FD9" w:rsidRDefault="003B7FD9" w:rsidP="00770742">
      <w:pPr>
        <w:pStyle w:val="Heading1"/>
        <w:numPr>
          <w:ilvl w:val="0"/>
          <w:numId w:val="21"/>
        </w:numPr>
        <w:jc w:val="both"/>
        <w:rPr>
          <w:b w:val="0"/>
          <w:bCs/>
          <w:sz w:val="36"/>
          <w:szCs w:val="14"/>
        </w:rPr>
      </w:pPr>
      <w:r>
        <w:rPr>
          <w:b w:val="0"/>
          <w:bCs/>
          <w:sz w:val="36"/>
          <w:szCs w:val="14"/>
        </w:rPr>
        <w:t>Appendix</w:t>
      </w:r>
    </w:p>
    <w:p w14:paraId="2AC9357F" w14:textId="77777777" w:rsidR="00B93C1E" w:rsidRDefault="00B93C1E" w:rsidP="00770742">
      <w:pPr>
        <w:ind w:left="360"/>
        <w:jc w:val="both"/>
        <w:rPr>
          <w:b/>
          <w:bCs/>
          <w:sz w:val="32"/>
          <w:szCs w:val="32"/>
        </w:rPr>
      </w:pPr>
    </w:p>
    <w:p w14:paraId="22E2782D" w14:textId="34F73612" w:rsidR="00B93C1E" w:rsidRDefault="00B93C1E" w:rsidP="00770742">
      <w:pPr>
        <w:ind w:left="360"/>
        <w:jc w:val="both"/>
        <w:rPr>
          <w:b/>
          <w:bCs/>
          <w:sz w:val="32"/>
          <w:szCs w:val="32"/>
        </w:rPr>
      </w:pPr>
      <w:r w:rsidRPr="00B93C1E">
        <w:rPr>
          <w:b/>
          <w:bCs/>
          <w:sz w:val="32"/>
          <w:szCs w:val="32"/>
        </w:rPr>
        <w:t xml:space="preserve">Appendix </w:t>
      </w:r>
      <w:r w:rsidR="001B5010">
        <w:rPr>
          <w:b/>
          <w:bCs/>
          <w:sz w:val="32"/>
          <w:szCs w:val="32"/>
        </w:rPr>
        <w:t>A</w:t>
      </w:r>
    </w:p>
    <w:p w14:paraId="0AE2207E" w14:textId="0CD7406D" w:rsidR="001B5010" w:rsidRPr="00E050DA" w:rsidRDefault="001B5010" w:rsidP="00E050DA">
      <w:pPr>
        <w:ind w:left="360"/>
        <w:jc w:val="both"/>
        <w:rPr>
          <w:rFonts w:ascii="Helvetica Neue" w:hAnsi="Helvetica Neue"/>
          <w:color w:val="000000"/>
          <w:sz w:val="29"/>
          <w:szCs w:val="22"/>
        </w:rPr>
      </w:pPr>
      <w:r w:rsidRPr="00E050DA">
        <w:rPr>
          <w:rFonts w:ascii="Helvetica Neue" w:hAnsi="Helvetica Neue"/>
          <w:color w:val="000000"/>
          <w:sz w:val="29"/>
          <w:szCs w:val="22"/>
        </w:rPr>
        <w:t>Importing the required dataset and reading the dataset</w:t>
      </w:r>
    </w:p>
    <w:p w14:paraId="70165030" w14:textId="39F3109B" w:rsidR="002530CB" w:rsidRPr="00B93C1E" w:rsidRDefault="00B93C1E" w:rsidP="00770742">
      <w:pPr>
        <w:ind w:left="1080"/>
        <w:jc w:val="both"/>
        <w:rPr>
          <w:i/>
          <w:iCs/>
          <w:sz w:val="20"/>
          <w:szCs w:val="20"/>
        </w:rPr>
      </w:pPr>
      <w:r w:rsidRPr="00B93C1E">
        <w:rPr>
          <w:i/>
          <w:iCs/>
          <w:noProof/>
          <w:sz w:val="16"/>
          <w:szCs w:val="16"/>
        </w:rPr>
        <w:drawing>
          <wp:anchor distT="0" distB="0" distL="114300" distR="114300" simplePos="0" relativeHeight="251715584" behindDoc="1" locked="0" layoutInCell="1" allowOverlap="1" wp14:anchorId="0FCA80DA" wp14:editId="79882C17">
            <wp:simplePos x="0" y="0"/>
            <wp:positionH relativeFrom="margin">
              <wp:align>right</wp:align>
            </wp:positionH>
            <wp:positionV relativeFrom="paragraph">
              <wp:posOffset>177458</wp:posOffset>
            </wp:positionV>
            <wp:extent cx="6858000" cy="1592580"/>
            <wp:effectExtent l="0" t="0" r="0" b="7620"/>
            <wp:wrapTight wrapText="bothSides">
              <wp:wrapPolygon edited="0">
                <wp:start x="0" y="0"/>
                <wp:lineTo x="0" y="21445"/>
                <wp:lineTo x="21540" y="21445"/>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858000" cy="1592580"/>
                    </a:xfrm>
                    <a:prstGeom prst="rect">
                      <a:avLst/>
                    </a:prstGeom>
                  </pic:spPr>
                </pic:pic>
              </a:graphicData>
            </a:graphic>
            <wp14:sizeRelH relativeFrom="page">
              <wp14:pctWidth>0</wp14:pctWidth>
            </wp14:sizeRelH>
            <wp14:sizeRelV relativeFrom="page">
              <wp14:pctHeight>0</wp14:pctHeight>
            </wp14:sizeRelV>
          </wp:anchor>
        </w:drawing>
      </w:r>
    </w:p>
    <w:p w14:paraId="7810705A" w14:textId="3DE1A120" w:rsidR="00B93C1E" w:rsidRPr="00B93C1E" w:rsidRDefault="001B5010" w:rsidP="00E050DA">
      <w:pPr>
        <w:ind w:left="1080"/>
        <w:jc w:val="center"/>
        <w:rPr>
          <w:i/>
          <w:iCs/>
          <w:sz w:val="20"/>
          <w:szCs w:val="20"/>
        </w:rPr>
      </w:pPr>
      <w:r w:rsidRPr="00B93C1E">
        <w:rPr>
          <w:i/>
          <w:iCs/>
          <w:noProof/>
          <w:sz w:val="16"/>
          <w:szCs w:val="16"/>
        </w:rPr>
        <w:drawing>
          <wp:anchor distT="0" distB="0" distL="114300" distR="114300" simplePos="0" relativeHeight="251716608" behindDoc="1" locked="0" layoutInCell="1" allowOverlap="1" wp14:anchorId="5049DDA1" wp14:editId="34A7F929">
            <wp:simplePos x="0" y="0"/>
            <wp:positionH relativeFrom="margin">
              <wp:align>right</wp:align>
            </wp:positionH>
            <wp:positionV relativeFrom="paragraph">
              <wp:posOffset>2057351</wp:posOffset>
            </wp:positionV>
            <wp:extent cx="6858000" cy="362585"/>
            <wp:effectExtent l="0" t="0" r="0" b="0"/>
            <wp:wrapTight wrapText="bothSides">
              <wp:wrapPolygon edited="0">
                <wp:start x="0" y="0"/>
                <wp:lineTo x="0" y="20427"/>
                <wp:lineTo x="21540" y="20427"/>
                <wp:lineTo x="2154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858000" cy="362585"/>
                    </a:xfrm>
                    <a:prstGeom prst="rect">
                      <a:avLst/>
                    </a:prstGeom>
                  </pic:spPr>
                </pic:pic>
              </a:graphicData>
            </a:graphic>
            <wp14:sizeRelH relativeFrom="page">
              <wp14:pctWidth>0</wp14:pctWidth>
            </wp14:sizeRelH>
            <wp14:sizeRelV relativeFrom="page">
              <wp14:pctHeight>0</wp14:pctHeight>
            </wp14:sizeRelV>
          </wp:anchor>
        </w:drawing>
      </w:r>
      <w:r w:rsidR="00B93C1E" w:rsidRPr="00B93C1E">
        <w:rPr>
          <w:i/>
          <w:iCs/>
          <w:sz w:val="20"/>
          <w:szCs w:val="20"/>
        </w:rPr>
        <w:t xml:space="preserve">Appendix </w:t>
      </w:r>
      <w:proofErr w:type="gramStart"/>
      <w:r w:rsidR="00B93C1E" w:rsidRPr="00B93C1E">
        <w:rPr>
          <w:i/>
          <w:iCs/>
          <w:sz w:val="20"/>
          <w:szCs w:val="20"/>
        </w:rPr>
        <w:t xml:space="preserve">A </w:t>
      </w:r>
      <w:r w:rsidR="00B93C1E">
        <w:rPr>
          <w:i/>
          <w:iCs/>
          <w:sz w:val="20"/>
          <w:szCs w:val="20"/>
        </w:rPr>
        <w:t>:</w:t>
      </w:r>
      <w:proofErr w:type="gramEnd"/>
      <w:r w:rsidR="00B93C1E">
        <w:rPr>
          <w:i/>
          <w:iCs/>
          <w:sz w:val="20"/>
          <w:szCs w:val="20"/>
        </w:rPr>
        <w:t xml:space="preserve"> </w:t>
      </w:r>
      <w:r w:rsidR="00B93C1E" w:rsidRPr="00B93C1E">
        <w:rPr>
          <w:rFonts w:ascii="Helvetica Neue" w:hAnsi="Helvetica Neue"/>
          <w:i/>
          <w:iCs/>
          <w:color w:val="000000"/>
          <w:sz w:val="21"/>
          <w:szCs w:val="14"/>
        </w:rPr>
        <w:t>Import required packages</w:t>
      </w:r>
    </w:p>
    <w:p w14:paraId="6DF1CF7C" w14:textId="77777777" w:rsidR="00B93C1E" w:rsidRDefault="00B93C1E" w:rsidP="00E050DA">
      <w:pPr>
        <w:ind w:left="1080"/>
        <w:jc w:val="center"/>
        <w:rPr>
          <w:rFonts w:ascii="Helvetica Neue" w:hAnsi="Helvetica Neue"/>
          <w:i/>
          <w:iCs/>
          <w:color w:val="000000"/>
          <w:sz w:val="21"/>
          <w:szCs w:val="14"/>
        </w:rPr>
      </w:pPr>
      <w:r w:rsidRPr="00B93C1E">
        <w:rPr>
          <w:i/>
          <w:iCs/>
          <w:sz w:val="20"/>
          <w:szCs w:val="20"/>
        </w:rPr>
        <w:t xml:space="preserve">Appendix </w:t>
      </w:r>
      <w:proofErr w:type="gramStart"/>
      <w:r w:rsidRPr="00B93C1E">
        <w:rPr>
          <w:i/>
          <w:iCs/>
          <w:sz w:val="20"/>
          <w:szCs w:val="20"/>
        </w:rPr>
        <w:t>A</w:t>
      </w:r>
      <w:r>
        <w:rPr>
          <w:i/>
          <w:iCs/>
          <w:sz w:val="20"/>
          <w:szCs w:val="20"/>
        </w:rPr>
        <w:t>.1</w:t>
      </w:r>
      <w:r w:rsidRPr="00B93C1E">
        <w:rPr>
          <w:i/>
          <w:iCs/>
          <w:sz w:val="20"/>
          <w:szCs w:val="20"/>
        </w:rPr>
        <w:t xml:space="preserve"> </w:t>
      </w:r>
      <w:r>
        <w:rPr>
          <w:i/>
          <w:iCs/>
          <w:sz w:val="20"/>
          <w:szCs w:val="20"/>
        </w:rPr>
        <w:t>:</w:t>
      </w:r>
      <w:proofErr w:type="gramEnd"/>
      <w:r>
        <w:rPr>
          <w:i/>
          <w:iCs/>
          <w:sz w:val="20"/>
          <w:szCs w:val="20"/>
        </w:rPr>
        <w:t xml:space="preserve"> </w:t>
      </w:r>
      <w:r>
        <w:rPr>
          <w:rFonts w:ascii="Helvetica Neue" w:hAnsi="Helvetica Neue"/>
          <w:i/>
          <w:iCs/>
          <w:color w:val="000000"/>
          <w:sz w:val="21"/>
          <w:szCs w:val="14"/>
        </w:rPr>
        <w:t>Reading the dataset</w:t>
      </w:r>
    </w:p>
    <w:p w14:paraId="4FC81337" w14:textId="77777777" w:rsidR="00B93C1E" w:rsidRDefault="00B93C1E" w:rsidP="00770742">
      <w:pPr>
        <w:jc w:val="both"/>
        <w:rPr>
          <w:b/>
          <w:bCs/>
          <w:sz w:val="32"/>
          <w:szCs w:val="32"/>
        </w:rPr>
      </w:pPr>
    </w:p>
    <w:p w14:paraId="4995F514" w14:textId="77777777" w:rsidR="00B93C1E" w:rsidRDefault="00B93C1E" w:rsidP="00770742">
      <w:pPr>
        <w:jc w:val="both"/>
        <w:rPr>
          <w:b/>
          <w:bCs/>
          <w:sz w:val="32"/>
          <w:szCs w:val="32"/>
        </w:rPr>
      </w:pPr>
    </w:p>
    <w:p w14:paraId="18E7E0C7" w14:textId="77777777" w:rsidR="00B93C1E" w:rsidRPr="00B93C1E" w:rsidRDefault="00B93C1E" w:rsidP="00770742">
      <w:pPr>
        <w:jc w:val="both"/>
        <w:rPr>
          <w:b/>
          <w:bCs/>
          <w:sz w:val="32"/>
          <w:szCs w:val="32"/>
        </w:rPr>
      </w:pPr>
      <w:r w:rsidRPr="002530CB">
        <w:rPr>
          <w:b/>
          <w:bCs/>
          <w:sz w:val="32"/>
          <w:szCs w:val="32"/>
        </w:rPr>
        <w:t xml:space="preserve">Appendix </w:t>
      </w:r>
      <w:r>
        <w:rPr>
          <w:b/>
          <w:bCs/>
          <w:sz w:val="32"/>
          <w:szCs w:val="32"/>
        </w:rPr>
        <w:t>B</w:t>
      </w:r>
    </w:p>
    <w:p w14:paraId="12A6E3F9" w14:textId="77777777" w:rsidR="00B93C1E" w:rsidRDefault="00B93C1E" w:rsidP="00770742">
      <w:pPr>
        <w:jc w:val="both"/>
        <w:rPr>
          <w:rFonts w:ascii="Helvetica Neue" w:hAnsi="Helvetica Neue"/>
          <w:color w:val="000000"/>
          <w:sz w:val="29"/>
          <w:szCs w:val="22"/>
        </w:rPr>
      </w:pPr>
      <w:r>
        <w:rPr>
          <w:rFonts w:ascii="Helvetica Neue" w:hAnsi="Helvetica Neue"/>
          <w:color w:val="000000"/>
          <w:sz w:val="29"/>
          <w:szCs w:val="22"/>
        </w:rPr>
        <w:t>Exploring the dataset</w:t>
      </w:r>
    </w:p>
    <w:p w14:paraId="6F171419" w14:textId="071C5416" w:rsidR="00B93C1E" w:rsidRDefault="00B93C1E" w:rsidP="00770742">
      <w:pPr>
        <w:ind w:left="1080"/>
        <w:jc w:val="both"/>
        <w:rPr>
          <w:rFonts w:ascii="Helvetica Neue" w:hAnsi="Helvetica Neue"/>
          <w:i/>
          <w:iCs/>
          <w:color w:val="000000"/>
          <w:sz w:val="21"/>
          <w:szCs w:val="14"/>
        </w:rPr>
      </w:pPr>
      <w:r>
        <w:rPr>
          <w:noProof/>
        </w:rPr>
        <w:drawing>
          <wp:anchor distT="0" distB="0" distL="114300" distR="114300" simplePos="0" relativeHeight="251717632" behindDoc="1" locked="0" layoutInCell="1" allowOverlap="1" wp14:anchorId="507C2343" wp14:editId="7A3B6D93">
            <wp:simplePos x="0" y="0"/>
            <wp:positionH relativeFrom="column">
              <wp:posOffset>21004</wp:posOffset>
            </wp:positionH>
            <wp:positionV relativeFrom="paragraph">
              <wp:posOffset>206375</wp:posOffset>
            </wp:positionV>
            <wp:extent cx="6858000" cy="344805"/>
            <wp:effectExtent l="0" t="0" r="0" b="0"/>
            <wp:wrapTight wrapText="bothSides">
              <wp:wrapPolygon edited="0">
                <wp:start x="0" y="0"/>
                <wp:lineTo x="0" y="20287"/>
                <wp:lineTo x="21540" y="20287"/>
                <wp:lineTo x="2154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858000" cy="344805"/>
                    </a:xfrm>
                    <a:prstGeom prst="rect">
                      <a:avLst/>
                    </a:prstGeom>
                  </pic:spPr>
                </pic:pic>
              </a:graphicData>
            </a:graphic>
            <wp14:sizeRelH relativeFrom="page">
              <wp14:pctWidth>0</wp14:pctWidth>
            </wp14:sizeRelH>
            <wp14:sizeRelV relativeFrom="page">
              <wp14:pctHeight>0</wp14:pctHeight>
            </wp14:sizeRelV>
          </wp:anchor>
        </w:drawing>
      </w:r>
    </w:p>
    <w:p w14:paraId="337EDAB9" w14:textId="2BA380E4" w:rsidR="001B5010" w:rsidRDefault="00B93C1E" w:rsidP="00E050DA">
      <w:pPr>
        <w:ind w:left="1080"/>
        <w:jc w:val="center"/>
        <w:rPr>
          <w:i/>
          <w:iCs/>
          <w:sz w:val="20"/>
          <w:szCs w:val="20"/>
        </w:rPr>
      </w:pPr>
      <w:r w:rsidRPr="00B93C1E">
        <w:rPr>
          <w:i/>
          <w:iCs/>
          <w:sz w:val="20"/>
          <w:szCs w:val="20"/>
        </w:rPr>
        <w:t xml:space="preserve">Appendix </w:t>
      </w:r>
      <w:proofErr w:type="gramStart"/>
      <w:r>
        <w:rPr>
          <w:i/>
          <w:iCs/>
          <w:sz w:val="20"/>
          <w:szCs w:val="20"/>
        </w:rPr>
        <w:t>B</w:t>
      </w:r>
      <w:r w:rsidR="001B5010">
        <w:rPr>
          <w:i/>
          <w:iCs/>
          <w:sz w:val="20"/>
          <w:szCs w:val="20"/>
        </w:rPr>
        <w:t>.1</w:t>
      </w:r>
      <w:r w:rsidRPr="00B93C1E">
        <w:rPr>
          <w:i/>
          <w:iCs/>
          <w:sz w:val="20"/>
          <w:szCs w:val="20"/>
        </w:rPr>
        <w:t xml:space="preserve"> </w:t>
      </w:r>
      <w:r>
        <w:rPr>
          <w:i/>
          <w:iCs/>
          <w:sz w:val="20"/>
          <w:szCs w:val="20"/>
        </w:rPr>
        <w:t>:</w:t>
      </w:r>
      <w:proofErr w:type="gramEnd"/>
      <w:r w:rsidR="001B5010">
        <w:rPr>
          <w:i/>
          <w:iCs/>
          <w:sz w:val="20"/>
          <w:szCs w:val="20"/>
        </w:rPr>
        <w:t xml:space="preserve"> Reading the first 10 rows</w:t>
      </w:r>
    </w:p>
    <w:p w14:paraId="1F0EAB10" w14:textId="3A947276" w:rsidR="001B5010" w:rsidRDefault="001B5010" w:rsidP="00770742">
      <w:pPr>
        <w:ind w:left="1080"/>
        <w:jc w:val="both"/>
        <w:rPr>
          <w:i/>
          <w:iCs/>
          <w:sz w:val="20"/>
          <w:szCs w:val="20"/>
        </w:rPr>
      </w:pPr>
      <w:r>
        <w:rPr>
          <w:noProof/>
        </w:rPr>
        <w:drawing>
          <wp:anchor distT="0" distB="0" distL="114300" distR="114300" simplePos="0" relativeHeight="251718656" behindDoc="1" locked="0" layoutInCell="1" allowOverlap="1" wp14:anchorId="3976FDEC" wp14:editId="6BF7E537">
            <wp:simplePos x="0" y="0"/>
            <wp:positionH relativeFrom="margin">
              <wp:align>right</wp:align>
            </wp:positionH>
            <wp:positionV relativeFrom="paragraph">
              <wp:posOffset>157480</wp:posOffset>
            </wp:positionV>
            <wp:extent cx="6858000" cy="368935"/>
            <wp:effectExtent l="0" t="0" r="0" b="0"/>
            <wp:wrapTight wrapText="bothSides">
              <wp:wrapPolygon edited="0">
                <wp:start x="0" y="0"/>
                <wp:lineTo x="0" y="20076"/>
                <wp:lineTo x="21540" y="20076"/>
                <wp:lineTo x="21540"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858000" cy="368935"/>
                    </a:xfrm>
                    <a:prstGeom prst="rect">
                      <a:avLst/>
                    </a:prstGeom>
                  </pic:spPr>
                </pic:pic>
              </a:graphicData>
            </a:graphic>
            <wp14:sizeRelH relativeFrom="page">
              <wp14:pctWidth>0</wp14:pctWidth>
            </wp14:sizeRelH>
            <wp14:sizeRelV relativeFrom="page">
              <wp14:pctHeight>0</wp14:pctHeight>
            </wp14:sizeRelV>
          </wp:anchor>
        </w:drawing>
      </w:r>
    </w:p>
    <w:p w14:paraId="79A2B9D4" w14:textId="77777777" w:rsidR="001B5010" w:rsidRDefault="001B5010" w:rsidP="00770742">
      <w:pPr>
        <w:ind w:left="1080"/>
        <w:jc w:val="both"/>
        <w:rPr>
          <w:i/>
          <w:iCs/>
          <w:sz w:val="20"/>
          <w:szCs w:val="20"/>
        </w:rPr>
      </w:pPr>
    </w:p>
    <w:p w14:paraId="37E36CEE" w14:textId="1562AAF1" w:rsidR="001B5010" w:rsidRDefault="001B5010" w:rsidP="00E050DA">
      <w:pPr>
        <w:ind w:left="1080"/>
        <w:jc w:val="center"/>
        <w:rPr>
          <w:rFonts w:ascii="Helvetica Neue" w:hAnsi="Helvetica Neue"/>
          <w:i/>
          <w:iCs/>
          <w:color w:val="000000"/>
          <w:sz w:val="21"/>
          <w:szCs w:val="14"/>
        </w:rPr>
      </w:pPr>
      <w:r w:rsidRPr="00B93C1E">
        <w:rPr>
          <w:i/>
          <w:iCs/>
          <w:sz w:val="20"/>
          <w:szCs w:val="20"/>
        </w:rPr>
        <w:t xml:space="preserve">Appendix </w:t>
      </w:r>
      <w:proofErr w:type="gramStart"/>
      <w:r>
        <w:rPr>
          <w:i/>
          <w:iCs/>
          <w:sz w:val="20"/>
          <w:szCs w:val="20"/>
        </w:rPr>
        <w:t>B.2</w:t>
      </w:r>
      <w:r w:rsidRPr="00B93C1E">
        <w:rPr>
          <w:i/>
          <w:iCs/>
          <w:sz w:val="20"/>
          <w:szCs w:val="20"/>
        </w:rPr>
        <w:t xml:space="preserve"> </w:t>
      </w:r>
      <w:r>
        <w:rPr>
          <w:i/>
          <w:iCs/>
          <w:sz w:val="20"/>
          <w:szCs w:val="20"/>
        </w:rPr>
        <w:t>:</w:t>
      </w:r>
      <w:proofErr w:type="gramEnd"/>
      <w:r>
        <w:rPr>
          <w:i/>
          <w:iCs/>
          <w:sz w:val="20"/>
          <w:szCs w:val="20"/>
        </w:rPr>
        <w:t xml:space="preserve"> Shape of the dataset</w:t>
      </w:r>
    </w:p>
    <w:p w14:paraId="6A2D6D5B" w14:textId="77777777" w:rsidR="001B5010" w:rsidRDefault="001B5010" w:rsidP="00770742">
      <w:pPr>
        <w:ind w:left="1080"/>
        <w:jc w:val="both"/>
        <w:rPr>
          <w:rFonts w:ascii="Helvetica Neue" w:hAnsi="Helvetica Neue"/>
          <w:i/>
          <w:iCs/>
          <w:color w:val="000000"/>
          <w:sz w:val="21"/>
          <w:szCs w:val="14"/>
        </w:rPr>
      </w:pPr>
    </w:p>
    <w:p w14:paraId="036E8618" w14:textId="25181D7E" w:rsidR="00B93C1E" w:rsidRDefault="00B93C1E" w:rsidP="00770742">
      <w:pPr>
        <w:ind w:left="1080"/>
        <w:jc w:val="both"/>
        <w:rPr>
          <w:rFonts w:ascii="Helvetica Neue" w:hAnsi="Helvetica Neue"/>
          <w:i/>
          <w:iCs/>
          <w:color w:val="000000"/>
          <w:sz w:val="21"/>
          <w:szCs w:val="14"/>
        </w:rPr>
      </w:pPr>
      <w:r>
        <w:rPr>
          <w:i/>
          <w:iCs/>
          <w:sz w:val="20"/>
          <w:szCs w:val="20"/>
        </w:rPr>
        <w:t xml:space="preserve"> </w:t>
      </w:r>
    </w:p>
    <w:p w14:paraId="342632D2" w14:textId="3597E4E2" w:rsidR="00B93C1E" w:rsidRDefault="00B93C1E" w:rsidP="00770742">
      <w:pPr>
        <w:ind w:left="1080"/>
        <w:jc w:val="both"/>
        <w:rPr>
          <w:i/>
          <w:iCs/>
          <w:sz w:val="20"/>
          <w:szCs w:val="20"/>
        </w:rPr>
      </w:pPr>
      <w:r w:rsidRPr="00B93C1E">
        <w:rPr>
          <w:rFonts w:ascii="Helvetica Neue" w:hAnsi="Helvetica Neue"/>
          <w:i/>
          <w:iCs/>
          <w:color w:val="000000"/>
          <w:sz w:val="21"/>
          <w:szCs w:val="14"/>
        </w:rPr>
        <w:lastRenderedPageBreak/>
        <w:t xml:space="preserve"> </w:t>
      </w:r>
    </w:p>
    <w:p w14:paraId="649989BE" w14:textId="3A8A4D2F" w:rsidR="001B5010" w:rsidRDefault="00F342F8" w:rsidP="00770742">
      <w:pPr>
        <w:ind w:left="1080"/>
        <w:jc w:val="both"/>
        <w:rPr>
          <w:i/>
          <w:iCs/>
          <w:sz w:val="20"/>
          <w:szCs w:val="20"/>
        </w:rPr>
      </w:pPr>
      <w:r>
        <w:rPr>
          <w:noProof/>
        </w:rPr>
        <w:drawing>
          <wp:anchor distT="0" distB="0" distL="114300" distR="114300" simplePos="0" relativeHeight="251720704" behindDoc="1" locked="0" layoutInCell="1" allowOverlap="1" wp14:anchorId="781EDC96" wp14:editId="66BFD046">
            <wp:simplePos x="0" y="0"/>
            <wp:positionH relativeFrom="margin">
              <wp:align>right</wp:align>
            </wp:positionH>
            <wp:positionV relativeFrom="paragraph">
              <wp:posOffset>703825</wp:posOffset>
            </wp:positionV>
            <wp:extent cx="6858000" cy="690880"/>
            <wp:effectExtent l="0" t="0" r="0" b="0"/>
            <wp:wrapTight wrapText="bothSides">
              <wp:wrapPolygon edited="0">
                <wp:start x="0" y="0"/>
                <wp:lineTo x="0" y="20846"/>
                <wp:lineTo x="21540" y="20846"/>
                <wp:lineTo x="2154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858000" cy="690880"/>
                    </a:xfrm>
                    <a:prstGeom prst="rect">
                      <a:avLst/>
                    </a:prstGeom>
                  </pic:spPr>
                </pic:pic>
              </a:graphicData>
            </a:graphic>
            <wp14:sizeRelH relativeFrom="page">
              <wp14:pctWidth>0</wp14:pctWidth>
            </wp14:sizeRelH>
            <wp14:sizeRelV relativeFrom="page">
              <wp14:pctHeight>0</wp14:pctHeight>
            </wp14:sizeRelV>
          </wp:anchor>
        </w:drawing>
      </w:r>
      <w:r w:rsidR="001B5010">
        <w:rPr>
          <w:noProof/>
        </w:rPr>
        <w:drawing>
          <wp:anchor distT="0" distB="0" distL="114300" distR="114300" simplePos="0" relativeHeight="251719680" behindDoc="1" locked="0" layoutInCell="1" allowOverlap="1" wp14:anchorId="455B11AE" wp14:editId="2735AE1B">
            <wp:simplePos x="0" y="0"/>
            <wp:positionH relativeFrom="margin">
              <wp:align>right</wp:align>
            </wp:positionH>
            <wp:positionV relativeFrom="paragraph">
              <wp:posOffset>294</wp:posOffset>
            </wp:positionV>
            <wp:extent cx="6858000" cy="370205"/>
            <wp:effectExtent l="0" t="0" r="0" b="0"/>
            <wp:wrapTight wrapText="bothSides">
              <wp:wrapPolygon edited="0">
                <wp:start x="0" y="0"/>
                <wp:lineTo x="0" y="20007"/>
                <wp:lineTo x="21540" y="20007"/>
                <wp:lineTo x="2154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858000" cy="370205"/>
                    </a:xfrm>
                    <a:prstGeom prst="rect">
                      <a:avLst/>
                    </a:prstGeom>
                  </pic:spPr>
                </pic:pic>
              </a:graphicData>
            </a:graphic>
            <wp14:sizeRelH relativeFrom="page">
              <wp14:pctWidth>0</wp14:pctWidth>
            </wp14:sizeRelH>
            <wp14:sizeRelV relativeFrom="page">
              <wp14:pctHeight>0</wp14:pctHeight>
            </wp14:sizeRelV>
          </wp:anchor>
        </w:drawing>
      </w:r>
      <w:r w:rsidR="001B5010" w:rsidRPr="001B5010">
        <w:rPr>
          <w:i/>
          <w:iCs/>
          <w:sz w:val="20"/>
          <w:szCs w:val="20"/>
        </w:rPr>
        <w:t xml:space="preserve"> </w:t>
      </w:r>
      <w:r w:rsidR="001B5010" w:rsidRPr="00B93C1E">
        <w:rPr>
          <w:i/>
          <w:iCs/>
          <w:sz w:val="20"/>
          <w:szCs w:val="20"/>
        </w:rPr>
        <w:t xml:space="preserve">Appendix </w:t>
      </w:r>
      <w:proofErr w:type="gramStart"/>
      <w:r w:rsidR="001B5010">
        <w:rPr>
          <w:i/>
          <w:iCs/>
          <w:sz w:val="20"/>
          <w:szCs w:val="20"/>
        </w:rPr>
        <w:t>B.3</w:t>
      </w:r>
      <w:r w:rsidR="001B5010" w:rsidRPr="00B93C1E">
        <w:rPr>
          <w:i/>
          <w:iCs/>
          <w:sz w:val="20"/>
          <w:szCs w:val="20"/>
        </w:rPr>
        <w:t xml:space="preserve"> </w:t>
      </w:r>
      <w:r w:rsidR="001B5010">
        <w:rPr>
          <w:i/>
          <w:iCs/>
          <w:sz w:val="20"/>
          <w:szCs w:val="20"/>
        </w:rPr>
        <w:t>:</w:t>
      </w:r>
      <w:proofErr w:type="gramEnd"/>
      <w:r w:rsidR="001B5010">
        <w:rPr>
          <w:i/>
          <w:iCs/>
          <w:sz w:val="20"/>
          <w:szCs w:val="20"/>
        </w:rPr>
        <w:t xml:space="preserve"> list the columns names</w:t>
      </w:r>
    </w:p>
    <w:p w14:paraId="765EB394" w14:textId="1D7EF3C5" w:rsidR="001B5010" w:rsidRDefault="00F342F8" w:rsidP="00770742">
      <w:pPr>
        <w:ind w:left="1080"/>
        <w:jc w:val="both"/>
        <w:rPr>
          <w:i/>
          <w:iCs/>
          <w:sz w:val="20"/>
          <w:szCs w:val="20"/>
        </w:rPr>
      </w:pPr>
      <w:r w:rsidRPr="00B93C1E">
        <w:rPr>
          <w:i/>
          <w:iCs/>
          <w:sz w:val="20"/>
          <w:szCs w:val="20"/>
        </w:rPr>
        <w:t xml:space="preserve">Appendix </w:t>
      </w:r>
      <w:proofErr w:type="gramStart"/>
      <w:r>
        <w:rPr>
          <w:i/>
          <w:iCs/>
          <w:sz w:val="20"/>
          <w:szCs w:val="20"/>
        </w:rPr>
        <w:t>B.4</w:t>
      </w:r>
      <w:r w:rsidRPr="00B93C1E">
        <w:rPr>
          <w:i/>
          <w:iCs/>
          <w:sz w:val="20"/>
          <w:szCs w:val="20"/>
        </w:rPr>
        <w:t xml:space="preserve"> </w:t>
      </w:r>
      <w:r>
        <w:rPr>
          <w:i/>
          <w:iCs/>
          <w:sz w:val="20"/>
          <w:szCs w:val="20"/>
        </w:rPr>
        <w:t>:</w:t>
      </w:r>
      <w:proofErr w:type="gramEnd"/>
      <w:r>
        <w:rPr>
          <w:i/>
          <w:iCs/>
          <w:sz w:val="20"/>
          <w:szCs w:val="20"/>
        </w:rPr>
        <w:t xml:space="preserve"> getting the unique values </w:t>
      </w:r>
    </w:p>
    <w:p w14:paraId="6E59E408" w14:textId="03FDD76F" w:rsidR="00F342F8" w:rsidRDefault="00301152" w:rsidP="00770742">
      <w:pPr>
        <w:ind w:left="1080"/>
        <w:jc w:val="both"/>
        <w:rPr>
          <w:i/>
          <w:iCs/>
          <w:sz w:val="20"/>
          <w:szCs w:val="20"/>
        </w:rPr>
      </w:pPr>
      <w:r>
        <w:rPr>
          <w:noProof/>
        </w:rPr>
        <w:drawing>
          <wp:anchor distT="0" distB="0" distL="114300" distR="114300" simplePos="0" relativeHeight="251723776" behindDoc="1" locked="0" layoutInCell="1" allowOverlap="1" wp14:anchorId="7871F013" wp14:editId="6C726F4E">
            <wp:simplePos x="0" y="0"/>
            <wp:positionH relativeFrom="column">
              <wp:posOffset>14068</wp:posOffset>
            </wp:positionH>
            <wp:positionV relativeFrom="paragraph">
              <wp:posOffset>185078</wp:posOffset>
            </wp:positionV>
            <wp:extent cx="6858000" cy="199390"/>
            <wp:effectExtent l="0" t="0" r="0" b="0"/>
            <wp:wrapTight wrapText="bothSides">
              <wp:wrapPolygon edited="0">
                <wp:start x="0" y="0"/>
                <wp:lineTo x="0" y="18573"/>
                <wp:lineTo x="21540" y="18573"/>
                <wp:lineTo x="2154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858000" cy="199390"/>
                    </a:xfrm>
                    <a:prstGeom prst="rect">
                      <a:avLst/>
                    </a:prstGeom>
                  </pic:spPr>
                </pic:pic>
              </a:graphicData>
            </a:graphic>
            <wp14:sizeRelH relativeFrom="page">
              <wp14:pctWidth>0</wp14:pctWidth>
            </wp14:sizeRelH>
            <wp14:sizeRelV relativeFrom="page">
              <wp14:pctHeight>0</wp14:pctHeight>
            </wp14:sizeRelV>
          </wp:anchor>
        </w:drawing>
      </w:r>
    </w:p>
    <w:p w14:paraId="7DA2D63C" w14:textId="13EF0BB0" w:rsidR="00301152" w:rsidRDefault="00301152" w:rsidP="00E050DA">
      <w:pPr>
        <w:ind w:left="1080"/>
        <w:jc w:val="center"/>
        <w:rPr>
          <w:i/>
          <w:iCs/>
          <w:sz w:val="20"/>
          <w:szCs w:val="20"/>
        </w:rPr>
      </w:pPr>
      <w:r w:rsidRPr="00B93C1E">
        <w:rPr>
          <w:i/>
          <w:iCs/>
          <w:sz w:val="20"/>
          <w:szCs w:val="20"/>
        </w:rPr>
        <w:t xml:space="preserve">Appendix </w:t>
      </w:r>
      <w:r>
        <w:rPr>
          <w:i/>
          <w:iCs/>
          <w:sz w:val="20"/>
          <w:szCs w:val="20"/>
        </w:rPr>
        <w:t>B.5: getting the columns</w:t>
      </w:r>
    </w:p>
    <w:p w14:paraId="273AFFCA" w14:textId="0E02297A" w:rsidR="00F342F8" w:rsidRDefault="00F342F8" w:rsidP="00770742">
      <w:pPr>
        <w:ind w:left="1080"/>
        <w:jc w:val="both"/>
        <w:rPr>
          <w:i/>
          <w:iCs/>
          <w:sz w:val="20"/>
          <w:szCs w:val="20"/>
        </w:rPr>
      </w:pPr>
    </w:p>
    <w:p w14:paraId="084CEEAF" w14:textId="5248DF7B" w:rsidR="00F342F8" w:rsidRPr="00B93C1E" w:rsidRDefault="00F342F8" w:rsidP="00770742">
      <w:pPr>
        <w:jc w:val="both"/>
        <w:rPr>
          <w:b/>
          <w:bCs/>
          <w:sz w:val="32"/>
          <w:szCs w:val="32"/>
        </w:rPr>
      </w:pPr>
      <w:r w:rsidRPr="002530CB">
        <w:rPr>
          <w:b/>
          <w:bCs/>
          <w:sz w:val="32"/>
          <w:szCs w:val="32"/>
        </w:rPr>
        <w:t xml:space="preserve">Appendix </w:t>
      </w:r>
      <w:r>
        <w:rPr>
          <w:b/>
          <w:bCs/>
          <w:sz w:val="32"/>
          <w:szCs w:val="32"/>
        </w:rPr>
        <w:t>C</w:t>
      </w:r>
    </w:p>
    <w:p w14:paraId="0A6D57D0" w14:textId="032AC729" w:rsidR="00F342F8" w:rsidRDefault="00F342F8" w:rsidP="00770742">
      <w:pPr>
        <w:jc w:val="both"/>
        <w:rPr>
          <w:rFonts w:ascii="Helvetica Neue" w:hAnsi="Helvetica Neue"/>
          <w:color w:val="000000"/>
          <w:sz w:val="29"/>
          <w:szCs w:val="22"/>
        </w:rPr>
      </w:pPr>
      <w:r>
        <w:rPr>
          <w:rFonts w:ascii="Helvetica Neue" w:hAnsi="Helvetica Neue"/>
          <w:color w:val="000000"/>
          <w:sz w:val="29"/>
          <w:szCs w:val="22"/>
        </w:rPr>
        <w:t>Missing values</w:t>
      </w:r>
    </w:p>
    <w:p w14:paraId="1B2712E3" w14:textId="450C61A3" w:rsidR="00F342F8" w:rsidRDefault="00F342F8" w:rsidP="00770742">
      <w:pPr>
        <w:jc w:val="both"/>
        <w:rPr>
          <w:rFonts w:ascii="Helvetica Neue" w:hAnsi="Helvetica Neue"/>
          <w:color w:val="000000"/>
          <w:sz w:val="29"/>
          <w:szCs w:val="22"/>
        </w:rPr>
      </w:pPr>
    </w:p>
    <w:p w14:paraId="070A8C86" w14:textId="16F31076" w:rsidR="00F342F8" w:rsidRDefault="00F342F8" w:rsidP="00770742">
      <w:pPr>
        <w:jc w:val="both"/>
        <w:rPr>
          <w:rFonts w:ascii="Helvetica Neue" w:hAnsi="Helvetica Neue"/>
          <w:color w:val="000000"/>
          <w:sz w:val="29"/>
          <w:szCs w:val="22"/>
        </w:rPr>
      </w:pPr>
      <w:r>
        <w:rPr>
          <w:noProof/>
        </w:rPr>
        <w:drawing>
          <wp:inline distT="0" distB="0" distL="0" distR="0" wp14:anchorId="05CB411C" wp14:editId="54425157">
            <wp:extent cx="6858000" cy="2260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26060"/>
                    </a:xfrm>
                    <a:prstGeom prst="rect">
                      <a:avLst/>
                    </a:prstGeom>
                  </pic:spPr>
                </pic:pic>
              </a:graphicData>
            </a:graphic>
          </wp:inline>
        </w:drawing>
      </w:r>
    </w:p>
    <w:p w14:paraId="61D086FB" w14:textId="17CA224F" w:rsidR="00F342F8" w:rsidRDefault="00F342F8" w:rsidP="00E050DA">
      <w:pPr>
        <w:jc w:val="center"/>
        <w:rPr>
          <w:i/>
          <w:iCs/>
          <w:sz w:val="20"/>
          <w:szCs w:val="20"/>
        </w:rPr>
      </w:pPr>
      <w:r w:rsidRPr="00B93C1E">
        <w:rPr>
          <w:i/>
          <w:iCs/>
          <w:sz w:val="20"/>
          <w:szCs w:val="20"/>
        </w:rPr>
        <w:t xml:space="preserve">Appendix </w:t>
      </w:r>
      <w:proofErr w:type="gramStart"/>
      <w:r>
        <w:rPr>
          <w:i/>
          <w:iCs/>
          <w:sz w:val="20"/>
          <w:szCs w:val="20"/>
        </w:rPr>
        <w:t>c.1</w:t>
      </w:r>
      <w:r w:rsidRPr="00B93C1E">
        <w:rPr>
          <w:i/>
          <w:iCs/>
          <w:sz w:val="20"/>
          <w:szCs w:val="20"/>
        </w:rPr>
        <w:t xml:space="preserve"> </w:t>
      </w:r>
      <w:r>
        <w:rPr>
          <w:i/>
          <w:iCs/>
          <w:sz w:val="20"/>
          <w:szCs w:val="20"/>
        </w:rPr>
        <w:t>:</w:t>
      </w:r>
      <w:proofErr w:type="gramEnd"/>
      <w:r>
        <w:rPr>
          <w:i/>
          <w:iCs/>
          <w:sz w:val="20"/>
          <w:szCs w:val="20"/>
        </w:rPr>
        <w:t xml:space="preserve"> checking the missing values</w:t>
      </w:r>
    </w:p>
    <w:p w14:paraId="4092F46F" w14:textId="40D8FF99" w:rsidR="00F342F8" w:rsidRDefault="00F342F8" w:rsidP="00770742">
      <w:pPr>
        <w:jc w:val="both"/>
        <w:rPr>
          <w:i/>
          <w:iCs/>
          <w:sz w:val="20"/>
          <w:szCs w:val="20"/>
        </w:rPr>
      </w:pPr>
      <w:r>
        <w:rPr>
          <w:noProof/>
        </w:rPr>
        <w:drawing>
          <wp:anchor distT="0" distB="0" distL="114300" distR="114300" simplePos="0" relativeHeight="251721728" behindDoc="1" locked="0" layoutInCell="1" allowOverlap="1" wp14:anchorId="4751C9D0" wp14:editId="6219730F">
            <wp:simplePos x="0" y="0"/>
            <wp:positionH relativeFrom="margin">
              <wp:align>right</wp:align>
            </wp:positionH>
            <wp:positionV relativeFrom="paragraph">
              <wp:posOffset>186348</wp:posOffset>
            </wp:positionV>
            <wp:extent cx="6858000" cy="266700"/>
            <wp:effectExtent l="0" t="0" r="0" b="0"/>
            <wp:wrapTight wrapText="bothSides">
              <wp:wrapPolygon edited="0">
                <wp:start x="0" y="0"/>
                <wp:lineTo x="0" y="20057"/>
                <wp:lineTo x="21540" y="20057"/>
                <wp:lineTo x="2154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858000" cy="266700"/>
                    </a:xfrm>
                    <a:prstGeom prst="rect">
                      <a:avLst/>
                    </a:prstGeom>
                  </pic:spPr>
                </pic:pic>
              </a:graphicData>
            </a:graphic>
            <wp14:sizeRelH relativeFrom="page">
              <wp14:pctWidth>0</wp14:pctWidth>
            </wp14:sizeRelH>
            <wp14:sizeRelV relativeFrom="page">
              <wp14:pctHeight>0</wp14:pctHeight>
            </wp14:sizeRelV>
          </wp:anchor>
        </w:drawing>
      </w:r>
    </w:p>
    <w:p w14:paraId="2369A404" w14:textId="54A02837" w:rsidR="00F342F8" w:rsidRDefault="00F342F8" w:rsidP="00E050DA">
      <w:pPr>
        <w:jc w:val="center"/>
        <w:rPr>
          <w:i/>
          <w:iCs/>
          <w:sz w:val="20"/>
          <w:szCs w:val="20"/>
        </w:rPr>
      </w:pPr>
      <w:r w:rsidRPr="00B93C1E">
        <w:rPr>
          <w:i/>
          <w:iCs/>
          <w:sz w:val="20"/>
          <w:szCs w:val="20"/>
        </w:rPr>
        <w:t xml:space="preserve">Appendix </w:t>
      </w:r>
      <w:proofErr w:type="gramStart"/>
      <w:r>
        <w:rPr>
          <w:i/>
          <w:iCs/>
          <w:sz w:val="20"/>
          <w:szCs w:val="20"/>
        </w:rPr>
        <w:t>c.2</w:t>
      </w:r>
      <w:r w:rsidRPr="00B93C1E">
        <w:rPr>
          <w:i/>
          <w:iCs/>
          <w:sz w:val="20"/>
          <w:szCs w:val="20"/>
        </w:rPr>
        <w:t xml:space="preserve"> </w:t>
      </w:r>
      <w:r>
        <w:rPr>
          <w:i/>
          <w:iCs/>
          <w:sz w:val="20"/>
          <w:szCs w:val="20"/>
        </w:rPr>
        <w:t>:</w:t>
      </w:r>
      <w:proofErr w:type="gramEnd"/>
      <w:r>
        <w:rPr>
          <w:i/>
          <w:iCs/>
          <w:sz w:val="20"/>
          <w:szCs w:val="20"/>
        </w:rPr>
        <w:t xml:space="preserve"> checking the total number of values in each columns</w:t>
      </w:r>
    </w:p>
    <w:p w14:paraId="3D265497" w14:textId="71181287" w:rsidR="00F342F8" w:rsidRDefault="00F342F8" w:rsidP="00770742">
      <w:pPr>
        <w:ind w:left="1080"/>
        <w:jc w:val="both"/>
        <w:rPr>
          <w:i/>
          <w:iCs/>
          <w:sz w:val="20"/>
          <w:szCs w:val="20"/>
        </w:rPr>
      </w:pPr>
      <w:r>
        <w:rPr>
          <w:noProof/>
        </w:rPr>
        <w:drawing>
          <wp:anchor distT="0" distB="0" distL="114300" distR="114300" simplePos="0" relativeHeight="251722752" behindDoc="1" locked="0" layoutInCell="1" allowOverlap="1" wp14:anchorId="7B182BB4" wp14:editId="1BF06ABA">
            <wp:simplePos x="0" y="0"/>
            <wp:positionH relativeFrom="column">
              <wp:posOffset>-49237</wp:posOffset>
            </wp:positionH>
            <wp:positionV relativeFrom="paragraph">
              <wp:posOffset>260155</wp:posOffset>
            </wp:positionV>
            <wp:extent cx="6858000" cy="226060"/>
            <wp:effectExtent l="0" t="0" r="0" b="2540"/>
            <wp:wrapTight wrapText="bothSides">
              <wp:wrapPolygon edited="0">
                <wp:start x="0" y="0"/>
                <wp:lineTo x="0" y="20022"/>
                <wp:lineTo x="21540" y="20022"/>
                <wp:lineTo x="21540"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858000" cy="226060"/>
                    </a:xfrm>
                    <a:prstGeom prst="rect">
                      <a:avLst/>
                    </a:prstGeom>
                  </pic:spPr>
                </pic:pic>
              </a:graphicData>
            </a:graphic>
            <wp14:sizeRelH relativeFrom="page">
              <wp14:pctWidth>0</wp14:pctWidth>
            </wp14:sizeRelH>
            <wp14:sizeRelV relativeFrom="page">
              <wp14:pctHeight>0</wp14:pctHeight>
            </wp14:sizeRelV>
          </wp:anchor>
        </w:drawing>
      </w:r>
    </w:p>
    <w:p w14:paraId="7236FAF0" w14:textId="08E48369" w:rsidR="00F342F8" w:rsidRDefault="00F342F8" w:rsidP="00770742">
      <w:pPr>
        <w:ind w:left="1080"/>
        <w:jc w:val="both"/>
        <w:rPr>
          <w:i/>
          <w:iCs/>
          <w:sz w:val="20"/>
          <w:szCs w:val="20"/>
        </w:rPr>
      </w:pPr>
    </w:p>
    <w:p w14:paraId="313F3AE1" w14:textId="1DCABA9D" w:rsidR="00F342F8" w:rsidRDefault="00F342F8" w:rsidP="00E050DA">
      <w:pPr>
        <w:jc w:val="center"/>
        <w:rPr>
          <w:i/>
          <w:iCs/>
          <w:sz w:val="20"/>
          <w:szCs w:val="20"/>
        </w:rPr>
      </w:pPr>
      <w:r w:rsidRPr="00B93C1E">
        <w:rPr>
          <w:i/>
          <w:iCs/>
          <w:sz w:val="20"/>
          <w:szCs w:val="20"/>
        </w:rPr>
        <w:t xml:space="preserve">Appendix </w:t>
      </w:r>
      <w:proofErr w:type="gramStart"/>
      <w:r>
        <w:rPr>
          <w:i/>
          <w:iCs/>
          <w:sz w:val="20"/>
          <w:szCs w:val="20"/>
        </w:rPr>
        <w:t>c.3</w:t>
      </w:r>
      <w:r w:rsidRPr="00B93C1E">
        <w:rPr>
          <w:i/>
          <w:iCs/>
          <w:sz w:val="20"/>
          <w:szCs w:val="20"/>
        </w:rPr>
        <w:t xml:space="preserve"> </w:t>
      </w:r>
      <w:r>
        <w:rPr>
          <w:i/>
          <w:iCs/>
          <w:sz w:val="20"/>
          <w:szCs w:val="20"/>
        </w:rPr>
        <w:t>:</w:t>
      </w:r>
      <w:proofErr w:type="gramEnd"/>
      <w:r>
        <w:rPr>
          <w:i/>
          <w:iCs/>
          <w:sz w:val="20"/>
          <w:szCs w:val="20"/>
        </w:rPr>
        <w:t xml:space="preserve"> getting a Boolean  result of  not having a result</w:t>
      </w:r>
    </w:p>
    <w:p w14:paraId="0565E624" w14:textId="313AA309" w:rsidR="00F342F8" w:rsidRDefault="00F342F8" w:rsidP="00770742">
      <w:pPr>
        <w:jc w:val="both"/>
        <w:rPr>
          <w:i/>
          <w:iCs/>
          <w:sz w:val="20"/>
          <w:szCs w:val="20"/>
        </w:rPr>
      </w:pPr>
    </w:p>
    <w:p w14:paraId="318D4D56" w14:textId="0EF24455" w:rsidR="00F342F8" w:rsidRDefault="00F342F8" w:rsidP="00770742">
      <w:pPr>
        <w:jc w:val="both"/>
        <w:rPr>
          <w:i/>
          <w:iCs/>
          <w:sz w:val="20"/>
          <w:szCs w:val="20"/>
        </w:rPr>
      </w:pPr>
    </w:p>
    <w:p w14:paraId="54ABD8CA" w14:textId="77777777" w:rsidR="00F342F8" w:rsidRDefault="00F342F8" w:rsidP="00770742">
      <w:pPr>
        <w:jc w:val="both"/>
        <w:rPr>
          <w:i/>
          <w:iCs/>
          <w:sz w:val="20"/>
          <w:szCs w:val="20"/>
        </w:rPr>
      </w:pPr>
    </w:p>
    <w:p w14:paraId="3C7C2728" w14:textId="092683FA" w:rsidR="00F342F8" w:rsidRPr="00B93C1E" w:rsidRDefault="00F342F8" w:rsidP="00770742">
      <w:pPr>
        <w:jc w:val="both"/>
        <w:rPr>
          <w:b/>
          <w:bCs/>
          <w:sz w:val="32"/>
          <w:szCs w:val="32"/>
        </w:rPr>
      </w:pPr>
      <w:r w:rsidRPr="002530CB">
        <w:rPr>
          <w:b/>
          <w:bCs/>
          <w:sz w:val="32"/>
          <w:szCs w:val="32"/>
        </w:rPr>
        <w:t xml:space="preserve">Appendix </w:t>
      </w:r>
      <w:r>
        <w:rPr>
          <w:b/>
          <w:bCs/>
          <w:sz w:val="32"/>
          <w:szCs w:val="32"/>
        </w:rPr>
        <w:t>D</w:t>
      </w:r>
    </w:p>
    <w:p w14:paraId="01F70F5D" w14:textId="0875A17F" w:rsidR="00F342F8" w:rsidRDefault="00F342F8" w:rsidP="00770742">
      <w:pPr>
        <w:jc w:val="both"/>
        <w:rPr>
          <w:rFonts w:ascii="Helvetica Neue" w:hAnsi="Helvetica Neue"/>
          <w:color w:val="000000"/>
          <w:sz w:val="29"/>
          <w:szCs w:val="22"/>
        </w:rPr>
      </w:pPr>
      <w:r>
        <w:rPr>
          <w:rFonts w:ascii="Helvetica Neue" w:hAnsi="Helvetica Neue"/>
          <w:color w:val="000000"/>
          <w:sz w:val="29"/>
          <w:szCs w:val="22"/>
        </w:rPr>
        <w:t>Dropping the columns</w:t>
      </w:r>
    </w:p>
    <w:p w14:paraId="23C132C5" w14:textId="053AE63B" w:rsidR="00F342F8" w:rsidRDefault="00F342F8" w:rsidP="00770742">
      <w:pPr>
        <w:jc w:val="both"/>
        <w:rPr>
          <w:rFonts w:ascii="Helvetica Neue" w:hAnsi="Helvetica Neue"/>
          <w:color w:val="000000"/>
          <w:sz w:val="29"/>
          <w:szCs w:val="22"/>
        </w:rPr>
      </w:pPr>
      <w:r>
        <w:rPr>
          <w:noProof/>
        </w:rPr>
        <w:drawing>
          <wp:inline distT="0" distB="0" distL="0" distR="0" wp14:anchorId="56D35126" wp14:editId="5BDB4034">
            <wp:extent cx="6858000" cy="5003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500380"/>
                    </a:xfrm>
                    <a:prstGeom prst="rect">
                      <a:avLst/>
                    </a:prstGeom>
                  </pic:spPr>
                </pic:pic>
              </a:graphicData>
            </a:graphic>
          </wp:inline>
        </w:drawing>
      </w:r>
    </w:p>
    <w:p w14:paraId="7DA3AA43" w14:textId="0947B8CA" w:rsidR="00F342F8" w:rsidRDefault="00F342F8" w:rsidP="00E050DA">
      <w:pPr>
        <w:jc w:val="center"/>
        <w:rPr>
          <w:i/>
          <w:iCs/>
          <w:sz w:val="20"/>
          <w:szCs w:val="20"/>
        </w:rPr>
      </w:pPr>
      <w:r w:rsidRPr="00B93C1E">
        <w:rPr>
          <w:i/>
          <w:iCs/>
          <w:sz w:val="20"/>
          <w:szCs w:val="20"/>
        </w:rPr>
        <w:t xml:space="preserve">Appendix </w:t>
      </w:r>
      <w:proofErr w:type="gramStart"/>
      <w:r>
        <w:rPr>
          <w:i/>
          <w:iCs/>
          <w:sz w:val="20"/>
          <w:szCs w:val="20"/>
        </w:rPr>
        <w:t>D</w:t>
      </w:r>
      <w:r w:rsidRPr="00B93C1E">
        <w:rPr>
          <w:i/>
          <w:iCs/>
          <w:sz w:val="20"/>
          <w:szCs w:val="20"/>
        </w:rPr>
        <w:t xml:space="preserve"> </w:t>
      </w:r>
      <w:r>
        <w:rPr>
          <w:i/>
          <w:iCs/>
          <w:sz w:val="20"/>
          <w:szCs w:val="20"/>
        </w:rPr>
        <w:t>:</w:t>
      </w:r>
      <w:proofErr w:type="gramEnd"/>
      <w:r>
        <w:rPr>
          <w:i/>
          <w:iCs/>
          <w:sz w:val="20"/>
          <w:szCs w:val="20"/>
        </w:rPr>
        <w:t xml:space="preserve"> Dropping columns</w:t>
      </w:r>
    </w:p>
    <w:p w14:paraId="597519F0" w14:textId="7C70E580" w:rsidR="00F342F8" w:rsidRDefault="00F342F8" w:rsidP="00770742">
      <w:pPr>
        <w:jc w:val="both"/>
        <w:rPr>
          <w:i/>
          <w:iCs/>
          <w:sz w:val="20"/>
          <w:szCs w:val="20"/>
        </w:rPr>
      </w:pPr>
    </w:p>
    <w:p w14:paraId="12214D20" w14:textId="22986E36" w:rsidR="00F342F8" w:rsidRDefault="00F342F8" w:rsidP="00770742">
      <w:pPr>
        <w:jc w:val="both"/>
        <w:rPr>
          <w:i/>
          <w:iCs/>
          <w:sz w:val="20"/>
          <w:szCs w:val="20"/>
        </w:rPr>
      </w:pPr>
    </w:p>
    <w:p w14:paraId="4CC8E030" w14:textId="7BD8FBC4" w:rsidR="00F342F8" w:rsidRDefault="00F342F8" w:rsidP="00770742">
      <w:pPr>
        <w:jc w:val="both"/>
        <w:rPr>
          <w:i/>
          <w:iCs/>
          <w:sz w:val="20"/>
          <w:szCs w:val="20"/>
        </w:rPr>
      </w:pPr>
    </w:p>
    <w:p w14:paraId="0833C686" w14:textId="18B38908" w:rsidR="00301152" w:rsidRPr="00B93C1E" w:rsidRDefault="00301152" w:rsidP="00770742">
      <w:pPr>
        <w:jc w:val="both"/>
        <w:rPr>
          <w:b/>
          <w:bCs/>
          <w:sz w:val="32"/>
          <w:szCs w:val="32"/>
        </w:rPr>
      </w:pPr>
      <w:r w:rsidRPr="002530CB">
        <w:rPr>
          <w:b/>
          <w:bCs/>
          <w:sz w:val="32"/>
          <w:szCs w:val="32"/>
        </w:rPr>
        <w:t xml:space="preserve">Appendix </w:t>
      </w:r>
      <w:r w:rsidR="00311F7D">
        <w:rPr>
          <w:b/>
          <w:bCs/>
          <w:sz w:val="32"/>
          <w:szCs w:val="32"/>
        </w:rPr>
        <w:t>E</w:t>
      </w:r>
    </w:p>
    <w:p w14:paraId="4F756392" w14:textId="77777777" w:rsidR="00301152" w:rsidRDefault="00301152" w:rsidP="00770742">
      <w:pPr>
        <w:jc w:val="both"/>
        <w:rPr>
          <w:rFonts w:ascii="Helvetica Neue" w:hAnsi="Helvetica Neue"/>
          <w:color w:val="000000"/>
          <w:sz w:val="29"/>
          <w:szCs w:val="22"/>
        </w:rPr>
      </w:pPr>
      <w:r>
        <w:rPr>
          <w:rFonts w:ascii="Helvetica Neue" w:hAnsi="Helvetica Neue"/>
          <w:color w:val="000000"/>
          <w:sz w:val="29"/>
          <w:szCs w:val="22"/>
        </w:rPr>
        <w:t xml:space="preserve">Descriptive statistics </w:t>
      </w:r>
    </w:p>
    <w:p w14:paraId="3799E053" w14:textId="47D05E18" w:rsidR="00301152" w:rsidRDefault="00301152" w:rsidP="00770742">
      <w:pPr>
        <w:jc w:val="both"/>
        <w:rPr>
          <w:rFonts w:ascii="Helvetica Neue" w:hAnsi="Helvetica Neue"/>
          <w:color w:val="000000"/>
          <w:sz w:val="29"/>
          <w:szCs w:val="22"/>
        </w:rPr>
      </w:pPr>
      <w:r>
        <w:rPr>
          <w:noProof/>
        </w:rPr>
        <w:drawing>
          <wp:inline distT="0" distB="0" distL="0" distR="0" wp14:anchorId="1FB68DEC" wp14:editId="6DF15C0E">
            <wp:extent cx="6858000" cy="2800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280035"/>
                    </a:xfrm>
                    <a:prstGeom prst="rect">
                      <a:avLst/>
                    </a:prstGeom>
                  </pic:spPr>
                </pic:pic>
              </a:graphicData>
            </a:graphic>
          </wp:inline>
        </w:drawing>
      </w:r>
    </w:p>
    <w:p w14:paraId="1221D4CF" w14:textId="278FDE77" w:rsidR="00301152" w:rsidRDefault="00301152" w:rsidP="00E050DA">
      <w:pPr>
        <w:jc w:val="center"/>
        <w:rPr>
          <w:i/>
          <w:iCs/>
          <w:sz w:val="20"/>
          <w:szCs w:val="20"/>
        </w:rPr>
      </w:pPr>
      <w:r w:rsidRPr="00B93C1E">
        <w:rPr>
          <w:i/>
          <w:iCs/>
          <w:sz w:val="20"/>
          <w:szCs w:val="20"/>
        </w:rPr>
        <w:t xml:space="preserve">Appendix </w:t>
      </w:r>
      <w:proofErr w:type="gramStart"/>
      <w:r w:rsidR="00311F7D">
        <w:rPr>
          <w:i/>
          <w:iCs/>
          <w:sz w:val="20"/>
          <w:szCs w:val="20"/>
        </w:rPr>
        <w:t>E</w:t>
      </w:r>
      <w:r>
        <w:rPr>
          <w:i/>
          <w:iCs/>
          <w:sz w:val="20"/>
          <w:szCs w:val="20"/>
        </w:rPr>
        <w:t>.1</w:t>
      </w:r>
      <w:r w:rsidRPr="00B93C1E">
        <w:rPr>
          <w:i/>
          <w:iCs/>
          <w:sz w:val="20"/>
          <w:szCs w:val="20"/>
        </w:rPr>
        <w:t xml:space="preserve"> </w:t>
      </w:r>
      <w:r>
        <w:rPr>
          <w:i/>
          <w:iCs/>
          <w:sz w:val="20"/>
          <w:szCs w:val="20"/>
        </w:rPr>
        <w:t>:</w:t>
      </w:r>
      <w:proofErr w:type="gramEnd"/>
      <w:r>
        <w:rPr>
          <w:i/>
          <w:iCs/>
          <w:sz w:val="20"/>
          <w:szCs w:val="20"/>
        </w:rPr>
        <w:t xml:space="preserve"> getting descriptive statistics of all numeric features</w:t>
      </w:r>
    </w:p>
    <w:p w14:paraId="0E4435B4" w14:textId="4A436185" w:rsidR="00301152" w:rsidRDefault="00301152" w:rsidP="00770742">
      <w:pPr>
        <w:jc w:val="both"/>
        <w:rPr>
          <w:i/>
          <w:iCs/>
          <w:sz w:val="20"/>
          <w:szCs w:val="20"/>
        </w:rPr>
      </w:pPr>
    </w:p>
    <w:p w14:paraId="1600FC04" w14:textId="3ED0F0FB" w:rsidR="00301152" w:rsidRDefault="00301152" w:rsidP="00770742">
      <w:pPr>
        <w:jc w:val="both"/>
        <w:rPr>
          <w:i/>
          <w:iCs/>
          <w:sz w:val="20"/>
          <w:szCs w:val="20"/>
        </w:rPr>
      </w:pPr>
    </w:p>
    <w:p w14:paraId="70B9AA9E" w14:textId="1DD35CA5" w:rsidR="00301152" w:rsidRDefault="00301152" w:rsidP="00770742">
      <w:pPr>
        <w:jc w:val="both"/>
        <w:rPr>
          <w:i/>
          <w:iCs/>
          <w:sz w:val="20"/>
          <w:szCs w:val="20"/>
        </w:rPr>
      </w:pPr>
    </w:p>
    <w:p w14:paraId="5095F97C" w14:textId="2490F832" w:rsidR="00301152" w:rsidRDefault="00301152" w:rsidP="00770742">
      <w:pPr>
        <w:jc w:val="both"/>
        <w:rPr>
          <w:i/>
          <w:iCs/>
          <w:sz w:val="20"/>
          <w:szCs w:val="20"/>
        </w:rPr>
      </w:pPr>
    </w:p>
    <w:p w14:paraId="688E4A16" w14:textId="35BD297A" w:rsidR="00301152" w:rsidRDefault="00301152" w:rsidP="00770742">
      <w:pPr>
        <w:jc w:val="both"/>
        <w:rPr>
          <w:i/>
          <w:iCs/>
          <w:sz w:val="20"/>
          <w:szCs w:val="20"/>
        </w:rPr>
      </w:pPr>
    </w:p>
    <w:p w14:paraId="34ECEDFC" w14:textId="0072AD06" w:rsidR="00301152" w:rsidRDefault="00301152" w:rsidP="00770742">
      <w:pPr>
        <w:jc w:val="both"/>
        <w:rPr>
          <w:i/>
          <w:iCs/>
          <w:sz w:val="20"/>
          <w:szCs w:val="20"/>
        </w:rPr>
      </w:pPr>
    </w:p>
    <w:p w14:paraId="4A6475CD" w14:textId="0B082347" w:rsidR="00301152" w:rsidRDefault="00301152" w:rsidP="00770742">
      <w:pPr>
        <w:jc w:val="both"/>
        <w:rPr>
          <w:i/>
          <w:iCs/>
          <w:sz w:val="20"/>
          <w:szCs w:val="20"/>
        </w:rPr>
      </w:pPr>
    </w:p>
    <w:p w14:paraId="2DF020A0" w14:textId="2F89A86F" w:rsidR="00301152" w:rsidRDefault="00301152" w:rsidP="00770742">
      <w:pPr>
        <w:jc w:val="both"/>
        <w:rPr>
          <w:i/>
          <w:iCs/>
          <w:sz w:val="20"/>
          <w:szCs w:val="20"/>
        </w:rPr>
      </w:pPr>
      <w:r>
        <w:rPr>
          <w:noProof/>
        </w:rPr>
        <w:drawing>
          <wp:inline distT="0" distB="0" distL="0" distR="0" wp14:anchorId="4F0F6AD6" wp14:editId="20255C25">
            <wp:extent cx="6858000" cy="4679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467995"/>
                    </a:xfrm>
                    <a:prstGeom prst="rect">
                      <a:avLst/>
                    </a:prstGeom>
                  </pic:spPr>
                </pic:pic>
              </a:graphicData>
            </a:graphic>
          </wp:inline>
        </w:drawing>
      </w:r>
    </w:p>
    <w:p w14:paraId="4E44D47F" w14:textId="02763F6D" w:rsidR="00301152" w:rsidRDefault="00301152" w:rsidP="00E050DA">
      <w:pPr>
        <w:jc w:val="center"/>
        <w:rPr>
          <w:i/>
          <w:iCs/>
          <w:sz w:val="20"/>
          <w:szCs w:val="20"/>
        </w:rPr>
      </w:pPr>
      <w:r w:rsidRPr="00B93C1E">
        <w:rPr>
          <w:i/>
          <w:iCs/>
          <w:sz w:val="20"/>
          <w:szCs w:val="20"/>
        </w:rPr>
        <w:t xml:space="preserve">Appendix </w:t>
      </w:r>
      <w:r w:rsidR="00311F7D">
        <w:rPr>
          <w:i/>
          <w:iCs/>
          <w:sz w:val="20"/>
          <w:szCs w:val="20"/>
        </w:rPr>
        <w:t>E.</w:t>
      </w:r>
      <w:r w:rsidRPr="00B93C1E">
        <w:rPr>
          <w:i/>
          <w:iCs/>
          <w:sz w:val="20"/>
          <w:szCs w:val="20"/>
        </w:rPr>
        <w:t xml:space="preserve"> </w:t>
      </w:r>
      <w:r>
        <w:rPr>
          <w:i/>
          <w:iCs/>
          <w:sz w:val="20"/>
          <w:szCs w:val="20"/>
        </w:rPr>
        <w:t>2: Visualizes the statistics of all numeric features</w:t>
      </w:r>
    </w:p>
    <w:p w14:paraId="0D6BE6FB" w14:textId="77777777" w:rsidR="00311F7D" w:rsidRDefault="00311F7D" w:rsidP="00770742">
      <w:pPr>
        <w:jc w:val="both"/>
        <w:rPr>
          <w:i/>
          <w:iCs/>
          <w:sz w:val="20"/>
          <w:szCs w:val="20"/>
        </w:rPr>
      </w:pPr>
    </w:p>
    <w:p w14:paraId="0CE7DF36" w14:textId="6EEAA989" w:rsidR="00311F7D" w:rsidRPr="00B93C1E" w:rsidRDefault="00311F7D" w:rsidP="00770742">
      <w:pPr>
        <w:jc w:val="both"/>
        <w:rPr>
          <w:b/>
          <w:bCs/>
          <w:sz w:val="32"/>
          <w:szCs w:val="32"/>
        </w:rPr>
      </w:pPr>
      <w:r w:rsidRPr="002530CB">
        <w:rPr>
          <w:b/>
          <w:bCs/>
          <w:sz w:val="32"/>
          <w:szCs w:val="32"/>
        </w:rPr>
        <w:t xml:space="preserve">Appendix </w:t>
      </w:r>
      <w:r>
        <w:rPr>
          <w:b/>
          <w:bCs/>
          <w:sz w:val="32"/>
          <w:szCs w:val="32"/>
        </w:rPr>
        <w:t>F</w:t>
      </w:r>
    </w:p>
    <w:p w14:paraId="605ED2E9" w14:textId="314EDE7C" w:rsidR="00301152" w:rsidRPr="00311F7D" w:rsidRDefault="00311F7D" w:rsidP="00770742">
      <w:pPr>
        <w:jc w:val="both"/>
        <w:rPr>
          <w:rFonts w:ascii="Helvetica Neue" w:hAnsi="Helvetica Neue"/>
          <w:color w:val="000000"/>
          <w:sz w:val="29"/>
          <w:szCs w:val="22"/>
        </w:rPr>
      </w:pPr>
      <w:r>
        <w:rPr>
          <w:rFonts w:ascii="Helvetica Neue" w:hAnsi="Helvetica Neue"/>
          <w:color w:val="000000"/>
          <w:sz w:val="29"/>
          <w:szCs w:val="22"/>
        </w:rPr>
        <w:t>Data Visualization</w:t>
      </w:r>
    </w:p>
    <w:p w14:paraId="6D78AC6C" w14:textId="77777777" w:rsidR="00301152" w:rsidRDefault="00301152" w:rsidP="00770742">
      <w:pPr>
        <w:jc w:val="both"/>
        <w:rPr>
          <w:i/>
          <w:iCs/>
          <w:sz w:val="20"/>
          <w:szCs w:val="20"/>
        </w:rPr>
      </w:pPr>
    </w:p>
    <w:p w14:paraId="0B8A03E8" w14:textId="2F564174" w:rsidR="00301152" w:rsidRDefault="00301152" w:rsidP="00770742">
      <w:pPr>
        <w:jc w:val="both"/>
        <w:rPr>
          <w:i/>
          <w:iCs/>
          <w:sz w:val="20"/>
          <w:szCs w:val="20"/>
        </w:rPr>
      </w:pPr>
      <w:r>
        <w:rPr>
          <w:noProof/>
        </w:rPr>
        <w:drawing>
          <wp:inline distT="0" distB="0" distL="0" distR="0" wp14:anchorId="4EF28358" wp14:editId="6745011D">
            <wp:extent cx="6858000" cy="24574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45745"/>
                    </a:xfrm>
                    <a:prstGeom prst="rect">
                      <a:avLst/>
                    </a:prstGeom>
                  </pic:spPr>
                </pic:pic>
              </a:graphicData>
            </a:graphic>
          </wp:inline>
        </w:drawing>
      </w:r>
    </w:p>
    <w:p w14:paraId="479ABE65" w14:textId="3D92DC16" w:rsidR="00311F7D" w:rsidRDefault="00311F7D" w:rsidP="00E050DA">
      <w:pPr>
        <w:jc w:val="center"/>
        <w:rPr>
          <w:i/>
          <w:iCs/>
          <w:sz w:val="20"/>
          <w:szCs w:val="20"/>
        </w:rPr>
      </w:pPr>
      <w:r w:rsidRPr="00B93C1E">
        <w:rPr>
          <w:i/>
          <w:iCs/>
          <w:sz w:val="20"/>
          <w:szCs w:val="20"/>
        </w:rPr>
        <w:t xml:space="preserve">Appendix </w:t>
      </w:r>
      <w:r w:rsidR="00770742">
        <w:rPr>
          <w:i/>
          <w:iCs/>
          <w:sz w:val="20"/>
          <w:szCs w:val="20"/>
        </w:rPr>
        <w:t>F</w:t>
      </w:r>
      <w:r>
        <w:rPr>
          <w:i/>
          <w:iCs/>
          <w:sz w:val="20"/>
          <w:szCs w:val="20"/>
        </w:rPr>
        <w:t>.</w:t>
      </w:r>
      <w:r w:rsidRPr="00B93C1E">
        <w:rPr>
          <w:i/>
          <w:iCs/>
          <w:sz w:val="20"/>
          <w:szCs w:val="20"/>
        </w:rPr>
        <w:t xml:space="preserve"> </w:t>
      </w:r>
      <w:r w:rsidR="00770742">
        <w:rPr>
          <w:i/>
          <w:iCs/>
          <w:sz w:val="20"/>
          <w:szCs w:val="20"/>
        </w:rPr>
        <w:t>1</w:t>
      </w:r>
      <w:r>
        <w:rPr>
          <w:i/>
          <w:iCs/>
          <w:sz w:val="20"/>
          <w:szCs w:val="20"/>
        </w:rPr>
        <w:t>: Visualizes the</w:t>
      </w:r>
      <w:r w:rsidR="00770742">
        <w:rPr>
          <w:i/>
          <w:iCs/>
          <w:sz w:val="20"/>
          <w:szCs w:val="20"/>
        </w:rPr>
        <w:t xml:space="preserve"> distribution</w:t>
      </w:r>
      <w:r>
        <w:rPr>
          <w:i/>
          <w:iCs/>
          <w:sz w:val="20"/>
          <w:szCs w:val="20"/>
        </w:rPr>
        <w:t xml:space="preserve"> of all numeric features</w:t>
      </w:r>
    </w:p>
    <w:p w14:paraId="1B19CB58" w14:textId="77777777" w:rsidR="00311F7D" w:rsidRDefault="00311F7D" w:rsidP="00770742">
      <w:pPr>
        <w:jc w:val="both"/>
        <w:rPr>
          <w:i/>
          <w:iCs/>
          <w:sz w:val="20"/>
          <w:szCs w:val="20"/>
        </w:rPr>
      </w:pPr>
    </w:p>
    <w:p w14:paraId="478C8B29" w14:textId="3DCB8744" w:rsidR="00301152" w:rsidRDefault="00301152" w:rsidP="00770742">
      <w:pPr>
        <w:jc w:val="both"/>
        <w:rPr>
          <w:i/>
          <w:iCs/>
          <w:sz w:val="20"/>
          <w:szCs w:val="20"/>
        </w:rPr>
      </w:pPr>
      <w:r>
        <w:rPr>
          <w:noProof/>
        </w:rPr>
        <w:drawing>
          <wp:inline distT="0" distB="0" distL="0" distR="0" wp14:anchorId="44111F5C" wp14:editId="23DA26DF">
            <wp:extent cx="6858000" cy="18821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1882140"/>
                    </a:xfrm>
                    <a:prstGeom prst="rect">
                      <a:avLst/>
                    </a:prstGeom>
                  </pic:spPr>
                </pic:pic>
              </a:graphicData>
            </a:graphic>
          </wp:inline>
        </w:drawing>
      </w:r>
    </w:p>
    <w:p w14:paraId="36ED826D" w14:textId="4FEDEAFF" w:rsidR="00301152" w:rsidRDefault="00770742" w:rsidP="00E050DA">
      <w:pPr>
        <w:jc w:val="center"/>
        <w:rPr>
          <w:i/>
          <w:iCs/>
          <w:sz w:val="20"/>
          <w:szCs w:val="20"/>
        </w:rPr>
      </w:pPr>
      <w:r w:rsidRPr="00B93C1E">
        <w:rPr>
          <w:i/>
          <w:iCs/>
          <w:sz w:val="20"/>
          <w:szCs w:val="20"/>
        </w:rPr>
        <w:t xml:space="preserve">Appendix </w:t>
      </w:r>
      <w:r>
        <w:rPr>
          <w:i/>
          <w:iCs/>
          <w:sz w:val="20"/>
          <w:szCs w:val="20"/>
        </w:rPr>
        <w:t>F.</w:t>
      </w:r>
      <w:r w:rsidRPr="00B93C1E">
        <w:rPr>
          <w:i/>
          <w:iCs/>
          <w:sz w:val="20"/>
          <w:szCs w:val="20"/>
        </w:rPr>
        <w:t xml:space="preserve"> </w:t>
      </w:r>
      <w:r>
        <w:rPr>
          <w:i/>
          <w:iCs/>
          <w:sz w:val="20"/>
          <w:szCs w:val="20"/>
        </w:rPr>
        <w:t>2: Visualizes the pie chart of the attrition</w:t>
      </w:r>
    </w:p>
    <w:p w14:paraId="76D3C38C" w14:textId="77648DFD" w:rsidR="00301152" w:rsidRDefault="00301152" w:rsidP="00770742">
      <w:pPr>
        <w:jc w:val="both"/>
        <w:rPr>
          <w:i/>
          <w:iCs/>
          <w:sz w:val="20"/>
          <w:szCs w:val="20"/>
        </w:rPr>
      </w:pPr>
    </w:p>
    <w:p w14:paraId="67A82941" w14:textId="394396AE" w:rsidR="00770742" w:rsidRDefault="00770742" w:rsidP="00770742">
      <w:pPr>
        <w:jc w:val="both"/>
        <w:rPr>
          <w:i/>
          <w:iCs/>
          <w:sz w:val="20"/>
          <w:szCs w:val="20"/>
        </w:rPr>
      </w:pPr>
    </w:p>
    <w:p w14:paraId="70F8528C" w14:textId="0183ADB0" w:rsidR="00770742" w:rsidRDefault="00770742" w:rsidP="00770742">
      <w:pPr>
        <w:jc w:val="both"/>
        <w:rPr>
          <w:i/>
          <w:iCs/>
          <w:sz w:val="20"/>
          <w:szCs w:val="20"/>
        </w:rPr>
      </w:pPr>
    </w:p>
    <w:p w14:paraId="33AAF0E9" w14:textId="3FE8E86C" w:rsidR="00770742" w:rsidRDefault="00770742" w:rsidP="00770742">
      <w:pPr>
        <w:jc w:val="both"/>
        <w:rPr>
          <w:i/>
          <w:iCs/>
          <w:sz w:val="20"/>
          <w:szCs w:val="20"/>
        </w:rPr>
      </w:pPr>
    </w:p>
    <w:p w14:paraId="65294B0A" w14:textId="7C30B205" w:rsidR="00770742" w:rsidRDefault="00770742" w:rsidP="00770742">
      <w:pPr>
        <w:jc w:val="both"/>
        <w:rPr>
          <w:i/>
          <w:iCs/>
          <w:sz w:val="20"/>
          <w:szCs w:val="20"/>
        </w:rPr>
      </w:pPr>
    </w:p>
    <w:p w14:paraId="732A5F87" w14:textId="3B9FA5AB" w:rsidR="00770742" w:rsidRDefault="00770742" w:rsidP="00770742">
      <w:pPr>
        <w:jc w:val="both"/>
        <w:rPr>
          <w:i/>
          <w:iCs/>
          <w:sz w:val="20"/>
          <w:szCs w:val="20"/>
        </w:rPr>
      </w:pPr>
    </w:p>
    <w:p w14:paraId="76A3730D" w14:textId="7781A312" w:rsidR="00770742" w:rsidRDefault="00770742" w:rsidP="00770742">
      <w:pPr>
        <w:jc w:val="both"/>
        <w:rPr>
          <w:i/>
          <w:iCs/>
          <w:sz w:val="20"/>
          <w:szCs w:val="20"/>
        </w:rPr>
      </w:pPr>
    </w:p>
    <w:p w14:paraId="4359D25D" w14:textId="67E8181E" w:rsidR="00770742" w:rsidRDefault="00770742" w:rsidP="00770742">
      <w:pPr>
        <w:jc w:val="both"/>
        <w:rPr>
          <w:i/>
          <w:iCs/>
          <w:sz w:val="20"/>
          <w:szCs w:val="20"/>
        </w:rPr>
      </w:pPr>
    </w:p>
    <w:p w14:paraId="4DF22B09" w14:textId="5E69E6F0" w:rsidR="00770742" w:rsidRDefault="00770742" w:rsidP="00770742">
      <w:pPr>
        <w:jc w:val="both"/>
        <w:rPr>
          <w:i/>
          <w:iCs/>
          <w:sz w:val="20"/>
          <w:szCs w:val="20"/>
        </w:rPr>
      </w:pPr>
    </w:p>
    <w:p w14:paraId="1FCD69E5" w14:textId="26642E77" w:rsidR="00770742" w:rsidRDefault="00770742" w:rsidP="00770742">
      <w:pPr>
        <w:jc w:val="both"/>
        <w:rPr>
          <w:i/>
          <w:iCs/>
          <w:sz w:val="20"/>
          <w:szCs w:val="20"/>
        </w:rPr>
      </w:pPr>
    </w:p>
    <w:p w14:paraId="6C574E84" w14:textId="6C6BFC23" w:rsidR="00770742" w:rsidRDefault="00770742" w:rsidP="00770742">
      <w:pPr>
        <w:jc w:val="both"/>
        <w:rPr>
          <w:i/>
          <w:iCs/>
          <w:sz w:val="20"/>
          <w:szCs w:val="20"/>
        </w:rPr>
      </w:pPr>
    </w:p>
    <w:p w14:paraId="05B4B0FF" w14:textId="7FF6D7DC" w:rsidR="00770742" w:rsidRDefault="00770742" w:rsidP="00770742">
      <w:pPr>
        <w:jc w:val="both"/>
        <w:rPr>
          <w:i/>
          <w:iCs/>
          <w:sz w:val="20"/>
          <w:szCs w:val="20"/>
        </w:rPr>
      </w:pPr>
    </w:p>
    <w:p w14:paraId="3BC42016" w14:textId="6E0FCDEC" w:rsidR="00770742" w:rsidRDefault="00770742" w:rsidP="00770742">
      <w:pPr>
        <w:jc w:val="both"/>
        <w:rPr>
          <w:i/>
          <w:iCs/>
          <w:sz w:val="20"/>
          <w:szCs w:val="20"/>
        </w:rPr>
      </w:pPr>
    </w:p>
    <w:p w14:paraId="6F5BC015" w14:textId="2DE4CE74" w:rsidR="00770742" w:rsidRDefault="00770742" w:rsidP="00770742">
      <w:pPr>
        <w:jc w:val="both"/>
        <w:rPr>
          <w:i/>
          <w:iCs/>
          <w:sz w:val="20"/>
          <w:szCs w:val="20"/>
        </w:rPr>
      </w:pPr>
    </w:p>
    <w:p w14:paraId="3DD1167A" w14:textId="19581419" w:rsidR="00770742" w:rsidRDefault="00770742" w:rsidP="00770742">
      <w:pPr>
        <w:jc w:val="both"/>
        <w:rPr>
          <w:i/>
          <w:iCs/>
          <w:sz w:val="20"/>
          <w:szCs w:val="20"/>
        </w:rPr>
      </w:pPr>
    </w:p>
    <w:p w14:paraId="6307CB63" w14:textId="3D1279AB" w:rsidR="00770742" w:rsidRDefault="00770742" w:rsidP="00770742">
      <w:pPr>
        <w:jc w:val="both"/>
        <w:rPr>
          <w:i/>
          <w:iCs/>
          <w:sz w:val="20"/>
          <w:szCs w:val="20"/>
        </w:rPr>
      </w:pPr>
    </w:p>
    <w:p w14:paraId="08D273C2" w14:textId="0CAF9CC4" w:rsidR="00770742" w:rsidRDefault="00770742" w:rsidP="00770742">
      <w:pPr>
        <w:jc w:val="both"/>
        <w:rPr>
          <w:i/>
          <w:iCs/>
          <w:sz w:val="20"/>
          <w:szCs w:val="20"/>
        </w:rPr>
      </w:pPr>
    </w:p>
    <w:p w14:paraId="481DC306" w14:textId="38CFA362" w:rsidR="00770742" w:rsidRDefault="00770742" w:rsidP="00770742">
      <w:pPr>
        <w:jc w:val="both"/>
        <w:rPr>
          <w:i/>
          <w:iCs/>
          <w:sz w:val="20"/>
          <w:szCs w:val="20"/>
        </w:rPr>
      </w:pPr>
    </w:p>
    <w:p w14:paraId="10BBB727" w14:textId="0C6E10C3" w:rsidR="00770742" w:rsidRDefault="00770742" w:rsidP="00770742">
      <w:pPr>
        <w:jc w:val="both"/>
        <w:rPr>
          <w:i/>
          <w:iCs/>
          <w:sz w:val="20"/>
          <w:szCs w:val="20"/>
        </w:rPr>
      </w:pPr>
    </w:p>
    <w:p w14:paraId="7585C827" w14:textId="285C6CAA" w:rsidR="00770742" w:rsidRDefault="00770742" w:rsidP="00770742">
      <w:pPr>
        <w:jc w:val="both"/>
        <w:rPr>
          <w:i/>
          <w:iCs/>
          <w:sz w:val="20"/>
          <w:szCs w:val="20"/>
        </w:rPr>
      </w:pPr>
    </w:p>
    <w:p w14:paraId="7CC19031" w14:textId="28C5B139" w:rsidR="00770742" w:rsidRDefault="00770742" w:rsidP="00770742">
      <w:pPr>
        <w:jc w:val="both"/>
        <w:rPr>
          <w:i/>
          <w:iCs/>
          <w:sz w:val="20"/>
          <w:szCs w:val="20"/>
        </w:rPr>
      </w:pPr>
    </w:p>
    <w:p w14:paraId="432C9047" w14:textId="1FA7D2F4" w:rsidR="00770742" w:rsidRDefault="00770742" w:rsidP="00770742">
      <w:pPr>
        <w:jc w:val="both"/>
        <w:rPr>
          <w:i/>
          <w:iCs/>
          <w:sz w:val="20"/>
          <w:szCs w:val="20"/>
        </w:rPr>
      </w:pPr>
    </w:p>
    <w:p w14:paraId="0454A858" w14:textId="3ECAF94E" w:rsidR="00770742" w:rsidRDefault="00770742" w:rsidP="00770742">
      <w:pPr>
        <w:jc w:val="both"/>
        <w:rPr>
          <w:i/>
          <w:iCs/>
          <w:sz w:val="20"/>
          <w:szCs w:val="20"/>
        </w:rPr>
      </w:pPr>
    </w:p>
    <w:p w14:paraId="0BCB0E2A" w14:textId="07EB1928" w:rsidR="00770742" w:rsidRDefault="00770742" w:rsidP="00770742">
      <w:pPr>
        <w:jc w:val="both"/>
        <w:rPr>
          <w:i/>
          <w:iCs/>
          <w:sz w:val="20"/>
          <w:szCs w:val="20"/>
        </w:rPr>
      </w:pPr>
    </w:p>
    <w:p w14:paraId="6130DA56" w14:textId="2A350809" w:rsidR="00770742" w:rsidRDefault="00770742" w:rsidP="00770742">
      <w:pPr>
        <w:jc w:val="both"/>
        <w:rPr>
          <w:i/>
          <w:iCs/>
          <w:sz w:val="20"/>
          <w:szCs w:val="20"/>
        </w:rPr>
      </w:pPr>
    </w:p>
    <w:p w14:paraId="4F81FF3C" w14:textId="492982F4" w:rsidR="00770742" w:rsidRDefault="00770742" w:rsidP="00770742">
      <w:pPr>
        <w:jc w:val="both"/>
        <w:rPr>
          <w:i/>
          <w:iCs/>
          <w:sz w:val="20"/>
          <w:szCs w:val="20"/>
        </w:rPr>
      </w:pPr>
    </w:p>
    <w:p w14:paraId="5891A288" w14:textId="661517B7" w:rsidR="00770742" w:rsidRDefault="00770742" w:rsidP="00770742">
      <w:pPr>
        <w:jc w:val="both"/>
        <w:rPr>
          <w:i/>
          <w:iCs/>
          <w:sz w:val="20"/>
          <w:szCs w:val="20"/>
        </w:rPr>
      </w:pPr>
    </w:p>
    <w:p w14:paraId="523BBF4A" w14:textId="592664BB" w:rsidR="00770742" w:rsidRDefault="00770742" w:rsidP="00770742">
      <w:pPr>
        <w:jc w:val="both"/>
        <w:rPr>
          <w:i/>
          <w:iCs/>
          <w:sz w:val="20"/>
          <w:szCs w:val="20"/>
        </w:rPr>
      </w:pPr>
    </w:p>
    <w:p w14:paraId="30F33486" w14:textId="7D32C34E" w:rsidR="00770742" w:rsidRDefault="00770742" w:rsidP="00770742">
      <w:pPr>
        <w:jc w:val="both"/>
        <w:rPr>
          <w:i/>
          <w:iCs/>
          <w:sz w:val="20"/>
          <w:szCs w:val="20"/>
        </w:rPr>
      </w:pPr>
    </w:p>
    <w:p w14:paraId="1F7B843E" w14:textId="608D1091" w:rsidR="00770742" w:rsidRDefault="00770742" w:rsidP="00770742">
      <w:pPr>
        <w:jc w:val="both"/>
        <w:rPr>
          <w:i/>
          <w:iCs/>
          <w:sz w:val="20"/>
          <w:szCs w:val="20"/>
        </w:rPr>
      </w:pPr>
    </w:p>
    <w:p w14:paraId="1EC186E9" w14:textId="01615245" w:rsidR="00770742" w:rsidRDefault="00770742" w:rsidP="00770742">
      <w:pPr>
        <w:jc w:val="both"/>
        <w:rPr>
          <w:i/>
          <w:iCs/>
          <w:sz w:val="20"/>
          <w:szCs w:val="20"/>
        </w:rPr>
      </w:pPr>
    </w:p>
    <w:p w14:paraId="0D9DC855" w14:textId="791B1F3F" w:rsidR="00770742" w:rsidRDefault="00770742" w:rsidP="00770742">
      <w:pPr>
        <w:jc w:val="both"/>
        <w:rPr>
          <w:i/>
          <w:iCs/>
          <w:sz w:val="20"/>
          <w:szCs w:val="20"/>
        </w:rPr>
      </w:pPr>
    </w:p>
    <w:p w14:paraId="208AAC56" w14:textId="03022574" w:rsidR="00770742" w:rsidRDefault="00770742" w:rsidP="00770742">
      <w:pPr>
        <w:jc w:val="both"/>
        <w:rPr>
          <w:i/>
          <w:iCs/>
          <w:sz w:val="20"/>
          <w:szCs w:val="20"/>
        </w:rPr>
      </w:pPr>
    </w:p>
    <w:p w14:paraId="04638E30" w14:textId="7A528002" w:rsidR="00770742" w:rsidRDefault="00770742" w:rsidP="00770742">
      <w:pPr>
        <w:jc w:val="both"/>
        <w:rPr>
          <w:i/>
          <w:iCs/>
          <w:sz w:val="20"/>
          <w:szCs w:val="20"/>
        </w:rPr>
      </w:pPr>
    </w:p>
    <w:p w14:paraId="4A05C2E1" w14:textId="77777777" w:rsidR="00770742" w:rsidRDefault="00770742" w:rsidP="00770742">
      <w:pPr>
        <w:jc w:val="both"/>
        <w:rPr>
          <w:i/>
          <w:iCs/>
          <w:sz w:val="20"/>
          <w:szCs w:val="20"/>
        </w:rPr>
      </w:pPr>
    </w:p>
    <w:p w14:paraId="043744B7" w14:textId="3287857D" w:rsidR="00311F7D" w:rsidRPr="00311F7D" w:rsidRDefault="00311F7D" w:rsidP="00770742">
      <w:pPr>
        <w:jc w:val="both"/>
        <w:rPr>
          <w:rFonts w:ascii="Helvetica Neue" w:hAnsi="Helvetica Neue"/>
          <w:color w:val="000000"/>
          <w:sz w:val="29"/>
          <w:szCs w:val="22"/>
        </w:rPr>
      </w:pPr>
      <w:r>
        <w:rPr>
          <w:rFonts w:ascii="Helvetica Neue" w:hAnsi="Helvetica Neue"/>
          <w:color w:val="000000"/>
          <w:sz w:val="29"/>
          <w:szCs w:val="22"/>
        </w:rPr>
        <w:t>Mapping the dataset</w:t>
      </w:r>
    </w:p>
    <w:p w14:paraId="44E05C38" w14:textId="6E3EB9D7" w:rsidR="00311F7D" w:rsidRDefault="00311F7D" w:rsidP="00770742">
      <w:pPr>
        <w:jc w:val="both"/>
        <w:rPr>
          <w:i/>
          <w:iCs/>
          <w:sz w:val="20"/>
          <w:szCs w:val="20"/>
        </w:rPr>
      </w:pPr>
    </w:p>
    <w:p w14:paraId="776C63B7" w14:textId="31EB0258" w:rsidR="00311F7D" w:rsidRDefault="00311F7D" w:rsidP="00770742">
      <w:pPr>
        <w:jc w:val="both"/>
        <w:rPr>
          <w:i/>
          <w:iCs/>
          <w:sz w:val="20"/>
          <w:szCs w:val="20"/>
        </w:rPr>
      </w:pPr>
      <w:r>
        <w:rPr>
          <w:noProof/>
        </w:rPr>
        <w:drawing>
          <wp:inline distT="0" distB="0" distL="0" distR="0" wp14:anchorId="1FC5A95C" wp14:editId="6C296C66">
            <wp:extent cx="6858000" cy="372554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3725545"/>
                    </a:xfrm>
                    <a:prstGeom prst="rect">
                      <a:avLst/>
                    </a:prstGeom>
                  </pic:spPr>
                </pic:pic>
              </a:graphicData>
            </a:graphic>
          </wp:inline>
        </w:drawing>
      </w:r>
    </w:p>
    <w:p w14:paraId="67EB785D" w14:textId="7B874B5A" w:rsidR="00301152" w:rsidRDefault="00301152" w:rsidP="00770742">
      <w:pPr>
        <w:jc w:val="both"/>
        <w:rPr>
          <w:rFonts w:ascii="Helvetica Neue" w:hAnsi="Helvetica Neue"/>
          <w:color w:val="000000"/>
          <w:sz w:val="29"/>
          <w:szCs w:val="22"/>
        </w:rPr>
      </w:pPr>
      <w:r>
        <w:rPr>
          <w:rFonts w:ascii="Helvetica Neue" w:hAnsi="Helvetica Neue"/>
          <w:color w:val="000000"/>
          <w:sz w:val="29"/>
          <w:szCs w:val="22"/>
        </w:rPr>
        <w:t>Normalize the dataset</w:t>
      </w:r>
    </w:p>
    <w:p w14:paraId="43A5C5E7" w14:textId="49A61605" w:rsidR="00301152" w:rsidRDefault="00301152" w:rsidP="00770742">
      <w:pPr>
        <w:jc w:val="both"/>
        <w:rPr>
          <w:i/>
          <w:iCs/>
          <w:sz w:val="20"/>
          <w:szCs w:val="20"/>
        </w:rPr>
      </w:pPr>
    </w:p>
    <w:p w14:paraId="03A79543" w14:textId="283242A1" w:rsidR="00301152" w:rsidRDefault="00301152" w:rsidP="00770742">
      <w:pPr>
        <w:jc w:val="both"/>
        <w:rPr>
          <w:i/>
          <w:iCs/>
          <w:sz w:val="20"/>
          <w:szCs w:val="20"/>
        </w:rPr>
      </w:pPr>
      <w:r>
        <w:rPr>
          <w:noProof/>
        </w:rPr>
        <w:drawing>
          <wp:inline distT="0" distB="0" distL="0" distR="0" wp14:anchorId="2B32EAAA" wp14:editId="24805087">
            <wp:extent cx="6858000" cy="16198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1619885"/>
                    </a:xfrm>
                    <a:prstGeom prst="rect">
                      <a:avLst/>
                    </a:prstGeom>
                  </pic:spPr>
                </pic:pic>
              </a:graphicData>
            </a:graphic>
          </wp:inline>
        </w:drawing>
      </w:r>
    </w:p>
    <w:p w14:paraId="163B4904" w14:textId="77777777" w:rsidR="00301152" w:rsidRDefault="00301152" w:rsidP="00770742">
      <w:pPr>
        <w:jc w:val="both"/>
        <w:rPr>
          <w:rFonts w:ascii="Helvetica Neue" w:hAnsi="Helvetica Neue"/>
          <w:color w:val="000000"/>
          <w:sz w:val="29"/>
          <w:szCs w:val="22"/>
        </w:rPr>
      </w:pPr>
    </w:p>
    <w:p w14:paraId="3F9F2905" w14:textId="77777777" w:rsidR="00F342F8" w:rsidRDefault="00F342F8" w:rsidP="00770742">
      <w:pPr>
        <w:jc w:val="both"/>
        <w:rPr>
          <w:rFonts w:ascii="Helvetica Neue" w:hAnsi="Helvetica Neue"/>
          <w:color w:val="000000"/>
          <w:sz w:val="29"/>
          <w:szCs w:val="22"/>
        </w:rPr>
      </w:pPr>
    </w:p>
    <w:p w14:paraId="0AFE0B0F" w14:textId="3AE7FE6B" w:rsidR="00F342F8" w:rsidRDefault="00F342F8" w:rsidP="00770742">
      <w:pPr>
        <w:ind w:left="1080"/>
        <w:jc w:val="both"/>
        <w:rPr>
          <w:i/>
          <w:iCs/>
          <w:sz w:val="20"/>
          <w:szCs w:val="20"/>
        </w:rPr>
      </w:pPr>
    </w:p>
    <w:p w14:paraId="14B07C4C" w14:textId="77777777" w:rsidR="001B5010" w:rsidRDefault="001B5010" w:rsidP="00770742">
      <w:pPr>
        <w:ind w:left="1080"/>
        <w:jc w:val="both"/>
        <w:rPr>
          <w:i/>
          <w:iCs/>
          <w:sz w:val="20"/>
          <w:szCs w:val="20"/>
        </w:rPr>
      </w:pPr>
    </w:p>
    <w:p w14:paraId="133581BB" w14:textId="77777777" w:rsidR="001B5010" w:rsidRDefault="001B5010" w:rsidP="00770742">
      <w:pPr>
        <w:ind w:left="1080"/>
        <w:jc w:val="both"/>
        <w:rPr>
          <w:i/>
          <w:iCs/>
          <w:sz w:val="20"/>
          <w:szCs w:val="20"/>
        </w:rPr>
      </w:pPr>
    </w:p>
    <w:p w14:paraId="57AE768D" w14:textId="77777777" w:rsidR="001B5010" w:rsidRDefault="001B5010" w:rsidP="00770742">
      <w:pPr>
        <w:ind w:left="1080"/>
        <w:jc w:val="both"/>
        <w:rPr>
          <w:i/>
          <w:iCs/>
          <w:sz w:val="20"/>
          <w:szCs w:val="20"/>
        </w:rPr>
      </w:pPr>
    </w:p>
    <w:p w14:paraId="303532D3" w14:textId="77777777" w:rsidR="001B5010" w:rsidRDefault="001B5010" w:rsidP="00770742">
      <w:pPr>
        <w:ind w:left="1080"/>
        <w:jc w:val="both"/>
        <w:rPr>
          <w:i/>
          <w:iCs/>
          <w:sz w:val="20"/>
          <w:szCs w:val="20"/>
        </w:rPr>
      </w:pPr>
    </w:p>
    <w:p w14:paraId="7D789EF9" w14:textId="77777777" w:rsidR="001B5010" w:rsidRDefault="001B5010" w:rsidP="00770742">
      <w:pPr>
        <w:ind w:left="1080"/>
        <w:jc w:val="both"/>
        <w:rPr>
          <w:i/>
          <w:iCs/>
          <w:sz w:val="20"/>
          <w:szCs w:val="20"/>
        </w:rPr>
      </w:pPr>
    </w:p>
    <w:p w14:paraId="6767DA8D" w14:textId="77777777" w:rsidR="001B5010" w:rsidRDefault="001B5010" w:rsidP="00770742">
      <w:pPr>
        <w:ind w:left="1080"/>
        <w:jc w:val="both"/>
        <w:rPr>
          <w:i/>
          <w:iCs/>
          <w:sz w:val="20"/>
          <w:szCs w:val="20"/>
        </w:rPr>
      </w:pPr>
    </w:p>
    <w:p w14:paraId="0508A646" w14:textId="77777777" w:rsidR="001B5010" w:rsidRDefault="001B5010" w:rsidP="00770742">
      <w:pPr>
        <w:ind w:left="1080"/>
        <w:jc w:val="both"/>
        <w:rPr>
          <w:i/>
          <w:iCs/>
          <w:sz w:val="20"/>
          <w:szCs w:val="20"/>
        </w:rPr>
      </w:pPr>
    </w:p>
    <w:p w14:paraId="11375CEF" w14:textId="77777777" w:rsidR="001B5010" w:rsidRDefault="001B5010" w:rsidP="00770742">
      <w:pPr>
        <w:ind w:left="1080"/>
        <w:jc w:val="both"/>
        <w:rPr>
          <w:i/>
          <w:iCs/>
          <w:sz w:val="20"/>
          <w:szCs w:val="20"/>
        </w:rPr>
      </w:pPr>
    </w:p>
    <w:p w14:paraId="34AE1F56" w14:textId="37DF6BCD" w:rsidR="001B5010" w:rsidRDefault="001B5010" w:rsidP="00770742">
      <w:pPr>
        <w:ind w:left="1080"/>
        <w:jc w:val="both"/>
        <w:rPr>
          <w:rFonts w:ascii="Helvetica Neue" w:hAnsi="Helvetica Neue"/>
          <w:i/>
          <w:iCs/>
          <w:color w:val="000000"/>
          <w:sz w:val="21"/>
          <w:szCs w:val="14"/>
        </w:rPr>
      </w:pPr>
      <w:r>
        <w:rPr>
          <w:i/>
          <w:iCs/>
          <w:sz w:val="20"/>
          <w:szCs w:val="20"/>
        </w:rPr>
        <w:t xml:space="preserve"> </w:t>
      </w:r>
    </w:p>
    <w:p w14:paraId="1F34910A" w14:textId="16F4F778" w:rsidR="001B5010" w:rsidRPr="001B5010" w:rsidRDefault="001B5010" w:rsidP="00770742">
      <w:pPr>
        <w:ind w:left="1080"/>
        <w:jc w:val="both"/>
        <w:rPr>
          <w:i/>
          <w:iCs/>
          <w:sz w:val="20"/>
          <w:szCs w:val="20"/>
        </w:rPr>
      </w:pPr>
    </w:p>
    <w:p w14:paraId="6E6FBEAB" w14:textId="1E9E86F7" w:rsidR="002530CB" w:rsidRPr="002530CB" w:rsidRDefault="002530CB" w:rsidP="00770742">
      <w:pPr>
        <w:jc w:val="both"/>
        <w:rPr>
          <w:b/>
          <w:bCs/>
          <w:sz w:val="18"/>
          <w:szCs w:val="18"/>
        </w:rPr>
      </w:pPr>
    </w:p>
    <w:p w14:paraId="17EEB52E" w14:textId="3BA9566A" w:rsidR="002530CB" w:rsidRDefault="002530CB" w:rsidP="00770742">
      <w:pPr>
        <w:ind w:left="1080"/>
        <w:jc w:val="both"/>
        <w:rPr>
          <w:b/>
          <w:bCs/>
          <w:sz w:val="32"/>
          <w:szCs w:val="32"/>
        </w:rPr>
      </w:pPr>
    </w:p>
    <w:p w14:paraId="6A64FCE4" w14:textId="77777777" w:rsidR="002530CB" w:rsidRPr="002530CB" w:rsidRDefault="002530CB" w:rsidP="00770742">
      <w:pPr>
        <w:ind w:left="1080"/>
        <w:jc w:val="both"/>
        <w:rPr>
          <w:b/>
          <w:bCs/>
        </w:rPr>
      </w:pPr>
    </w:p>
    <w:p w14:paraId="6CF77052" w14:textId="6B9CF8A4" w:rsidR="002530CB" w:rsidRDefault="002530CB" w:rsidP="00770742">
      <w:pPr>
        <w:jc w:val="both"/>
      </w:pPr>
    </w:p>
    <w:p w14:paraId="7FFB9958" w14:textId="12D17D0C" w:rsidR="002530CB" w:rsidRPr="002530CB" w:rsidRDefault="002530CB" w:rsidP="00770742">
      <w:pPr>
        <w:jc w:val="both"/>
      </w:pPr>
    </w:p>
    <w:p w14:paraId="0EE232DF" w14:textId="006CB78A" w:rsidR="003B7FD9" w:rsidRDefault="003B7FD9" w:rsidP="00770742">
      <w:pPr>
        <w:jc w:val="both"/>
      </w:pPr>
      <w:r>
        <w:br w:type="page"/>
      </w: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3B7FD9" w:rsidRPr="003A798E" w14:paraId="3CED2C17" w14:textId="77777777" w:rsidTr="00BB7326">
        <w:trPr>
          <w:trHeight w:val="3180"/>
        </w:trPr>
        <w:tc>
          <w:tcPr>
            <w:tcW w:w="993" w:type="dxa"/>
            <w:vMerge w:val="restart"/>
            <w:shd w:val="clear" w:color="auto" w:fill="00C1C7" w:themeFill="accent2"/>
          </w:tcPr>
          <w:p w14:paraId="16C65F6B" w14:textId="77777777" w:rsidR="003B7FD9" w:rsidRPr="003A798E" w:rsidRDefault="003B7FD9" w:rsidP="00770742">
            <w:pPr>
              <w:pStyle w:val="GraphicAnchor"/>
              <w:jc w:val="both"/>
            </w:pPr>
          </w:p>
        </w:tc>
        <w:tc>
          <w:tcPr>
            <w:tcW w:w="8788" w:type="dxa"/>
            <w:tcBorders>
              <w:bottom w:val="single" w:sz="36" w:space="0" w:color="123869" w:themeColor="accent1"/>
            </w:tcBorders>
            <w:shd w:val="clear" w:color="auto" w:fill="00C1C7" w:themeFill="accent2"/>
          </w:tcPr>
          <w:p w14:paraId="53474D82" w14:textId="77777777" w:rsidR="003B7FD9" w:rsidRPr="003A798E" w:rsidRDefault="003B7FD9" w:rsidP="00770742">
            <w:pPr>
              <w:jc w:val="both"/>
            </w:pPr>
          </w:p>
        </w:tc>
        <w:tc>
          <w:tcPr>
            <w:tcW w:w="992" w:type="dxa"/>
            <w:vMerge w:val="restart"/>
            <w:shd w:val="clear" w:color="auto" w:fill="00C1C7" w:themeFill="accent2"/>
          </w:tcPr>
          <w:p w14:paraId="7175528F" w14:textId="77777777" w:rsidR="003B7FD9" w:rsidRPr="003A798E" w:rsidRDefault="003B7FD9" w:rsidP="00770742">
            <w:pPr>
              <w:jc w:val="both"/>
            </w:pPr>
          </w:p>
        </w:tc>
      </w:tr>
      <w:tr w:rsidR="003B7FD9" w:rsidRPr="003A798E" w14:paraId="67F3A0EB" w14:textId="77777777" w:rsidTr="00BB7326">
        <w:trPr>
          <w:trHeight w:val="5966"/>
        </w:trPr>
        <w:tc>
          <w:tcPr>
            <w:tcW w:w="993" w:type="dxa"/>
            <w:vMerge/>
            <w:shd w:val="clear" w:color="auto" w:fill="00C1C7" w:themeFill="accent2"/>
          </w:tcPr>
          <w:p w14:paraId="71C136CF" w14:textId="77777777" w:rsidR="003B7FD9" w:rsidRPr="003A798E" w:rsidRDefault="003B7FD9" w:rsidP="00770742">
            <w:pPr>
              <w:jc w:val="both"/>
            </w:pPr>
          </w:p>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1C6095D8" w14:textId="221E10B5" w:rsidR="003B7FD9" w:rsidRDefault="003B7FD9" w:rsidP="00770742">
            <w:pPr>
              <w:jc w:val="both"/>
              <w:rPr>
                <w:b/>
                <w:bCs/>
                <w:i/>
                <w:sz w:val="36"/>
              </w:rPr>
            </w:pPr>
            <w:r w:rsidRPr="00DB42AC">
              <w:rPr>
                <w:b/>
                <w:bCs/>
                <w:i/>
                <w:sz w:val="36"/>
              </w:rPr>
              <w:t>“To win in the marketplace</w:t>
            </w:r>
            <w:r w:rsidR="00377EDD">
              <w:rPr>
                <w:b/>
                <w:bCs/>
                <w:i/>
                <w:sz w:val="36"/>
              </w:rPr>
              <w:t>,</w:t>
            </w:r>
            <w:r w:rsidRPr="00DB42AC">
              <w:rPr>
                <w:b/>
                <w:bCs/>
                <w:i/>
                <w:sz w:val="36"/>
              </w:rPr>
              <w:t xml:space="preserve"> you must first win in the workplace</w:t>
            </w:r>
            <w:r w:rsidR="00377EDD">
              <w:rPr>
                <w:b/>
                <w:bCs/>
                <w:i/>
                <w:sz w:val="36"/>
              </w:rPr>
              <w:t>.</w:t>
            </w:r>
            <w:r w:rsidRPr="00DB42AC">
              <w:rPr>
                <w:b/>
                <w:bCs/>
                <w:i/>
                <w:sz w:val="36"/>
              </w:rPr>
              <w:t xml:space="preserve">” </w:t>
            </w:r>
          </w:p>
          <w:p w14:paraId="40612FA6" w14:textId="77777777" w:rsidR="003B7FD9" w:rsidRDefault="003B7FD9" w:rsidP="00770742">
            <w:pPr>
              <w:jc w:val="both"/>
              <w:rPr>
                <w:b/>
                <w:bCs/>
                <w:i/>
                <w:sz w:val="36"/>
              </w:rPr>
            </w:pPr>
          </w:p>
          <w:p w14:paraId="6B6DC546" w14:textId="77777777" w:rsidR="003B7FD9" w:rsidRDefault="003B7FD9" w:rsidP="00770742">
            <w:pPr>
              <w:jc w:val="both"/>
              <w:rPr>
                <w:b/>
                <w:bCs/>
                <w:i/>
                <w:sz w:val="36"/>
              </w:rPr>
            </w:pPr>
          </w:p>
          <w:p w14:paraId="6D3603B1" w14:textId="77777777" w:rsidR="003B7FD9" w:rsidRPr="00DB42AC" w:rsidRDefault="003B7FD9" w:rsidP="00770742">
            <w:pPr>
              <w:jc w:val="both"/>
              <w:rPr>
                <w:b/>
                <w:bCs/>
              </w:rPr>
            </w:pPr>
            <w:r w:rsidRPr="00DB42AC">
              <w:rPr>
                <w:b/>
                <w:bCs/>
                <w:i/>
                <w:sz w:val="36"/>
              </w:rPr>
              <w:t>-Doug Conant</w:t>
            </w:r>
          </w:p>
          <w:p w14:paraId="4C38817B" w14:textId="77777777" w:rsidR="003B7FD9" w:rsidRPr="003A798E" w:rsidRDefault="003B7FD9" w:rsidP="00770742">
            <w:pPr>
              <w:pStyle w:val="Quote"/>
              <w:jc w:val="both"/>
            </w:pPr>
          </w:p>
        </w:tc>
        <w:tc>
          <w:tcPr>
            <w:tcW w:w="992" w:type="dxa"/>
            <w:vMerge/>
            <w:shd w:val="clear" w:color="auto" w:fill="00C1C7" w:themeFill="accent2"/>
          </w:tcPr>
          <w:p w14:paraId="2ECC1FFB" w14:textId="77777777" w:rsidR="003B7FD9" w:rsidRPr="003A798E" w:rsidRDefault="003B7FD9" w:rsidP="00770742">
            <w:pPr>
              <w:jc w:val="both"/>
            </w:pPr>
          </w:p>
        </w:tc>
      </w:tr>
      <w:tr w:rsidR="003B7FD9" w:rsidRPr="003A798E" w14:paraId="356DC30F" w14:textId="77777777" w:rsidTr="00BB7326">
        <w:trPr>
          <w:trHeight w:val="4074"/>
        </w:trPr>
        <w:tc>
          <w:tcPr>
            <w:tcW w:w="993" w:type="dxa"/>
            <w:vMerge/>
            <w:shd w:val="clear" w:color="auto" w:fill="00C1C7" w:themeFill="accent2"/>
          </w:tcPr>
          <w:p w14:paraId="0871552E" w14:textId="77777777" w:rsidR="003B7FD9" w:rsidRPr="003A798E" w:rsidRDefault="003B7FD9" w:rsidP="00770742">
            <w:pPr>
              <w:jc w:val="both"/>
            </w:pPr>
          </w:p>
        </w:tc>
        <w:tc>
          <w:tcPr>
            <w:tcW w:w="8788" w:type="dxa"/>
            <w:tcBorders>
              <w:top w:val="single" w:sz="36" w:space="0" w:color="123869" w:themeColor="accent1"/>
            </w:tcBorders>
            <w:shd w:val="clear" w:color="auto" w:fill="00C1C7" w:themeFill="accent2"/>
          </w:tcPr>
          <w:p w14:paraId="7EDD7836" w14:textId="77777777" w:rsidR="003B7FD9" w:rsidRPr="003A798E" w:rsidRDefault="003B7FD9" w:rsidP="00770742">
            <w:pPr>
              <w:jc w:val="both"/>
            </w:pPr>
          </w:p>
        </w:tc>
        <w:tc>
          <w:tcPr>
            <w:tcW w:w="992" w:type="dxa"/>
            <w:vMerge/>
            <w:shd w:val="clear" w:color="auto" w:fill="00C1C7" w:themeFill="accent2"/>
          </w:tcPr>
          <w:p w14:paraId="115999CB" w14:textId="77777777" w:rsidR="003B7FD9" w:rsidRPr="003A798E" w:rsidRDefault="003B7FD9" w:rsidP="00770742">
            <w:pPr>
              <w:jc w:val="both"/>
            </w:pPr>
          </w:p>
        </w:tc>
      </w:tr>
    </w:tbl>
    <w:p w14:paraId="4EE0E6C6" w14:textId="77777777" w:rsidR="003B7FD9" w:rsidRDefault="003B7FD9" w:rsidP="00770742">
      <w:pPr>
        <w:jc w:val="both"/>
      </w:pPr>
      <w:r w:rsidRPr="003A798E">
        <w:rPr>
          <w:noProof/>
          <w:lang w:eastAsia="en-AU"/>
        </w:rPr>
        <mc:AlternateContent>
          <mc:Choice Requires="wps">
            <w:drawing>
              <wp:anchor distT="0" distB="0" distL="114300" distR="114300" simplePos="0" relativeHeight="251714560" behindDoc="1" locked="0" layoutInCell="1" allowOverlap="1" wp14:anchorId="5A1F50DC" wp14:editId="7E6DF34A">
                <wp:simplePos x="0" y="0"/>
                <wp:positionH relativeFrom="column">
                  <wp:posOffset>-433705</wp:posOffset>
                </wp:positionH>
                <wp:positionV relativeFrom="paragraph">
                  <wp:posOffset>-8985744</wp:posOffset>
                </wp:positionV>
                <wp:extent cx="7771130" cy="9039860"/>
                <wp:effectExtent l="0" t="0" r="1270" b="8890"/>
                <wp:wrapNone/>
                <wp:docPr id="25"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71C37ACF" id="Shape" o:spid="_x0000_s1026" style="position:absolute;margin-left:-34.15pt;margin-top:-707.55pt;width:611.9pt;height:711.8pt;z-index:-25160192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p>
    <w:p w14:paraId="2D27CD83" w14:textId="2270298F" w:rsidR="00A81248" w:rsidRPr="003A798E" w:rsidRDefault="00A81248" w:rsidP="00770742">
      <w:pPr>
        <w:jc w:val="both"/>
      </w:pPr>
    </w:p>
    <w:sectPr w:rsidR="00A81248" w:rsidRPr="003A798E" w:rsidSect="005A3312">
      <w:headerReference w:type="even" r:id="rId80"/>
      <w:headerReference w:type="default" r:id="rId81"/>
      <w:footerReference w:type="even" r:id="rId82"/>
      <w:footerReference w:type="default" r:id="rId83"/>
      <w:headerReference w:type="first" r:id="rId84"/>
      <w:footerReference w:type="first" r:id="rId85"/>
      <w:pgSz w:w="12240" w:h="15840" w:code="1"/>
      <w:pgMar w:top="720" w:right="720" w:bottom="72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87D807" w14:textId="77777777" w:rsidR="009042E9" w:rsidRDefault="009042E9" w:rsidP="001205A1">
      <w:r>
        <w:separator/>
      </w:r>
    </w:p>
  </w:endnote>
  <w:endnote w:type="continuationSeparator" w:id="0">
    <w:p w14:paraId="42D72E00" w14:textId="77777777" w:rsidR="009042E9" w:rsidRDefault="009042E9"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ova Cond">
    <w:panose1 w:val="020B0506020202020204"/>
    <w:charset w:val="00"/>
    <w:family w:val="swiss"/>
    <w:pitch w:val="variable"/>
    <w:sig w:usb0="2000028F"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7884697"/>
      <w:docPartObj>
        <w:docPartGallery w:val="Page Numbers (Bottom of Page)"/>
        <w:docPartUnique/>
      </w:docPartObj>
    </w:sdtPr>
    <w:sdtContent>
      <w:p w14:paraId="6FD8696C" w14:textId="77777777" w:rsidR="00D31980" w:rsidRDefault="00D31980" w:rsidP="002029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514680" w14:textId="77777777" w:rsidR="00D31980" w:rsidRDefault="00D31980"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41358343"/>
      <w:docPartObj>
        <w:docPartGallery w:val="Page Numbers (Bottom of Page)"/>
        <w:docPartUnique/>
      </w:docPartObj>
    </w:sdtPr>
    <w:sdtContent>
      <w:p w14:paraId="6D707904" w14:textId="77777777" w:rsidR="00D31980" w:rsidRDefault="00D31980" w:rsidP="002029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D31980" w14:paraId="4F207B55" w14:textId="77777777" w:rsidTr="005F4F46">
      <w:tc>
        <w:tcPr>
          <w:tcW w:w="5395" w:type="dxa"/>
        </w:tcPr>
        <w:p w14:paraId="0EDF85F8" w14:textId="1C49A1D0" w:rsidR="00D31980" w:rsidRPr="00800886" w:rsidRDefault="00D31980" w:rsidP="00800886">
          <w:pPr>
            <w:pStyle w:val="Footer"/>
            <w:rPr>
              <w:sz w:val="16"/>
              <w:szCs w:val="16"/>
            </w:rPr>
          </w:pPr>
          <w:r>
            <w:rPr>
              <w:sz w:val="16"/>
              <w:szCs w:val="16"/>
            </w:rPr>
            <w:t>Data exploration report for IBM employee attrition dataset</w:t>
          </w:r>
        </w:p>
      </w:tc>
      <w:tc>
        <w:tcPr>
          <w:tcW w:w="5395" w:type="dxa"/>
        </w:tcPr>
        <w:p w14:paraId="302323C8" w14:textId="77777777" w:rsidR="00D31980" w:rsidRPr="001205A1" w:rsidRDefault="00D31980" w:rsidP="001205A1">
          <w:pPr>
            <w:pStyle w:val="Footer"/>
          </w:pPr>
          <w:r w:rsidRPr="001205A1">
            <w:t xml:space="preserve">   </w:t>
          </w:r>
        </w:p>
      </w:tc>
    </w:tr>
  </w:tbl>
  <w:p w14:paraId="2C285741" w14:textId="77777777" w:rsidR="00D31980" w:rsidRDefault="00D319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81FDA" w14:textId="77777777" w:rsidR="00D31980" w:rsidRDefault="00D31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FB803" w14:textId="77777777" w:rsidR="009042E9" w:rsidRDefault="009042E9" w:rsidP="001205A1">
      <w:r>
        <w:separator/>
      </w:r>
    </w:p>
  </w:footnote>
  <w:footnote w:type="continuationSeparator" w:id="0">
    <w:p w14:paraId="59A6D68B" w14:textId="77777777" w:rsidR="009042E9" w:rsidRDefault="009042E9"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A05C" w14:textId="5FE76692" w:rsidR="00D31980" w:rsidRDefault="00D31980">
    <w:pPr>
      <w:pStyle w:val="Header"/>
    </w:pPr>
    <w:r>
      <w:rPr>
        <w:noProof/>
      </w:rPr>
      <w:pict w14:anchorId="4B56C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0048360" o:spid="_x0000_s2050" type="#_x0000_t75" style="position:absolute;margin-left:0;margin-top:0;width:539.8pt;height:367.95pt;z-index:-251653120;mso-position-horizontal:center;mso-position-horizontal-relative:margin;mso-position-vertical:center;mso-position-vertical-relative:margin" o:allowincell="f">
          <v:imagedata r:id="rId1" o:title="pnu-footer"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E359A" w14:textId="5B0375CE" w:rsidR="00D31980" w:rsidRDefault="00D31980">
    <w:pPr>
      <w:pStyle w:val="Header"/>
    </w:pPr>
    <w:r>
      <w:rPr>
        <w:noProof/>
      </w:rPr>
      <w:pict w14:anchorId="2ECB5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0048361" o:spid="_x0000_s2051" type="#_x0000_t75" style="position:absolute;margin-left:0;margin-top:0;width:539.8pt;height:367.95pt;z-index:-251652096;mso-position-horizontal:center;mso-position-horizontal-relative:margin;mso-position-vertical:center;mso-position-vertical-relative:margin" o:allowincell="f">
          <v:imagedata r:id="rId1" o:title="pnu-footer"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19C24" w14:textId="24BADA05" w:rsidR="00D31980" w:rsidRDefault="00D31980">
    <w:pPr>
      <w:pStyle w:val="Header"/>
      <w:rPr>
        <w:noProof/>
      </w:rPr>
    </w:pPr>
    <w:r>
      <w:rPr>
        <w:b/>
        <w:bCs/>
        <w:i/>
        <w:noProof/>
        <w:sz w:val="36"/>
      </w:rPr>
      <w:pict w14:anchorId="2F4AB3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0048359" o:spid="_x0000_s2049" type="#_x0000_t75" style="position:absolute;margin-left:0;margin-top:0;width:539.8pt;height:367.95pt;z-index:-251654144;mso-position-horizontal:center;mso-position-horizontal-relative:margin;mso-position-vertical:center;mso-position-vertical-relative:margin" o:allowincell="f">
          <v:imagedata r:id="rId1" o:title="pnu-footer" gain="19661f" blacklevel="22938f"/>
        </v:shape>
      </w:pict>
    </w:r>
    <w:r>
      <w:rPr>
        <w:b/>
        <w:bCs/>
        <w:i/>
        <w:noProof/>
        <w:sz w:val="36"/>
      </w:rPr>
      <w:drawing>
        <wp:anchor distT="0" distB="0" distL="114300" distR="114300" simplePos="0" relativeHeight="251661312" behindDoc="0" locked="0" layoutInCell="1" allowOverlap="1" wp14:anchorId="1CA398E3" wp14:editId="4FB96D24">
          <wp:simplePos x="0" y="0"/>
          <wp:positionH relativeFrom="column">
            <wp:posOffset>920750</wp:posOffset>
          </wp:positionH>
          <wp:positionV relativeFrom="paragraph">
            <wp:posOffset>-299085</wp:posOffset>
          </wp:positionV>
          <wp:extent cx="754380" cy="754380"/>
          <wp:effectExtent l="0" t="0" r="7620" b="7620"/>
          <wp:wrapTight wrapText="bothSides">
            <wp:wrapPolygon edited="0">
              <wp:start x="0" y="0"/>
              <wp:lineTo x="0" y="21273"/>
              <wp:lineTo x="21273" y="21273"/>
              <wp:lineTo x="21273" y="0"/>
              <wp:lineTo x="0" y="0"/>
            </wp:wrapPolygon>
          </wp:wrapTight>
          <wp:docPr id="23" name="Picture 2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شعار الجامعة.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444B848" wp14:editId="10B3D647">
          <wp:simplePos x="0" y="0"/>
          <wp:positionH relativeFrom="column">
            <wp:posOffset>-152400</wp:posOffset>
          </wp:positionH>
          <wp:positionV relativeFrom="paragraph">
            <wp:posOffset>-305435</wp:posOffset>
          </wp:positionV>
          <wp:extent cx="930910" cy="754380"/>
          <wp:effectExtent l="0" t="0" r="2540" b="7620"/>
          <wp:wrapTight wrapText="bothSides">
            <wp:wrapPolygon edited="0">
              <wp:start x="0" y="0"/>
              <wp:lineTo x="0" y="21273"/>
              <wp:lineTo x="21217" y="21273"/>
              <wp:lineTo x="2121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930910" cy="754380"/>
                  </a:xfrm>
                  <a:prstGeom prst="rect">
                    <a:avLst/>
                  </a:prstGeom>
                </pic:spPr>
              </pic:pic>
            </a:graphicData>
          </a:graphic>
          <wp14:sizeRelH relativeFrom="page">
            <wp14:pctWidth>0</wp14:pctWidth>
          </wp14:sizeRelH>
          <wp14:sizeRelV relativeFrom="page">
            <wp14:pctHeight>0</wp14:pctHeight>
          </wp14:sizeRelV>
        </wp:anchor>
      </w:drawing>
    </w:r>
  </w:p>
  <w:p w14:paraId="67B6DB45" w14:textId="1D9C8F80" w:rsidR="00D31980" w:rsidRDefault="00D31980">
    <w:pPr>
      <w:pStyle w:val="Header"/>
      <w:rPr>
        <w:noProof/>
      </w:rPr>
    </w:pPr>
  </w:p>
  <w:p w14:paraId="29FFD37D" w14:textId="69FB6DA1" w:rsidR="00D31980" w:rsidRDefault="00D31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A261E6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2912666"/>
    <w:multiLevelType w:val="hybridMultilevel"/>
    <w:tmpl w:val="067C4394"/>
    <w:lvl w:ilvl="0" w:tplc="9580F2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15A6C"/>
    <w:multiLevelType w:val="hybridMultilevel"/>
    <w:tmpl w:val="9A1CAE60"/>
    <w:lvl w:ilvl="0" w:tplc="19F40C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17CE4"/>
    <w:multiLevelType w:val="hybridMultilevel"/>
    <w:tmpl w:val="20EA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77E82"/>
    <w:multiLevelType w:val="hybridMultilevel"/>
    <w:tmpl w:val="F99EE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E4C08"/>
    <w:multiLevelType w:val="hybridMultilevel"/>
    <w:tmpl w:val="378ECCCA"/>
    <w:lvl w:ilvl="0" w:tplc="877ADF5A">
      <w:start w:val="4"/>
      <w:numFmt w:val="decimal"/>
      <w:lvlText w:val="%1."/>
      <w:lvlJc w:val="left"/>
      <w:pPr>
        <w:ind w:left="1080" w:hanging="360"/>
      </w:pPr>
      <w:rPr>
        <w:rFonts w:eastAsiaTheme="majorEastAsia" w:cstheme="majorBidi" w:hint="default"/>
        <w:i/>
        <w:color w:val="00206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45081D"/>
    <w:multiLevelType w:val="hybridMultilevel"/>
    <w:tmpl w:val="B4A0CE9A"/>
    <w:lvl w:ilvl="0" w:tplc="B00A265A">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C127B"/>
    <w:multiLevelType w:val="hybridMultilevel"/>
    <w:tmpl w:val="3C5E3D98"/>
    <w:lvl w:ilvl="0" w:tplc="E60859B0">
      <w:start w:val="5"/>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517D15"/>
    <w:multiLevelType w:val="hybridMultilevel"/>
    <w:tmpl w:val="3C5E3D98"/>
    <w:lvl w:ilvl="0" w:tplc="E60859B0">
      <w:start w:val="5"/>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20749"/>
    <w:multiLevelType w:val="hybridMultilevel"/>
    <w:tmpl w:val="20EA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E6CE8"/>
    <w:multiLevelType w:val="hybridMultilevel"/>
    <w:tmpl w:val="95F2E4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D3500"/>
    <w:multiLevelType w:val="hybridMultilevel"/>
    <w:tmpl w:val="220A5DAE"/>
    <w:lvl w:ilvl="0" w:tplc="2C449218">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642DE"/>
    <w:multiLevelType w:val="hybridMultilevel"/>
    <w:tmpl w:val="B4A0CE9A"/>
    <w:lvl w:ilvl="0" w:tplc="B00A265A">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3A4A92"/>
    <w:multiLevelType w:val="hybridMultilevel"/>
    <w:tmpl w:val="C1BE2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1E25D9"/>
    <w:multiLevelType w:val="hybridMultilevel"/>
    <w:tmpl w:val="999455BE"/>
    <w:lvl w:ilvl="0" w:tplc="0CF2F13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5383A"/>
    <w:multiLevelType w:val="hybridMultilevel"/>
    <w:tmpl w:val="8BBAF0B2"/>
    <w:lvl w:ilvl="0" w:tplc="93C807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1143D3"/>
    <w:multiLevelType w:val="hybridMultilevel"/>
    <w:tmpl w:val="B4A0CE9A"/>
    <w:lvl w:ilvl="0" w:tplc="B00A265A">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59481C"/>
    <w:multiLevelType w:val="hybridMultilevel"/>
    <w:tmpl w:val="B4A0CE9A"/>
    <w:lvl w:ilvl="0" w:tplc="B00A265A">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67075"/>
    <w:multiLevelType w:val="hybridMultilevel"/>
    <w:tmpl w:val="ED1E3118"/>
    <w:lvl w:ilvl="0" w:tplc="0A189DA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DB7CEE"/>
    <w:multiLevelType w:val="hybridMultilevel"/>
    <w:tmpl w:val="7C7AF152"/>
    <w:lvl w:ilvl="0" w:tplc="38BAB5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0E2A7F"/>
    <w:multiLevelType w:val="hybridMultilevel"/>
    <w:tmpl w:val="8D765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245AF4"/>
    <w:multiLevelType w:val="hybridMultilevel"/>
    <w:tmpl w:val="5680CEFA"/>
    <w:lvl w:ilvl="0" w:tplc="DEC0E6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2"/>
  </w:num>
  <w:num w:numId="4">
    <w:abstractNumId w:val="14"/>
  </w:num>
  <w:num w:numId="5">
    <w:abstractNumId w:val="17"/>
  </w:num>
  <w:num w:numId="6">
    <w:abstractNumId w:val="6"/>
  </w:num>
  <w:num w:numId="7">
    <w:abstractNumId w:val="16"/>
  </w:num>
  <w:num w:numId="8">
    <w:abstractNumId w:val="12"/>
  </w:num>
  <w:num w:numId="9">
    <w:abstractNumId w:val="4"/>
  </w:num>
  <w:num w:numId="10">
    <w:abstractNumId w:val="20"/>
  </w:num>
  <w:num w:numId="11">
    <w:abstractNumId w:val="11"/>
  </w:num>
  <w:num w:numId="12">
    <w:abstractNumId w:val="10"/>
  </w:num>
  <w:num w:numId="13">
    <w:abstractNumId w:val="1"/>
  </w:num>
  <w:num w:numId="14">
    <w:abstractNumId w:val="21"/>
  </w:num>
  <w:num w:numId="15">
    <w:abstractNumId w:val="13"/>
  </w:num>
  <w:num w:numId="16">
    <w:abstractNumId w:val="9"/>
  </w:num>
  <w:num w:numId="17">
    <w:abstractNumId w:val="3"/>
  </w:num>
  <w:num w:numId="18">
    <w:abstractNumId w:val="5"/>
  </w:num>
  <w:num w:numId="19">
    <w:abstractNumId w:val="19"/>
  </w:num>
  <w:num w:numId="20">
    <w:abstractNumId w:val="8"/>
  </w:num>
  <w:num w:numId="21">
    <w:abstractNumId w:val="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QwNzayNDEwMTIwMrFU0lEKTi0uzszPAykwNKkFAFdGkII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Georg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p9ee2evl2xza4e0ee9vwzx0x2vdfs2s5a2d&quot;&gt;My EndNote Library&lt;record-ids&gt;&lt;item&gt;1&lt;/item&gt;&lt;item&gt;2&lt;/item&gt;&lt;/record-ids&gt;&lt;/item&gt;&lt;/Libraries&gt;"/>
  </w:docVars>
  <w:rsids>
    <w:rsidRoot w:val="003C6D3C"/>
    <w:rsid w:val="00001002"/>
    <w:rsid w:val="00001DE0"/>
    <w:rsid w:val="000451F5"/>
    <w:rsid w:val="00077619"/>
    <w:rsid w:val="00097262"/>
    <w:rsid w:val="000A30BF"/>
    <w:rsid w:val="000A36B5"/>
    <w:rsid w:val="000B15C6"/>
    <w:rsid w:val="000B5724"/>
    <w:rsid w:val="000C4ED1"/>
    <w:rsid w:val="000C570B"/>
    <w:rsid w:val="000D3B36"/>
    <w:rsid w:val="000F5694"/>
    <w:rsid w:val="00111581"/>
    <w:rsid w:val="00111A8F"/>
    <w:rsid w:val="00111F73"/>
    <w:rsid w:val="00116D29"/>
    <w:rsid w:val="001205A1"/>
    <w:rsid w:val="0014015D"/>
    <w:rsid w:val="00146DDC"/>
    <w:rsid w:val="00172A5F"/>
    <w:rsid w:val="0017544C"/>
    <w:rsid w:val="001968EA"/>
    <w:rsid w:val="001A31BE"/>
    <w:rsid w:val="001A3E32"/>
    <w:rsid w:val="001B5010"/>
    <w:rsid w:val="001B7FAE"/>
    <w:rsid w:val="001C18B6"/>
    <w:rsid w:val="001C4C3C"/>
    <w:rsid w:val="001D0672"/>
    <w:rsid w:val="001E0F63"/>
    <w:rsid w:val="001F4929"/>
    <w:rsid w:val="0020297A"/>
    <w:rsid w:val="00216D45"/>
    <w:rsid w:val="00223BC9"/>
    <w:rsid w:val="002371ED"/>
    <w:rsid w:val="002530CB"/>
    <w:rsid w:val="00264FA0"/>
    <w:rsid w:val="002877E8"/>
    <w:rsid w:val="002A4417"/>
    <w:rsid w:val="002C1E8D"/>
    <w:rsid w:val="002C651C"/>
    <w:rsid w:val="002D13F9"/>
    <w:rsid w:val="002E24C3"/>
    <w:rsid w:val="002E2B0D"/>
    <w:rsid w:val="002E7C4E"/>
    <w:rsid w:val="002F13A0"/>
    <w:rsid w:val="002F2157"/>
    <w:rsid w:val="00301152"/>
    <w:rsid w:val="00307CC8"/>
    <w:rsid w:val="0031055C"/>
    <w:rsid w:val="00311F7D"/>
    <w:rsid w:val="0032267E"/>
    <w:rsid w:val="0032775D"/>
    <w:rsid w:val="00335281"/>
    <w:rsid w:val="00345837"/>
    <w:rsid w:val="00356C27"/>
    <w:rsid w:val="003610A4"/>
    <w:rsid w:val="00363D42"/>
    <w:rsid w:val="003645D0"/>
    <w:rsid w:val="00371EE1"/>
    <w:rsid w:val="00377EDD"/>
    <w:rsid w:val="00385EE5"/>
    <w:rsid w:val="00386333"/>
    <w:rsid w:val="0038660A"/>
    <w:rsid w:val="003913AA"/>
    <w:rsid w:val="00395B49"/>
    <w:rsid w:val="003A6151"/>
    <w:rsid w:val="003A798E"/>
    <w:rsid w:val="003B7FD9"/>
    <w:rsid w:val="003C6D3C"/>
    <w:rsid w:val="003D3E30"/>
    <w:rsid w:val="003E1FEB"/>
    <w:rsid w:val="003E3299"/>
    <w:rsid w:val="003E7791"/>
    <w:rsid w:val="003F28B3"/>
    <w:rsid w:val="00410F0B"/>
    <w:rsid w:val="00414C12"/>
    <w:rsid w:val="00415DFD"/>
    <w:rsid w:val="0042237B"/>
    <w:rsid w:val="00425A99"/>
    <w:rsid w:val="004432A1"/>
    <w:rsid w:val="004449CB"/>
    <w:rsid w:val="004536EA"/>
    <w:rsid w:val="004567A1"/>
    <w:rsid w:val="00465C87"/>
    <w:rsid w:val="0048756A"/>
    <w:rsid w:val="004A0B8E"/>
    <w:rsid w:val="004A1F9C"/>
    <w:rsid w:val="004A6E14"/>
    <w:rsid w:val="004A7D44"/>
    <w:rsid w:val="004A7EF0"/>
    <w:rsid w:val="004B6781"/>
    <w:rsid w:val="004B7991"/>
    <w:rsid w:val="004C1674"/>
    <w:rsid w:val="004D6D62"/>
    <w:rsid w:val="0050131E"/>
    <w:rsid w:val="00571106"/>
    <w:rsid w:val="005939DA"/>
    <w:rsid w:val="005A3312"/>
    <w:rsid w:val="005A4956"/>
    <w:rsid w:val="005B17DE"/>
    <w:rsid w:val="005B28B7"/>
    <w:rsid w:val="005B4257"/>
    <w:rsid w:val="005C1012"/>
    <w:rsid w:val="005C605A"/>
    <w:rsid w:val="005D1F5D"/>
    <w:rsid w:val="005E2912"/>
    <w:rsid w:val="005E2E48"/>
    <w:rsid w:val="005E6B25"/>
    <w:rsid w:val="005F47CC"/>
    <w:rsid w:val="005F4F46"/>
    <w:rsid w:val="00613450"/>
    <w:rsid w:val="00621F47"/>
    <w:rsid w:val="0062787E"/>
    <w:rsid w:val="0063662C"/>
    <w:rsid w:val="00642BDE"/>
    <w:rsid w:val="00662A4D"/>
    <w:rsid w:val="006A2546"/>
    <w:rsid w:val="006C60E6"/>
    <w:rsid w:val="006C6D92"/>
    <w:rsid w:val="007073C3"/>
    <w:rsid w:val="0071398C"/>
    <w:rsid w:val="007548C6"/>
    <w:rsid w:val="00770742"/>
    <w:rsid w:val="007855CD"/>
    <w:rsid w:val="007B0740"/>
    <w:rsid w:val="007B50AA"/>
    <w:rsid w:val="007C09B4"/>
    <w:rsid w:val="007C1BAB"/>
    <w:rsid w:val="007C2313"/>
    <w:rsid w:val="007D5064"/>
    <w:rsid w:val="007F2968"/>
    <w:rsid w:val="00800886"/>
    <w:rsid w:val="008009D9"/>
    <w:rsid w:val="00803487"/>
    <w:rsid w:val="00804A3B"/>
    <w:rsid w:val="00814E14"/>
    <w:rsid w:val="00825244"/>
    <w:rsid w:val="00874D05"/>
    <w:rsid w:val="00883BB0"/>
    <w:rsid w:val="008859F0"/>
    <w:rsid w:val="008B0867"/>
    <w:rsid w:val="008B14DF"/>
    <w:rsid w:val="008B7F03"/>
    <w:rsid w:val="0090027A"/>
    <w:rsid w:val="00900F22"/>
    <w:rsid w:val="009042E9"/>
    <w:rsid w:val="00924FD4"/>
    <w:rsid w:val="009264E4"/>
    <w:rsid w:val="0095419B"/>
    <w:rsid w:val="0095641D"/>
    <w:rsid w:val="009707FD"/>
    <w:rsid w:val="009771FE"/>
    <w:rsid w:val="00984EDF"/>
    <w:rsid w:val="009939CC"/>
    <w:rsid w:val="009C076A"/>
    <w:rsid w:val="009D7E0B"/>
    <w:rsid w:val="009E1BFF"/>
    <w:rsid w:val="009F10BC"/>
    <w:rsid w:val="009F7384"/>
    <w:rsid w:val="00A153ED"/>
    <w:rsid w:val="00A15CD0"/>
    <w:rsid w:val="00A15CF7"/>
    <w:rsid w:val="00A24793"/>
    <w:rsid w:val="00A24FF8"/>
    <w:rsid w:val="00A60E2D"/>
    <w:rsid w:val="00A81248"/>
    <w:rsid w:val="00A90704"/>
    <w:rsid w:val="00A921E5"/>
    <w:rsid w:val="00AA79FE"/>
    <w:rsid w:val="00AB4C9C"/>
    <w:rsid w:val="00AC2404"/>
    <w:rsid w:val="00AE0944"/>
    <w:rsid w:val="00AF24EB"/>
    <w:rsid w:val="00AF3C5B"/>
    <w:rsid w:val="00B038AD"/>
    <w:rsid w:val="00B255B0"/>
    <w:rsid w:val="00B572BA"/>
    <w:rsid w:val="00B577CA"/>
    <w:rsid w:val="00B63497"/>
    <w:rsid w:val="00B659D2"/>
    <w:rsid w:val="00B93C1E"/>
    <w:rsid w:val="00BB7326"/>
    <w:rsid w:val="00C05730"/>
    <w:rsid w:val="00C256D3"/>
    <w:rsid w:val="00C265B6"/>
    <w:rsid w:val="00C66528"/>
    <w:rsid w:val="00C667A4"/>
    <w:rsid w:val="00C70490"/>
    <w:rsid w:val="00C75B13"/>
    <w:rsid w:val="00C812EC"/>
    <w:rsid w:val="00C915F0"/>
    <w:rsid w:val="00C94333"/>
    <w:rsid w:val="00CA2B0B"/>
    <w:rsid w:val="00CA40AA"/>
    <w:rsid w:val="00CA47A8"/>
    <w:rsid w:val="00CC4F7A"/>
    <w:rsid w:val="00CD26C8"/>
    <w:rsid w:val="00CE4A75"/>
    <w:rsid w:val="00CF1B98"/>
    <w:rsid w:val="00D17170"/>
    <w:rsid w:val="00D23690"/>
    <w:rsid w:val="00D27913"/>
    <w:rsid w:val="00D31980"/>
    <w:rsid w:val="00D3493A"/>
    <w:rsid w:val="00D42150"/>
    <w:rsid w:val="00D653E4"/>
    <w:rsid w:val="00D82F3E"/>
    <w:rsid w:val="00D87F66"/>
    <w:rsid w:val="00DA1688"/>
    <w:rsid w:val="00DA79A7"/>
    <w:rsid w:val="00DB42AC"/>
    <w:rsid w:val="00DB5B36"/>
    <w:rsid w:val="00DC294F"/>
    <w:rsid w:val="00DC6285"/>
    <w:rsid w:val="00DD1909"/>
    <w:rsid w:val="00DE47A7"/>
    <w:rsid w:val="00DF6691"/>
    <w:rsid w:val="00E01427"/>
    <w:rsid w:val="00E050DA"/>
    <w:rsid w:val="00E06B63"/>
    <w:rsid w:val="00E15D22"/>
    <w:rsid w:val="00E17720"/>
    <w:rsid w:val="00E34439"/>
    <w:rsid w:val="00E351A0"/>
    <w:rsid w:val="00E43206"/>
    <w:rsid w:val="00E80332"/>
    <w:rsid w:val="00E82BDE"/>
    <w:rsid w:val="00E85A04"/>
    <w:rsid w:val="00E92091"/>
    <w:rsid w:val="00E955FC"/>
    <w:rsid w:val="00EA433A"/>
    <w:rsid w:val="00EF5702"/>
    <w:rsid w:val="00F15C02"/>
    <w:rsid w:val="00F27F03"/>
    <w:rsid w:val="00F3220C"/>
    <w:rsid w:val="00F342F8"/>
    <w:rsid w:val="00F37FD0"/>
    <w:rsid w:val="00F51BD7"/>
    <w:rsid w:val="00F6083A"/>
    <w:rsid w:val="00F67CEE"/>
    <w:rsid w:val="00FB32F4"/>
    <w:rsid w:val="00FB65B8"/>
    <w:rsid w:val="00FC49AE"/>
    <w:rsid w:val="00FC65C9"/>
    <w:rsid w:val="00FD16B7"/>
    <w:rsid w:val="00FD2FC3"/>
    <w:rsid w:val="00FE0A51"/>
    <w:rsid w:val="00FE15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471E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iPriority="10" w:qFormat="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customStyle="1" w:styleId="Content">
    <w:name w:val="Content"/>
    <w:basedOn w:val="Normal"/>
    <w:link w:val="ContentChar"/>
    <w:qFormat/>
    <w:rsid w:val="003C6D3C"/>
    <w:pPr>
      <w:spacing w:line="276" w:lineRule="auto"/>
    </w:pPr>
    <w:rPr>
      <w:rFonts w:eastAsiaTheme="minorEastAsia"/>
      <w:color w:val="5E5E5E" w:themeColor="text2"/>
      <w:sz w:val="28"/>
      <w:szCs w:val="22"/>
    </w:rPr>
  </w:style>
  <w:style w:type="paragraph" w:customStyle="1" w:styleId="EmphasisText">
    <w:name w:val="Emphasis Text"/>
    <w:basedOn w:val="Normal"/>
    <w:link w:val="EmphasisTextChar"/>
    <w:qFormat/>
    <w:rsid w:val="003C6D3C"/>
    <w:pPr>
      <w:spacing w:line="276" w:lineRule="auto"/>
    </w:pPr>
    <w:rPr>
      <w:rFonts w:eastAsiaTheme="minorEastAsia"/>
      <w:b/>
      <w:color w:val="5E5E5E" w:themeColor="text2"/>
      <w:sz w:val="28"/>
      <w:szCs w:val="22"/>
    </w:rPr>
  </w:style>
  <w:style w:type="character" w:customStyle="1" w:styleId="ContentChar">
    <w:name w:val="Content Char"/>
    <w:basedOn w:val="DefaultParagraphFont"/>
    <w:link w:val="Content"/>
    <w:rsid w:val="003C6D3C"/>
    <w:rPr>
      <w:rFonts w:eastAsiaTheme="minorEastAsia"/>
      <w:color w:val="5E5E5E" w:themeColor="text2"/>
      <w:sz w:val="28"/>
      <w:szCs w:val="22"/>
    </w:rPr>
  </w:style>
  <w:style w:type="character" w:customStyle="1" w:styleId="EmphasisTextChar">
    <w:name w:val="Emphasis Text Char"/>
    <w:basedOn w:val="DefaultParagraphFont"/>
    <w:link w:val="EmphasisText"/>
    <w:rsid w:val="003C6D3C"/>
    <w:rPr>
      <w:rFonts w:eastAsiaTheme="minorEastAsia"/>
      <w:b/>
      <w:color w:val="5E5E5E" w:themeColor="text2"/>
      <w:sz w:val="28"/>
      <w:szCs w:val="22"/>
    </w:rPr>
  </w:style>
  <w:style w:type="paragraph" w:styleId="ListBullet">
    <w:name w:val="List Bullet"/>
    <w:basedOn w:val="Normal"/>
    <w:uiPriority w:val="10"/>
    <w:unhideWhenUsed/>
    <w:qFormat/>
    <w:rsid w:val="003C6D3C"/>
    <w:pPr>
      <w:numPr>
        <w:numId w:val="1"/>
      </w:numPr>
      <w:spacing w:before="120" w:after="200" w:line="264" w:lineRule="auto"/>
    </w:pPr>
    <w:rPr>
      <w:color w:val="595959" w:themeColor="text1" w:themeTint="A6"/>
      <w:sz w:val="22"/>
      <w:szCs w:val="22"/>
    </w:rPr>
  </w:style>
  <w:style w:type="table" w:styleId="GridTable4-Accent1">
    <w:name w:val="Grid Table 4 Accent 1"/>
    <w:basedOn w:val="TableNormal"/>
    <w:uiPriority w:val="49"/>
    <w:rsid w:val="00DA1688"/>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character" w:styleId="Hyperlink">
    <w:name w:val="Hyperlink"/>
    <w:basedOn w:val="DefaultParagraphFont"/>
    <w:uiPriority w:val="99"/>
    <w:unhideWhenUsed/>
    <w:rsid w:val="00DA1688"/>
    <w:rPr>
      <w:color w:val="0000FF"/>
      <w:u w:val="single"/>
    </w:rPr>
  </w:style>
  <w:style w:type="character" w:styleId="UnresolvedMention">
    <w:name w:val="Unresolved Mention"/>
    <w:basedOn w:val="DefaultParagraphFont"/>
    <w:uiPriority w:val="99"/>
    <w:semiHidden/>
    <w:unhideWhenUsed/>
    <w:rsid w:val="0090027A"/>
    <w:rPr>
      <w:color w:val="605E5C"/>
      <w:shd w:val="clear" w:color="auto" w:fill="E1DFDD"/>
    </w:rPr>
  </w:style>
  <w:style w:type="character" w:styleId="FootnoteReference">
    <w:name w:val="footnote reference"/>
    <w:basedOn w:val="DefaultParagraphFont"/>
    <w:uiPriority w:val="99"/>
    <w:semiHidden/>
    <w:unhideWhenUsed/>
    <w:rsid w:val="007F2968"/>
    <w:rPr>
      <w:vertAlign w:val="superscript"/>
    </w:rPr>
  </w:style>
  <w:style w:type="paragraph" w:customStyle="1" w:styleId="EndNoteBibliographyTitle">
    <w:name w:val="EndNote Bibliography Title"/>
    <w:basedOn w:val="Normal"/>
    <w:link w:val="EndNoteBibliographyTitleChar"/>
    <w:rsid w:val="00AB4C9C"/>
    <w:pPr>
      <w:jc w:val="center"/>
    </w:pPr>
    <w:rPr>
      <w:rFonts w:ascii="Georgia" w:hAnsi="Georgia"/>
      <w:noProof/>
    </w:rPr>
  </w:style>
  <w:style w:type="character" w:customStyle="1" w:styleId="EndNoteBibliographyTitleChar">
    <w:name w:val="EndNote Bibliography Title Char"/>
    <w:basedOn w:val="DefaultParagraphFont"/>
    <w:link w:val="EndNoteBibliographyTitle"/>
    <w:rsid w:val="00AB4C9C"/>
    <w:rPr>
      <w:rFonts w:ascii="Georgia" w:hAnsi="Georgia"/>
      <w:noProof/>
    </w:rPr>
  </w:style>
  <w:style w:type="paragraph" w:customStyle="1" w:styleId="EndNoteBibliography">
    <w:name w:val="EndNote Bibliography"/>
    <w:basedOn w:val="Normal"/>
    <w:link w:val="EndNoteBibliographyChar"/>
    <w:rsid w:val="00AB4C9C"/>
    <w:rPr>
      <w:rFonts w:ascii="Georgia" w:hAnsi="Georgia"/>
      <w:noProof/>
    </w:rPr>
  </w:style>
  <w:style w:type="character" w:customStyle="1" w:styleId="EndNoteBibliographyChar">
    <w:name w:val="EndNote Bibliography Char"/>
    <w:basedOn w:val="DefaultParagraphFont"/>
    <w:link w:val="EndNoteBibliography"/>
    <w:rsid w:val="00AB4C9C"/>
    <w:rPr>
      <w:rFonts w:ascii="Georgia" w:hAnsi="Georgia"/>
      <w:noProof/>
    </w:rPr>
  </w:style>
  <w:style w:type="paragraph" w:styleId="Caption">
    <w:name w:val="caption"/>
    <w:basedOn w:val="Normal"/>
    <w:next w:val="Normal"/>
    <w:uiPriority w:val="35"/>
    <w:unhideWhenUsed/>
    <w:qFormat/>
    <w:rsid w:val="00E34439"/>
    <w:pPr>
      <w:spacing w:after="200"/>
    </w:pPr>
    <w:rPr>
      <w:i/>
      <w:iCs/>
      <w:color w:val="5E5E5E" w:themeColor="text2"/>
      <w:sz w:val="18"/>
      <w:szCs w:val="18"/>
      <w:lang w:val="en-AU"/>
    </w:rPr>
  </w:style>
  <w:style w:type="paragraph" w:styleId="ListParagraph">
    <w:name w:val="List Paragraph"/>
    <w:basedOn w:val="Normal"/>
    <w:uiPriority w:val="34"/>
    <w:qFormat/>
    <w:rsid w:val="00874D05"/>
    <w:pPr>
      <w:ind w:left="720"/>
      <w:contextualSpacing/>
    </w:pPr>
  </w:style>
  <w:style w:type="character" w:styleId="Strong">
    <w:name w:val="Strong"/>
    <w:basedOn w:val="DefaultParagraphFont"/>
    <w:uiPriority w:val="22"/>
    <w:qFormat/>
    <w:rsid w:val="000C570B"/>
    <w:rPr>
      <w:b/>
      <w:bCs/>
    </w:rPr>
  </w:style>
  <w:style w:type="paragraph" w:styleId="TOCHeading">
    <w:name w:val="TOC Heading"/>
    <w:basedOn w:val="Heading1"/>
    <w:next w:val="Normal"/>
    <w:uiPriority w:val="39"/>
    <w:unhideWhenUsed/>
    <w:qFormat/>
    <w:rsid w:val="00D3493A"/>
    <w:pPr>
      <w:spacing w:line="259" w:lineRule="auto"/>
      <w:outlineLvl w:val="9"/>
    </w:pPr>
    <w:rPr>
      <w:b w:val="0"/>
      <w:color w:val="0D294E" w:themeColor="accent1" w:themeShade="BF"/>
      <w:sz w:val="32"/>
    </w:rPr>
  </w:style>
  <w:style w:type="paragraph" w:styleId="TOC2">
    <w:name w:val="toc 2"/>
    <w:basedOn w:val="Normal"/>
    <w:next w:val="Normal"/>
    <w:autoRedefine/>
    <w:uiPriority w:val="39"/>
    <w:unhideWhenUsed/>
    <w:rsid w:val="00D3493A"/>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D3493A"/>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D3493A"/>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10117">
      <w:bodyDiv w:val="1"/>
      <w:marLeft w:val="0"/>
      <w:marRight w:val="0"/>
      <w:marTop w:val="0"/>
      <w:marBottom w:val="0"/>
      <w:divBdr>
        <w:top w:val="none" w:sz="0" w:space="0" w:color="auto"/>
        <w:left w:val="none" w:sz="0" w:space="0" w:color="auto"/>
        <w:bottom w:val="none" w:sz="0" w:space="0" w:color="auto"/>
        <w:right w:val="none" w:sz="0" w:space="0" w:color="auto"/>
      </w:divBdr>
    </w:div>
    <w:div w:id="42336538">
      <w:bodyDiv w:val="1"/>
      <w:marLeft w:val="0"/>
      <w:marRight w:val="0"/>
      <w:marTop w:val="0"/>
      <w:marBottom w:val="0"/>
      <w:divBdr>
        <w:top w:val="none" w:sz="0" w:space="0" w:color="auto"/>
        <w:left w:val="none" w:sz="0" w:space="0" w:color="auto"/>
        <w:bottom w:val="none" w:sz="0" w:space="0" w:color="auto"/>
        <w:right w:val="none" w:sz="0" w:space="0" w:color="auto"/>
      </w:divBdr>
    </w:div>
    <w:div w:id="54396039">
      <w:bodyDiv w:val="1"/>
      <w:marLeft w:val="0"/>
      <w:marRight w:val="0"/>
      <w:marTop w:val="0"/>
      <w:marBottom w:val="0"/>
      <w:divBdr>
        <w:top w:val="none" w:sz="0" w:space="0" w:color="auto"/>
        <w:left w:val="none" w:sz="0" w:space="0" w:color="auto"/>
        <w:bottom w:val="none" w:sz="0" w:space="0" w:color="auto"/>
        <w:right w:val="none" w:sz="0" w:space="0" w:color="auto"/>
      </w:divBdr>
    </w:div>
    <w:div w:id="58987244">
      <w:bodyDiv w:val="1"/>
      <w:marLeft w:val="0"/>
      <w:marRight w:val="0"/>
      <w:marTop w:val="0"/>
      <w:marBottom w:val="0"/>
      <w:divBdr>
        <w:top w:val="none" w:sz="0" w:space="0" w:color="auto"/>
        <w:left w:val="none" w:sz="0" w:space="0" w:color="auto"/>
        <w:bottom w:val="none" w:sz="0" w:space="0" w:color="auto"/>
        <w:right w:val="none" w:sz="0" w:space="0" w:color="auto"/>
      </w:divBdr>
    </w:div>
    <w:div w:id="60058821">
      <w:bodyDiv w:val="1"/>
      <w:marLeft w:val="0"/>
      <w:marRight w:val="0"/>
      <w:marTop w:val="0"/>
      <w:marBottom w:val="0"/>
      <w:divBdr>
        <w:top w:val="none" w:sz="0" w:space="0" w:color="auto"/>
        <w:left w:val="none" w:sz="0" w:space="0" w:color="auto"/>
        <w:bottom w:val="none" w:sz="0" w:space="0" w:color="auto"/>
        <w:right w:val="none" w:sz="0" w:space="0" w:color="auto"/>
      </w:divBdr>
    </w:div>
    <w:div w:id="183833581">
      <w:bodyDiv w:val="1"/>
      <w:marLeft w:val="0"/>
      <w:marRight w:val="0"/>
      <w:marTop w:val="0"/>
      <w:marBottom w:val="0"/>
      <w:divBdr>
        <w:top w:val="none" w:sz="0" w:space="0" w:color="auto"/>
        <w:left w:val="none" w:sz="0" w:space="0" w:color="auto"/>
        <w:bottom w:val="none" w:sz="0" w:space="0" w:color="auto"/>
        <w:right w:val="none" w:sz="0" w:space="0" w:color="auto"/>
      </w:divBdr>
    </w:div>
    <w:div w:id="270943033">
      <w:bodyDiv w:val="1"/>
      <w:marLeft w:val="0"/>
      <w:marRight w:val="0"/>
      <w:marTop w:val="0"/>
      <w:marBottom w:val="0"/>
      <w:divBdr>
        <w:top w:val="none" w:sz="0" w:space="0" w:color="auto"/>
        <w:left w:val="none" w:sz="0" w:space="0" w:color="auto"/>
        <w:bottom w:val="none" w:sz="0" w:space="0" w:color="auto"/>
        <w:right w:val="none" w:sz="0" w:space="0" w:color="auto"/>
      </w:divBdr>
    </w:div>
    <w:div w:id="389306210">
      <w:bodyDiv w:val="1"/>
      <w:marLeft w:val="0"/>
      <w:marRight w:val="0"/>
      <w:marTop w:val="0"/>
      <w:marBottom w:val="0"/>
      <w:divBdr>
        <w:top w:val="none" w:sz="0" w:space="0" w:color="auto"/>
        <w:left w:val="none" w:sz="0" w:space="0" w:color="auto"/>
        <w:bottom w:val="none" w:sz="0" w:space="0" w:color="auto"/>
        <w:right w:val="none" w:sz="0" w:space="0" w:color="auto"/>
      </w:divBdr>
    </w:div>
    <w:div w:id="454522157">
      <w:bodyDiv w:val="1"/>
      <w:marLeft w:val="0"/>
      <w:marRight w:val="0"/>
      <w:marTop w:val="0"/>
      <w:marBottom w:val="0"/>
      <w:divBdr>
        <w:top w:val="none" w:sz="0" w:space="0" w:color="auto"/>
        <w:left w:val="none" w:sz="0" w:space="0" w:color="auto"/>
        <w:bottom w:val="none" w:sz="0" w:space="0" w:color="auto"/>
        <w:right w:val="none" w:sz="0" w:space="0" w:color="auto"/>
      </w:divBdr>
    </w:div>
    <w:div w:id="476453551">
      <w:bodyDiv w:val="1"/>
      <w:marLeft w:val="0"/>
      <w:marRight w:val="0"/>
      <w:marTop w:val="0"/>
      <w:marBottom w:val="0"/>
      <w:divBdr>
        <w:top w:val="none" w:sz="0" w:space="0" w:color="auto"/>
        <w:left w:val="none" w:sz="0" w:space="0" w:color="auto"/>
        <w:bottom w:val="none" w:sz="0" w:space="0" w:color="auto"/>
        <w:right w:val="none" w:sz="0" w:space="0" w:color="auto"/>
      </w:divBdr>
    </w:div>
    <w:div w:id="535968034">
      <w:bodyDiv w:val="1"/>
      <w:marLeft w:val="0"/>
      <w:marRight w:val="0"/>
      <w:marTop w:val="0"/>
      <w:marBottom w:val="0"/>
      <w:divBdr>
        <w:top w:val="none" w:sz="0" w:space="0" w:color="auto"/>
        <w:left w:val="none" w:sz="0" w:space="0" w:color="auto"/>
        <w:bottom w:val="none" w:sz="0" w:space="0" w:color="auto"/>
        <w:right w:val="none" w:sz="0" w:space="0" w:color="auto"/>
      </w:divBdr>
    </w:div>
    <w:div w:id="604927557">
      <w:bodyDiv w:val="1"/>
      <w:marLeft w:val="0"/>
      <w:marRight w:val="0"/>
      <w:marTop w:val="0"/>
      <w:marBottom w:val="0"/>
      <w:divBdr>
        <w:top w:val="none" w:sz="0" w:space="0" w:color="auto"/>
        <w:left w:val="none" w:sz="0" w:space="0" w:color="auto"/>
        <w:bottom w:val="none" w:sz="0" w:space="0" w:color="auto"/>
        <w:right w:val="none" w:sz="0" w:space="0" w:color="auto"/>
      </w:divBdr>
    </w:div>
    <w:div w:id="609777848">
      <w:bodyDiv w:val="1"/>
      <w:marLeft w:val="0"/>
      <w:marRight w:val="0"/>
      <w:marTop w:val="0"/>
      <w:marBottom w:val="0"/>
      <w:divBdr>
        <w:top w:val="none" w:sz="0" w:space="0" w:color="auto"/>
        <w:left w:val="none" w:sz="0" w:space="0" w:color="auto"/>
        <w:bottom w:val="none" w:sz="0" w:space="0" w:color="auto"/>
        <w:right w:val="none" w:sz="0" w:space="0" w:color="auto"/>
      </w:divBdr>
    </w:div>
    <w:div w:id="638649789">
      <w:bodyDiv w:val="1"/>
      <w:marLeft w:val="0"/>
      <w:marRight w:val="0"/>
      <w:marTop w:val="0"/>
      <w:marBottom w:val="0"/>
      <w:divBdr>
        <w:top w:val="none" w:sz="0" w:space="0" w:color="auto"/>
        <w:left w:val="none" w:sz="0" w:space="0" w:color="auto"/>
        <w:bottom w:val="none" w:sz="0" w:space="0" w:color="auto"/>
        <w:right w:val="none" w:sz="0" w:space="0" w:color="auto"/>
      </w:divBdr>
    </w:div>
    <w:div w:id="663356769">
      <w:bodyDiv w:val="1"/>
      <w:marLeft w:val="0"/>
      <w:marRight w:val="0"/>
      <w:marTop w:val="0"/>
      <w:marBottom w:val="0"/>
      <w:divBdr>
        <w:top w:val="none" w:sz="0" w:space="0" w:color="auto"/>
        <w:left w:val="none" w:sz="0" w:space="0" w:color="auto"/>
        <w:bottom w:val="none" w:sz="0" w:space="0" w:color="auto"/>
        <w:right w:val="none" w:sz="0" w:space="0" w:color="auto"/>
      </w:divBdr>
    </w:div>
    <w:div w:id="668019590">
      <w:bodyDiv w:val="1"/>
      <w:marLeft w:val="0"/>
      <w:marRight w:val="0"/>
      <w:marTop w:val="0"/>
      <w:marBottom w:val="0"/>
      <w:divBdr>
        <w:top w:val="none" w:sz="0" w:space="0" w:color="auto"/>
        <w:left w:val="none" w:sz="0" w:space="0" w:color="auto"/>
        <w:bottom w:val="none" w:sz="0" w:space="0" w:color="auto"/>
        <w:right w:val="none" w:sz="0" w:space="0" w:color="auto"/>
      </w:divBdr>
    </w:div>
    <w:div w:id="690305045">
      <w:bodyDiv w:val="1"/>
      <w:marLeft w:val="0"/>
      <w:marRight w:val="0"/>
      <w:marTop w:val="0"/>
      <w:marBottom w:val="0"/>
      <w:divBdr>
        <w:top w:val="none" w:sz="0" w:space="0" w:color="auto"/>
        <w:left w:val="none" w:sz="0" w:space="0" w:color="auto"/>
        <w:bottom w:val="none" w:sz="0" w:space="0" w:color="auto"/>
        <w:right w:val="none" w:sz="0" w:space="0" w:color="auto"/>
      </w:divBdr>
    </w:div>
    <w:div w:id="692344580">
      <w:bodyDiv w:val="1"/>
      <w:marLeft w:val="0"/>
      <w:marRight w:val="0"/>
      <w:marTop w:val="0"/>
      <w:marBottom w:val="0"/>
      <w:divBdr>
        <w:top w:val="none" w:sz="0" w:space="0" w:color="auto"/>
        <w:left w:val="none" w:sz="0" w:space="0" w:color="auto"/>
        <w:bottom w:val="none" w:sz="0" w:space="0" w:color="auto"/>
        <w:right w:val="none" w:sz="0" w:space="0" w:color="auto"/>
      </w:divBdr>
    </w:div>
    <w:div w:id="810094390">
      <w:bodyDiv w:val="1"/>
      <w:marLeft w:val="0"/>
      <w:marRight w:val="0"/>
      <w:marTop w:val="0"/>
      <w:marBottom w:val="0"/>
      <w:divBdr>
        <w:top w:val="none" w:sz="0" w:space="0" w:color="auto"/>
        <w:left w:val="none" w:sz="0" w:space="0" w:color="auto"/>
        <w:bottom w:val="none" w:sz="0" w:space="0" w:color="auto"/>
        <w:right w:val="none" w:sz="0" w:space="0" w:color="auto"/>
      </w:divBdr>
    </w:div>
    <w:div w:id="835265172">
      <w:bodyDiv w:val="1"/>
      <w:marLeft w:val="0"/>
      <w:marRight w:val="0"/>
      <w:marTop w:val="0"/>
      <w:marBottom w:val="0"/>
      <w:divBdr>
        <w:top w:val="none" w:sz="0" w:space="0" w:color="auto"/>
        <w:left w:val="none" w:sz="0" w:space="0" w:color="auto"/>
        <w:bottom w:val="none" w:sz="0" w:space="0" w:color="auto"/>
        <w:right w:val="none" w:sz="0" w:space="0" w:color="auto"/>
      </w:divBdr>
    </w:div>
    <w:div w:id="848716618">
      <w:bodyDiv w:val="1"/>
      <w:marLeft w:val="0"/>
      <w:marRight w:val="0"/>
      <w:marTop w:val="0"/>
      <w:marBottom w:val="0"/>
      <w:divBdr>
        <w:top w:val="none" w:sz="0" w:space="0" w:color="auto"/>
        <w:left w:val="none" w:sz="0" w:space="0" w:color="auto"/>
        <w:bottom w:val="none" w:sz="0" w:space="0" w:color="auto"/>
        <w:right w:val="none" w:sz="0" w:space="0" w:color="auto"/>
      </w:divBdr>
    </w:div>
    <w:div w:id="983005438">
      <w:bodyDiv w:val="1"/>
      <w:marLeft w:val="0"/>
      <w:marRight w:val="0"/>
      <w:marTop w:val="0"/>
      <w:marBottom w:val="0"/>
      <w:divBdr>
        <w:top w:val="none" w:sz="0" w:space="0" w:color="auto"/>
        <w:left w:val="none" w:sz="0" w:space="0" w:color="auto"/>
        <w:bottom w:val="none" w:sz="0" w:space="0" w:color="auto"/>
        <w:right w:val="none" w:sz="0" w:space="0" w:color="auto"/>
      </w:divBdr>
    </w:div>
    <w:div w:id="1031341796">
      <w:bodyDiv w:val="1"/>
      <w:marLeft w:val="0"/>
      <w:marRight w:val="0"/>
      <w:marTop w:val="0"/>
      <w:marBottom w:val="0"/>
      <w:divBdr>
        <w:top w:val="none" w:sz="0" w:space="0" w:color="auto"/>
        <w:left w:val="none" w:sz="0" w:space="0" w:color="auto"/>
        <w:bottom w:val="none" w:sz="0" w:space="0" w:color="auto"/>
        <w:right w:val="none" w:sz="0" w:space="0" w:color="auto"/>
      </w:divBdr>
    </w:div>
    <w:div w:id="1040980111">
      <w:bodyDiv w:val="1"/>
      <w:marLeft w:val="0"/>
      <w:marRight w:val="0"/>
      <w:marTop w:val="0"/>
      <w:marBottom w:val="0"/>
      <w:divBdr>
        <w:top w:val="none" w:sz="0" w:space="0" w:color="auto"/>
        <w:left w:val="none" w:sz="0" w:space="0" w:color="auto"/>
        <w:bottom w:val="none" w:sz="0" w:space="0" w:color="auto"/>
        <w:right w:val="none" w:sz="0" w:space="0" w:color="auto"/>
      </w:divBdr>
    </w:div>
    <w:div w:id="1077898098">
      <w:bodyDiv w:val="1"/>
      <w:marLeft w:val="0"/>
      <w:marRight w:val="0"/>
      <w:marTop w:val="0"/>
      <w:marBottom w:val="0"/>
      <w:divBdr>
        <w:top w:val="none" w:sz="0" w:space="0" w:color="auto"/>
        <w:left w:val="none" w:sz="0" w:space="0" w:color="auto"/>
        <w:bottom w:val="none" w:sz="0" w:space="0" w:color="auto"/>
        <w:right w:val="none" w:sz="0" w:space="0" w:color="auto"/>
      </w:divBdr>
    </w:div>
    <w:div w:id="1094209147">
      <w:bodyDiv w:val="1"/>
      <w:marLeft w:val="0"/>
      <w:marRight w:val="0"/>
      <w:marTop w:val="0"/>
      <w:marBottom w:val="0"/>
      <w:divBdr>
        <w:top w:val="none" w:sz="0" w:space="0" w:color="auto"/>
        <w:left w:val="none" w:sz="0" w:space="0" w:color="auto"/>
        <w:bottom w:val="none" w:sz="0" w:space="0" w:color="auto"/>
        <w:right w:val="none" w:sz="0" w:space="0" w:color="auto"/>
      </w:divBdr>
    </w:div>
    <w:div w:id="1170291318">
      <w:bodyDiv w:val="1"/>
      <w:marLeft w:val="0"/>
      <w:marRight w:val="0"/>
      <w:marTop w:val="0"/>
      <w:marBottom w:val="0"/>
      <w:divBdr>
        <w:top w:val="none" w:sz="0" w:space="0" w:color="auto"/>
        <w:left w:val="none" w:sz="0" w:space="0" w:color="auto"/>
        <w:bottom w:val="none" w:sz="0" w:space="0" w:color="auto"/>
        <w:right w:val="none" w:sz="0" w:space="0" w:color="auto"/>
      </w:divBdr>
    </w:div>
    <w:div w:id="1258515816">
      <w:bodyDiv w:val="1"/>
      <w:marLeft w:val="0"/>
      <w:marRight w:val="0"/>
      <w:marTop w:val="0"/>
      <w:marBottom w:val="0"/>
      <w:divBdr>
        <w:top w:val="none" w:sz="0" w:space="0" w:color="auto"/>
        <w:left w:val="none" w:sz="0" w:space="0" w:color="auto"/>
        <w:bottom w:val="none" w:sz="0" w:space="0" w:color="auto"/>
        <w:right w:val="none" w:sz="0" w:space="0" w:color="auto"/>
      </w:divBdr>
    </w:div>
    <w:div w:id="1439136299">
      <w:bodyDiv w:val="1"/>
      <w:marLeft w:val="0"/>
      <w:marRight w:val="0"/>
      <w:marTop w:val="0"/>
      <w:marBottom w:val="0"/>
      <w:divBdr>
        <w:top w:val="none" w:sz="0" w:space="0" w:color="auto"/>
        <w:left w:val="none" w:sz="0" w:space="0" w:color="auto"/>
        <w:bottom w:val="none" w:sz="0" w:space="0" w:color="auto"/>
        <w:right w:val="none" w:sz="0" w:space="0" w:color="auto"/>
      </w:divBdr>
    </w:div>
    <w:div w:id="1456559892">
      <w:bodyDiv w:val="1"/>
      <w:marLeft w:val="0"/>
      <w:marRight w:val="0"/>
      <w:marTop w:val="0"/>
      <w:marBottom w:val="0"/>
      <w:divBdr>
        <w:top w:val="none" w:sz="0" w:space="0" w:color="auto"/>
        <w:left w:val="none" w:sz="0" w:space="0" w:color="auto"/>
        <w:bottom w:val="none" w:sz="0" w:space="0" w:color="auto"/>
        <w:right w:val="none" w:sz="0" w:space="0" w:color="auto"/>
      </w:divBdr>
    </w:div>
    <w:div w:id="1481271161">
      <w:bodyDiv w:val="1"/>
      <w:marLeft w:val="0"/>
      <w:marRight w:val="0"/>
      <w:marTop w:val="0"/>
      <w:marBottom w:val="0"/>
      <w:divBdr>
        <w:top w:val="none" w:sz="0" w:space="0" w:color="auto"/>
        <w:left w:val="none" w:sz="0" w:space="0" w:color="auto"/>
        <w:bottom w:val="none" w:sz="0" w:space="0" w:color="auto"/>
        <w:right w:val="none" w:sz="0" w:space="0" w:color="auto"/>
      </w:divBdr>
    </w:div>
    <w:div w:id="1486045869">
      <w:bodyDiv w:val="1"/>
      <w:marLeft w:val="0"/>
      <w:marRight w:val="0"/>
      <w:marTop w:val="0"/>
      <w:marBottom w:val="0"/>
      <w:divBdr>
        <w:top w:val="none" w:sz="0" w:space="0" w:color="auto"/>
        <w:left w:val="none" w:sz="0" w:space="0" w:color="auto"/>
        <w:bottom w:val="none" w:sz="0" w:space="0" w:color="auto"/>
        <w:right w:val="none" w:sz="0" w:space="0" w:color="auto"/>
      </w:divBdr>
    </w:div>
    <w:div w:id="1508210508">
      <w:bodyDiv w:val="1"/>
      <w:marLeft w:val="0"/>
      <w:marRight w:val="0"/>
      <w:marTop w:val="0"/>
      <w:marBottom w:val="0"/>
      <w:divBdr>
        <w:top w:val="none" w:sz="0" w:space="0" w:color="auto"/>
        <w:left w:val="none" w:sz="0" w:space="0" w:color="auto"/>
        <w:bottom w:val="none" w:sz="0" w:space="0" w:color="auto"/>
        <w:right w:val="none" w:sz="0" w:space="0" w:color="auto"/>
      </w:divBdr>
    </w:div>
    <w:div w:id="1566725123">
      <w:bodyDiv w:val="1"/>
      <w:marLeft w:val="0"/>
      <w:marRight w:val="0"/>
      <w:marTop w:val="0"/>
      <w:marBottom w:val="0"/>
      <w:divBdr>
        <w:top w:val="none" w:sz="0" w:space="0" w:color="auto"/>
        <w:left w:val="none" w:sz="0" w:space="0" w:color="auto"/>
        <w:bottom w:val="none" w:sz="0" w:space="0" w:color="auto"/>
        <w:right w:val="none" w:sz="0" w:space="0" w:color="auto"/>
      </w:divBdr>
    </w:div>
    <w:div w:id="1573540943">
      <w:bodyDiv w:val="1"/>
      <w:marLeft w:val="0"/>
      <w:marRight w:val="0"/>
      <w:marTop w:val="0"/>
      <w:marBottom w:val="0"/>
      <w:divBdr>
        <w:top w:val="none" w:sz="0" w:space="0" w:color="auto"/>
        <w:left w:val="none" w:sz="0" w:space="0" w:color="auto"/>
        <w:bottom w:val="none" w:sz="0" w:space="0" w:color="auto"/>
        <w:right w:val="none" w:sz="0" w:space="0" w:color="auto"/>
      </w:divBdr>
    </w:div>
    <w:div w:id="1581137804">
      <w:bodyDiv w:val="1"/>
      <w:marLeft w:val="0"/>
      <w:marRight w:val="0"/>
      <w:marTop w:val="0"/>
      <w:marBottom w:val="0"/>
      <w:divBdr>
        <w:top w:val="none" w:sz="0" w:space="0" w:color="auto"/>
        <w:left w:val="none" w:sz="0" w:space="0" w:color="auto"/>
        <w:bottom w:val="none" w:sz="0" w:space="0" w:color="auto"/>
        <w:right w:val="none" w:sz="0" w:space="0" w:color="auto"/>
      </w:divBdr>
    </w:div>
    <w:div w:id="1728336269">
      <w:bodyDiv w:val="1"/>
      <w:marLeft w:val="0"/>
      <w:marRight w:val="0"/>
      <w:marTop w:val="0"/>
      <w:marBottom w:val="0"/>
      <w:divBdr>
        <w:top w:val="none" w:sz="0" w:space="0" w:color="auto"/>
        <w:left w:val="none" w:sz="0" w:space="0" w:color="auto"/>
        <w:bottom w:val="none" w:sz="0" w:space="0" w:color="auto"/>
        <w:right w:val="none" w:sz="0" w:space="0" w:color="auto"/>
      </w:divBdr>
    </w:div>
    <w:div w:id="1759397709">
      <w:bodyDiv w:val="1"/>
      <w:marLeft w:val="0"/>
      <w:marRight w:val="0"/>
      <w:marTop w:val="0"/>
      <w:marBottom w:val="0"/>
      <w:divBdr>
        <w:top w:val="none" w:sz="0" w:space="0" w:color="auto"/>
        <w:left w:val="none" w:sz="0" w:space="0" w:color="auto"/>
        <w:bottom w:val="none" w:sz="0" w:space="0" w:color="auto"/>
        <w:right w:val="none" w:sz="0" w:space="0" w:color="auto"/>
      </w:divBdr>
    </w:div>
    <w:div w:id="1812212281">
      <w:bodyDiv w:val="1"/>
      <w:marLeft w:val="0"/>
      <w:marRight w:val="0"/>
      <w:marTop w:val="0"/>
      <w:marBottom w:val="0"/>
      <w:divBdr>
        <w:top w:val="none" w:sz="0" w:space="0" w:color="auto"/>
        <w:left w:val="none" w:sz="0" w:space="0" w:color="auto"/>
        <w:bottom w:val="none" w:sz="0" w:space="0" w:color="auto"/>
        <w:right w:val="none" w:sz="0" w:space="0" w:color="auto"/>
      </w:divBdr>
    </w:div>
    <w:div w:id="1820267541">
      <w:bodyDiv w:val="1"/>
      <w:marLeft w:val="0"/>
      <w:marRight w:val="0"/>
      <w:marTop w:val="0"/>
      <w:marBottom w:val="0"/>
      <w:divBdr>
        <w:top w:val="none" w:sz="0" w:space="0" w:color="auto"/>
        <w:left w:val="none" w:sz="0" w:space="0" w:color="auto"/>
        <w:bottom w:val="none" w:sz="0" w:space="0" w:color="auto"/>
        <w:right w:val="none" w:sz="0" w:space="0" w:color="auto"/>
      </w:divBdr>
    </w:div>
    <w:div w:id="189793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search?safe=strict&amp;q=continuous+discrete&amp;spell=1&amp;sa=X&amp;ved=2ahUKEwiZltPap7_oAhUDXRoKHU9HCGsQkeECKAB6BAgRECo" TargetMode="External"/><Relationship Id="rId21" Type="http://schemas.openxmlformats.org/officeDocument/2006/relationships/hyperlink" Target="https://www.google.com/search?safe=strict&amp;q=continuous+discrete&amp;spell=1&amp;sa=X&amp;ved=2ahUKEwiZltPap7_oAhUDXRoKHU9HCGsQkeECKAB6BAgRECo"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eader" Target="header3.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https://www.google.com/search?safe=strict&amp;q=continuous+discrete&amp;spell=1&amp;sa=X&amp;ved=2ahUKEwiZltPap7_oAhUDXRoKHU9HCGsQkeECKAB6BAgRECo" TargetMode="External"/><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numbering" Target="numbering.xml"/><Relationship Id="rId19" Type="http://schemas.openxmlformats.org/officeDocument/2006/relationships/hyperlink" Target="https://www.google.com/search?safe=strict&amp;q=continuous+discrete&amp;spell=1&amp;sa=X&amp;ved=2ahUKEwiZltPap7_oAhUDXRoKHU9HCGsQkeECKAB6BAgRECo" TargetMode="External"/><Relationship Id="rId14" Type="http://schemas.openxmlformats.org/officeDocument/2006/relationships/image" Target="media/image3.png"/><Relationship Id="rId22" Type="http://schemas.openxmlformats.org/officeDocument/2006/relationships/hyperlink" Target="https://www.google.com/search?safe=strict&amp;q=continuous+discrete&amp;spell=1&amp;sa=X&amp;ved=2ahUKEwiZltPap7_oAhUDXRoKHU9HCGsQkeECKAB6BAgRECo" TargetMode="External"/><Relationship Id="rId27" Type="http://schemas.openxmlformats.org/officeDocument/2006/relationships/hyperlink" Target="https://www.google.com/search?safe=strict&amp;q=continuous+discrete&amp;spell=1&amp;sa=X&amp;ved=2ahUKEwiZltPap7_oAhUDXRoKHU9HCGsQkeECKAB6BAgRECo" TargetMode="External"/><Relationship Id="rId30" Type="http://schemas.openxmlformats.org/officeDocument/2006/relationships/hyperlink" Target="https://www.google.com/search?safe=strict&amp;q=continuous+discrete&amp;spell=1&amp;sa=X&amp;ved=2ahUKEwiZltPap7_oAhUDXRoKHU9HCGsQkeECKAB6BAgRECo"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s://developer.ibm.com/patterns/data-science-life-cycle-in-action-to-solve-employee-attrition-problem/" TargetMode="External"/><Relationship Id="rId17" Type="http://schemas.openxmlformats.org/officeDocument/2006/relationships/image" Target="media/image6.png"/><Relationship Id="rId25" Type="http://schemas.openxmlformats.org/officeDocument/2006/relationships/hyperlink" Target="https://www.google.com/search?safe=strict&amp;q=continuous+discrete&amp;spell=1&amp;sa=X&amp;ved=2ahUKEwiZltPap7_oAhUDXRoKHU9HCGsQkeECKAB6BAgRECo" TargetMode="External"/><Relationship Id="rId33" Type="http://schemas.openxmlformats.org/officeDocument/2006/relationships/hyperlink" Target="https://www.google.com/search?safe=strict&amp;q=continuous+discrete&amp;spell=1&amp;sa=X&amp;ved=2ahUKEwiZltPap7_oAhUDXRoKHU9HCGsQkeECKAB6BAgRECo"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www.google.com/search?safe=strict&amp;q=continuous+discrete&amp;spell=1&amp;sa=X&amp;ved=2ahUKEwiZltPap7_oAhUDXRoKHU9HCGsQkeECKAB6BAgRECo"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footer" Target="foot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google.com/search?safe=strict&amp;q=continuous+discrete&amp;spell=1&amp;sa=X&amp;ved=2ahUKEwiZltPap7_oAhUDXRoKHU9HCGsQkeECKAB6BAgRECo" TargetMode="External"/><Relationship Id="rId28" Type="http://schemas.openxmlformats.org/officeDocument/2006/relationships/hyperlink" Target="https://www.google.com/search?safe=strict&amp;q=continuous+discrete&amp;spell=1&amp;sa=X&amp;ved=2ahUKEwiZltPap7_oAhUDXRoKHU9HCGsQkeECKAB6BAgRECo"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hyperlink" Target="https://www.google.com/search?safe=strict&amp;q=continuous+discrete&amp;spell=1&amp;sa=X&amp;ved=2ahUKEwiZltPap7_oAhUDXRoKHU9HCGsQkeECKAB6BAgRECo"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google.com/search?safe=strict&amp;q=continuous+discrete&amp;spell=1&amp;sa=X&amp;ved=2ahUKEwiZltPap7_oAhUDXRoKHU9HCGsQkeECKAB6BAgRECo"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www.google.com/search?safe=strict&amp;q=continuous+discrete&amp;spell=1&amp;sa=X&amp;ved=2ahUKEwiZltPap7_oAhUDXRoKHU9HCGsQkeECKAB6BAgRECo" TargetMode="External"/><Relationship Id="rId24" Type="http://schemas.openxmlformats.org/officeDocument/2006/relationships/hyperlink" Target="https://www.google.com/search?safe=strict&amp;q=continuous+discrete&amp;spell=1&amp;sa=X&amp;ved=2ahUKEwiZltPap7_oAhUDXRoKHU9HCGsQkeECKAB6BAgRECo"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glossaryDocument" Target="glossary/document.xml"/><Relationship Id="rId61" Type="http://schemas.openxmlformats.org/officeDocument/2006/relationships/image" Target="media/image34.png"/><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_rels/header3.xml.rels><?xml version="1.0" encoding="UTF-8" standalone="yes"?>
<Relationships xmlns="http://schemas.openxmlformats.org/package/2006/relationships"><Relationship Id="rId3" Type="http://schemas.openxmlformats.org/officeDocument/2006/relationships/image" Target="media/image55.png"/><Relationship Id="rId2" Type="http://schemas.openxmlformats.org/officeDocument/2006/relationships/image" Target="media/image54.jpeg"/><Relationship Id="rId1"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ying\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6BDFF1871984DE58615E334301F913C"/>
        <w:category>
          <w:name w:val="General"/>
          <w:gallery w:val="placeholder"/>
        </w:category>
        <w:types>
          <w:type w:val="bbPlcHdr"/>
        </w:types>
        <w:behaviors>
          <w:behavior w:val="content"/>
        </w:behaviors>
        <w:guid w:val="{16E6A88F-C5E5-4AAC-9616-F2EF8B1846B6}"/>
      </w:docPartPr>
      <w:docPartBody>
        <w:p w:rsidR="003255DC" w:rsidRDefault="00F73F51" w:rsidP="00F73F51">
          <w:pPr>
            <w:pStyle w:val="96BDFF1871984DE58615E334301F913C"/>
          </w:pPr>
          <w:bookmarkStart w:id="0" w:name="_GoBack"/>
          <w:bookmarkEnd w:id="0"/>
          <w:r w:rsidRPr="00DF027C">
            <w:t>Subtitle Text Here</w:t>
          </w:r>
        </w:p>
      </w:docPartBody>
    </w:docPart>
    <w:docPart>
      <w:docPartPr>
        <w:name w:val="5EA71EF264384ED897178AFD9396DBE0"/>
        <w:category>
          <w:name w:val="General"/>
          <w:gallery w:val="placeholder"/>
        </w:category>
        <w:types>
          <w:type w:val="bbPlcHdr"/>
        </w:types>
        <w:behaviors>
          <w:behavior w:val="content"/>
        </w:behaviors>
        <w:guid w:val="{624C219D-2C8E-4551-BC88-342695DCD551}"/>
      </w:docPartPr>
      <w:docPartBody>
        <w:p w:rsidR="00E57357" w:rsidRDefault="00E57357" w:rsidP="00E57357">
          <w:pPr>
            <w:pStyle w:val="5EA71EF264384ED897178AFD9396DBE0"/>
          </w:pPr>
          <w:r w:rsidRPr="00DF027C">
            <w:t>Subtitle Text Here</w:t>
          </w:r>
        </w:p>
      </w:docPartBody>
    </w:docPart>
    <w:docPart>
      <w:docPartPr>
        <w:name w:val="FCD79F1F899B4D32AB55481ECDEDB044"/>
        <w:category>
          <w:name w:val="General"/>
          <w:gallery w:val="placeholder"/>
        </w:category>
        <w:types>
          <w:type w:val="bbPlcHdr"/>
        </w:types>
        <w:behaviors>
          <w:behavior w:val="content"/>
        </w:behaviors>
        <w:guid w:val="{5A3A69F4-587B-4356-AE29-2CDDC83098D7}"/>
      </w:docPartPr>
      <w:docPartBody>
        <w:p w:rsidR="00561D27" w:rsidRDefault="00E57357" w:rsidP="00E57357">
          <w:pPr>
            <w:pStyle w:val="FCD79F1F899B4D32AB55481ECDEDB044"/>
          </w:pPr>
          <w:r w:rsidRPr="00DF027C">
            <w:t>Subtitle Text Here</w:t>
          </w:r>
        </w:p>
      </w:docPartBody>
    </w:docPart>
    <w:docPart>
      <w:docPartPr>
        <w:name w:val="E8E69ED965274A2DA33DF12694CA8B6A"/>
        <w:category>
          <w:name w:val="General"/>
          <w:gallery w:val="placeholder"/>
        </w:category>
        <w:types>
          <w:type w:val="bbPlcHdr"/>
        </w:types>
        <w:behaviors>
          <w:behavior w:val="content"/>
        </w:behaviors>
        <w:guid w:val="{6FC9B351-8A48-42A5-8F5C-6CFD0BAA366B}"/>
      </w:docPartPr>
      <w:docPartBody>
        <w:p w:rsidR="0035335E" w:rsidRDefault="0035335E" w:rsidP="0035335E">
          <w:pPr>
            <w:pStyle w:val="E8E69ED965274A2DA33DF12694CA8B6A"/>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ova Cond">
    <w:panose1 w:val="020B0506020202020204"/>
    <w:charset w:val="00"/>
    <w:family w:val="swiss"/>
    <w:pitch w:val="variable"/>
    <w:sig w:usb0="2000028F"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E21"/>
    <w:rsid w:val="00087594"/>
    <w:rsid w:val="000C6E21"/>
    <w:rsid w:val="001350AE"/>
    <w:rsid w:val="0029796C"/>
    <w:rsid w:val="003255DC"/>
    <w:rsid w:val="0035335E"/>
    <w:rsid w:val="00441C49"/>
    <w:rsid w:val="00446F61"/>
    <w:rsid w:val="00496961"/>
    <w:rsid w:val="004E4074"/>
    <w:rsid w:val="00561D27"/>
    <w:rsid w:val="00562908"/>
    <w:rsid w:val="006C4DBB"/>
    <w:rsid w:val="008004BF"/>
    <w:rsid w:val="00942C16"/>
    <w:rsid w:val="00DA3CE8"/>
    <w:rsid w:val="00E23990"/>
    <w:rsid w:val="00E57357"/>
    <w:rsid w:val="00E70D22"/>
    <w:rsid w:val="00F73F51"/>
    <w:rsid w:val="00FE1E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C5B55DABFF4A1DAA9D9741724F3AF4">
    <w:name w:val="F7C5B55DABFF4A1DAA9D9741724F3AF4"/>
  </w:style>
  <w:style w:type="paragraph" w:customStyle="1" w:styleId="F8361D2780D04BD3A5C4D764EF79574D">
    <w:name w:val="F8361D2780D04BD3A5C4D764EF79574D"/>
  </w:style>
  <w:style w:type="paragraph" w:customStyle="1" w:styleId="CFCBB96AA88C4F91AF0442E0D87B376A">
    <w:name w:val="CFCBB96AA88C4F91AF0442E0D87B376A"/>
  </w:style>
  <w:style w:type="paragraph" w:customStyle="1" w:styleId="8DD6E5BD98644F2597EBFBDC5BE43074">
    <w:name w:val="8DD6E5BD98644F2597EBFBDC5BE43074"/>
  </w:style>
  <w:style w:type="paragraph" w:customStyle="1" w:styleId="89DF4BCB01054BE3BAC048393FFEABF7">
    <w:name w:val="89DF4BCB01054BE3BAC048393FFEABF7"/>
  </w:style>
  <w:style w:type="paragraph" w:customStyle="1" w:styleId="16D871331F80432C9FB223AFD578EAE0">
    <w:name w:val="16D871331F80432C9FB223AFD578EAE0"/>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rPr>
  </w:style>
  <w:style w:type="paragraph" w:customStyle="1" w:styleId="ED73B620A897443F849BBE794AB25F2F">
    <w:name w:val="ED73B620A897443F849BBE794AB25F2F"/>
  </w:style>
  <w:style w:type="paragraph" w:customStyle="1" w:styleId="Text">
    <w:name w:val="Text"/>
    <w:basedOn w:val="Normal"/>
    <w:uiPriority w:val="5"/>
    <w:qFormat/>
    <w:pPr>
      <w:spacing w:after="0" w:line="240" w:lineRule="auto"/>
    </w:pPr>
    <w:rPr>
      <w:rFonts w:eastAsiaTheme="minorHAnsi"/>
      <w:i/>
      <w:color w:val="000000" w:themeColor="text1"/>
      <w:sz w:val="28"/>
      <w:szCs w:val="24"/>
    </w:rPr>
  </w:style>
  <w:style w:type="paragraph" w:customStyle="1" w:styleId="40EA74A88B02482689A20FB118D82B25">
    <w:name w:val="40EA74A88B02482689A20FB118D82B25"/>
  </w:style>
  <w:style w:type="paragraph" w:customStyle="1" w:styleId="38C54B41E1E84C4AAABFA085D7A710BB">
    <w:name w:val="38C54B41E1E84C4AAABFA085D7A710BB"/>
  </w:style>
  <w:style w:type="paragraph" w:customStyle="1" w:styleId="F2A4D8BD9AC849378009B09BDC1C44BD">
    <w:name w:val="F2A4D8BD9AC849378009B09BDC1C44BD"/>
  </w:style>
  <w:style w:type="character" w:styleId="Emphasis">
    <w:name w:val="Emphasis"/>
    <w:basedOn w:val="DefaultParagraphFont"/>
    <w:uiPriority w:val="20"/>
    <w:qFormat/>
    <w:rPr>
      <w:i w:val="0"/>
      <w:iCs/>
      <w:color w:val="ED7D31" w:themeColor="accent2"/>
    </w:rPr>
  </w:style>
  <w:style w:type="paragraph" w:customStyle="1" w:styleId="7DB708EB3BBA417AB9418C45696A43B2">
    <w:name w:val="7DB708EB3BBA417AB9418C45696A43B2"/>
  </w:style>
  <w:style w:type="paragraph" w:customStyle="1" w:styleId="E3652D6BB6A74CF3BAB83DF0E11ED32D">
    <w:name w:val="E3652D6BB6A74CF3BAB83DF0E11ED32D"/>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4472C4" w:themeColor="accent1"/>
      <w:sz w:val="76"/>
      <w:szCs w:val="24"/>
    </w:rPr>
  </w:style>
  <w:style w:type="character" w:customStyle="1" w:styleId="QuoteChar">
    <w:name w:val="Quote Char"/>
    <w:basedOn w:val="DefaultParagraphFont"/>
    <w:link w:val="Quote"/>
    <w:uiPriority w:val="29"/>
    <w:rPr>
      <w:rFonts w:asciiTheme="majorHAnsi" w:eastAsiaTheme="minorHAnsi" w:hAnsiTheme="majorHAnsi"/>
      <w:iCs/>
      <w:color w:val="4472C4" w:themeColor="accent1"/>
      <w:sz w:val="76"/>
      <w:szCs w:val="24"/>
    </w:rPr>
  </w:style>
  <w:style w:type="paragraph" w:customStyle="1" w:styleId="4A0AC6F7ACBF44129332BD191287B992">
    <w:name w:val="4A0AC6F7ACBF44129332BD191287B992"/>
  </w:style>
  <w:style w:type="paragraph" w:customStyle="1" w:styleId="B5C6F9A4678D4656B2BB2C273DDBF31C">
    <w:name w:val="B5C6F9A4678D4656B2BB2C273DDBF31C"/>
    <w:rsid w:val="000C6E21"/>
  </w:style>
  <w:style w:type="paragraph" w:customStyle="1" w:styleId="AEC0DBA44AE3414394C72127012B2773">
    <w:name w:val="AEC0DBA44AE3414394C72127012B2773"/>
    <w:rsid w:val="000C6E21"/>
  </w:style>
  <w:style w:type="paragraph" w:customStyle="1" w:styleId="3E57C615E9C9404D8A5C9D64803EA11D">
    <w:name w:val="3E57C615E9C9404D8A5C9D64803EA11D"/>
    <w:rsid w:val="000C6E21"/>
  </w:style>
  <w:style w:type="paragraph" w:customStyle="1" w:styleId="9D2B5CB5E6A34992B81A7964BE814F8E">
    <w:name w:val="9D2B5CB5E6A34992B81A7964BE814F8E"/>
    <w:rsid w:val="000C6E21"/>
  </w:style>
  <w:style w:type="paragraph" w:customStyle="1" w:styleId="E71B0241E9B04D40903DB9475FDC4E04">
    <w:name w:val="E71B0241E9B04D40903DB9475FDC4E04"/>
    <w:rsid w:val="000C6E21"/>
  </w:style>
  <w:style w:type="paragraph" w:customStyle="1" w:styleId="1F0A9074E2A24A27B4F38C2BB9F45647">
    <w:name w:val="1F0A9074E2A24A27B4F38C2BB9F45647"/>
    <w:rsid w:val="000C6E21"/>
  </w:style>
  <w:style w:type="paragraph" w:customStyle="1" w:styleId="F6277D0C487041E8BDC6A8CF63911BC4">
    <w:name w:val="F6277D0C487041E8BDC6A8CF63911BC4"/>
    <w:rsid w:val="000C6E21"/>
  </w:style>
  <w:style w:type="paragraph" w:styleId="ListBullet">
    <w:name w:val="List Bullet"/>
    <w:basedOn w:val="Normal"/>
    <w:uiPriority w:val="10"/>
    <w:unhideWhenUsed/>
    <w:qFormat/>
    <w:rsid w:val="000C6E21"/>
    <w:pPr>
      <w:numPr>
        <w:numId w:val="1"/>
      </w:numPr>
      <w:spacing w:before="120" w:after="200" w:line="264" w:lineRule="auto"/>
    </w:pPr>
    <w:rPr>
      <w:rFonts w:eastAsiaTheme="minorHAnsi"/>
      <w:color w:val="595959" w:themeColor="text1" w:themeTint="A6"/>
    </w:rPr>
  </w:style>
  <w:style w:type="paragraph" w:customStyle="1" w:styleId="DE474EEE58DA40F9B120B4E5B88615D0">
    <w:name w:val="DE474EEE58DA40F9B120B4E5B88615D0"/>
    <w:rsid w:val="000C6E21"/>
  </w:style>
  <w:style w:type="paragraph" w:customStyle="1" w:styleId="F718B7FFB734454F93F1395430B8598E">
    <w:name w:val="F718B7FFB734454F93F1395430B8598E"/>
    <w:rsid w:val="000C6E21"/>
  </w:style>
  <w:style w:type="paragraph" w:customStyle="1" w:styleId="4364DD5258CC4E14B04CC530A55EDF0B">
    <w:name w:val="4364DD5258CC4E14B04CC530A55EDF0B"/>
    <w:rsid w:val="000C6E21"/>
  </w:style>
  <w:style w:type="paragraph" w:customStyle="1" w:styleId="C7EC92493F8E40179E1CDF5A9D8CD818">
    <w:name w:val="C7EC92493F8E40179E1CDF5A9D8CD818"/>
    <w:rsid w:val="00087594"/>
  </w:style>
  <w:style w:type="paragraph" w:customStyle="1" w:styleId="0EF9924B94F34DF28435B08F0C33FDEB">
    <w:name w:val="0EF9924B94F34DF28435B08F0C33FDEB"/>
    <w:rsid w:val="00087594"/>
  </w:style>
  <w:style w:type="paragraph" w:customStyle="1" w:styleId="49BD3423711442F69D789982256165B4">
    <w:name w:val="49BD3423711442F69D789982256165B4"/>
    <w:rsid w:val="00087594"/>
  </w:style>
  <w:style w:type="paragraph" w:customStyle="1" w:styleId="91256E9B541C4E728C99ADA51C015AAD">
    <w:name w:val="91256E9B541C4E728C99ADA51C015AAD"/>
    <w:rsid w:val="00087594"/>
  </w:style>
  <w:style w:type="paragraph" w:customStyle="1" w:styleId="49AE71E5F18943AC99D979F7634123FF">
    <w:name w:val="49AE71E5F18943AC99D979F7634123FF"/>
    <w:rsid w:val="00087594"/>
  </w:style>
  <w:style w:type="paragraph" w:customStyle="1" w:styleId="F105E5E79FB649AF9A6723F6F98CEDAC">
    <w:name w:val="F105E5E79FB649AF9A6723F6F98CEDAC"/>
    <w:rsid w:val="00087594"/>
  </w:style>
  <w:style w:type="paragraph" w:customStyle="1" w:styleId="453E201A1C424E67A4F53CE3BAFCC86F">
    <w:name w:val="453E201A1C424E67A4F53CE3BAFCC86F"/>
    <w:rsid w:val="00496961"/>
  </w:style>
  <w:style w:type="paragraph" w:customStyle="1" w:styleId="72B36C7E14A64891BF81D586125EE6B3">
    <w:name w:val="72B36C7E14A64891BF81D586125EE6B3"/>
    <w:rsid w:val="00F73F51"/>
  </w:style>
  <w:style w:type="paragraph" w:customStyle="1" w:styleId="72778C7FCE2E46A1B450B2D6D2D09402">
    <w:name w:val="72778C7FCE2E46A1B450B2D6D2D09402"/>
    <w:rsid w:val="00F73F51"/>
  </w:style>
  <w:style w:type="paragraph" w:customStyle="1" w:styleId="96BDFF1871984DE58615E334301F913C">
    <w:name w:val="96BDFF1871984DE58615E334301F913C"/>
    <w:rsid w:val="00F73F51"/>
  </w:style>
  <w:style w:type="paragraph" w:customStyle="1" w:styleId="5EA71EF264384ED897178AFD9396DBE0">
    <w:name w:val="5EA71EF264384ED897178AFD9396DBE0"/>
    <w:rsid w:val="00E57357"/>
  </w:style>
  <w:style w:type="paragraph" w:customStyle="1" w:styleId="FCD79F1F899B4D32AB55481ECDEDB044">
    <w:name w:val="FCD79F1F899B4D32AB55481ECDEDB044"/>
    <w:rsid w:val="00E57357"/>
  </w:style>
  <w:style w:type="paragraph" w:customStyle="1" w:styleId="E8E69ED965274A2DA33DF12694CA8B6A">
    <w:name w:val="E8E69ED965274A2DA33DF12694CA8B6A"/>
    <w:rsid w:val="0035335E"/>
  </w:style>
  <w:style w:type="paragraph" w:customStyle="1" w:styleId="35CF9B1683864AEB99D929760058119D">
    <w:name w:val="35CF9B1683864AEB99D929760058119D"/>
    <w:rsid w:val="0035335E"/>
  </w:style>
  <w:style w:type="paragraph" w:customStyle="1" w:styleId="C635E558DD504FA8B8BAA591504A0CD7">
    <w:name w:val="C635E558DD504FA8B8BAA591504A0CD7"/>
    <w:rsid w:val="0035335E"/>
  </w:style>
  <w:style w:type="paragraph" w:customStyle="1" w:styleId="0D3B783015644DA3A27C7B39DAB61029">
    <w:name w:val="0D3B783015644DA3A27C7B39DAB61029"/>
    <w:rsid w:val="0035335E"/>
  </w:style>
  <w:style w:type="paragraph" w:customStyle="1" w:styleId="4F2708B2488A4F34B64CCE02827E4493">
    <w:name w:val="4F2708B2488A4F34B64CCE02827E4493"/>
    <w:rsid w:val="0035335E"/>
  </w:style>
  <w:style w:type="paragraph" w:customStyle="1" w:styleId="AAF50E550AE54F77BE9B04612B1A892C">
    <w:name w:val="AAF50E550AE54F77BE9B04612B1A892C"/>
    <w:rsid w:val="0035335E"/>
  </w:style>
  <w:style w:type="paragraph" w:customStyle="1" w:styleId="E90E5D78CB084EE6A4D820384750BEA2">
    <w:name w:val="E90E5D78CB084EE6A4D820384750BEA2"/>
    <w:rsid w:val="0035335E"/>
  </w:style>
  <w:style w:type="paragraph" w:customStyle="1" w:styleId="D64D5C2B30254FA8BB672F8799925D4D">
    <w:name w:val="D64D5C2B30254FA8BB672F8799925D4D"/>
    <w:rsid w:val="0035335E"/>
  </w:style>
  <w:style w:type="paragraph" w:customStyle="1" w:styleId="CEDB2B6AEC1E4B9DAC0CAEFAC708A53E">
    <w:name w:val="CEDB2B6AEC1E4B9DAC0CAEFAC708A53E"/>
    <w:rsid w:val="0035335E"/>
  </w:style>
  <w:style w:type="paragraph" w:customStyle="1" w:styleId="E24B2A0F5747420096BE95E01A0FDF83">
    <w:name w:val="E24B2A0F5747420096BE95E01A0FDF83"/>
    <w:rsid w:val="00353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C1D773-3DAC-4870-A0CA-712AD5927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35</Pages>
  <Words>4934</Words>
  <Characters>28126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2020-04-08T18:17:00Z</dcterms:created>
  <dcterms:modified xsi:type="dcterms:W3CDTF">2020-04-10T07:52:00Z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